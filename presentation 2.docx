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3AA05" w14:textId="77777777" w:rsidR="00C6554A" w:rsidRPr="00AD0AE2" w:rsidRDefault="002554CD" w:rsidP="00C6554A">
      <w:pPr>
        <w:pStyle w:val="Photo"/>
      </w:pPr>
      <w:r w:rsidRPr="00AD0AE2">
        <w:rPr>
          <w:noProof/>
          <w:lang w:eastAsia="fr-FR"/>
        </w:rPr>
        <w:drawing>
          <wp:inline distT="0" distB="0" distL="0" distR="0" wp14:anchorId="2CFBB437" wp14:editId="15248492">
            <wp:extent cx="3657600" cy="4203191"/>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4203191"/>
                    </a:xfrm>
                    <a:prstGeom prst="rect">
                      <a:avLst/>
                    </a:prstGeom>
                    <a:noFill/>
                    <a:ln w="254000" cap="rnd">
                      <a:noFill/>
                    </a:ln>
                    <a:effectLst/>
                  </pic:spPr>
                </pic:pic>
              </a:graphicData>
            </a:graphic>
          </wp:inline>
        </w:drawing>
      </w:r>
    </w:p>
    <w:p w14:paraId="56CE2F86" w14:textId="2429BD3B" w:rsidR="00C6554A" w:rsidRPr="00AD0AE2" w:rsidRDefault="0BE2A40B" w:rsidP="0BE2A40B">
      <w:pPr>
        <w:pStyle w:val="Titre"/>
        <w:jc w:val="center"/>
      </w:pPr>
      <w:bookmarkStart w:id="0" w:name="_Toc792389643"/>
      <w:r>
        <w:t>Projet de simulation</w:t>
      </w:r>
      <w:bookmarkEnd w:id="0"/>
      <w:r>
        <w:t xml:space="preserve"> </w:t>
      </w:r>
    </w:p>
    <w:p w14:paraId="3F01F9E0" w14:textId="7750B490" w:rsidR="00C6554A" w:rsidRPr="00AD0AE2" w:rsidRDefault="0BE2A40B" w:rsidP="00C6554A">
      <w:pPr>
        <w:pStyle w:val="Sous-titre"/>
      </w:pPr>
      <w:r>
        <w:t>Ligue nationale de hockey</w:t>
      </w:r>
    </w:p>
    <w:p w14:paraId="49DBEA2E" w14:textId="53CABF59" w:rsidR="00C6554A" w:rsidRPr="00AD0AE2" w:rsidRDefault="00F824AF" w:rsidP="00C6554A">
      <w:pPr>
        <w:pStyle w:val="Coordonnes"/>
      </w:pPr>
      <w:r w:rsidRPr="00AD0AE2">
        <w:t>Philip Morris</w:t>
      </w:r>
      <w:r w:rsidR="00C6554A" w:rsidRPr="00AD0AE2">
        <w:rPr>
          <w:lang w:bidi="fr-FR"/>
        </w:rPr>
        <w:t xml:space="preserve"> | </w:t>
      </w:r>
      <w:r w:rsidRPr="00AD0AE2">
        <w:t>Simulations appliquées</w:t>
      </w:r>
      <w:r w:rsidR="00C6554A" w:rsidRPr="00AD0AE2">
        <w:rPr>
          <w:lang w:bidi="fr-FR"/>
        </w:rPr>
        <w:t xml:space="preserve"> | </w:t>
      </w:r>
      <w:r w:rsidRPr="00AD0AE2">
        <w:t>7 septembre 2023</w:t>
      </w:r>
      <w:r w:rsidR="00C6554A" w:rsidRPr="00AD0AE2">
        <w:rPr>
          <w:lang w:bidi="fr-FR"/>
        </w:rPr>
        <w:br w:type="page"/>
      </w:r>
    </w:p>
    <w:sdt>
      <w:sdtPr>
        <w:rPr>
          <w:rFonts w:asciiTheme="minorHAnsi" w:eastAsiaTheme="minorHAnsi" w:hAnsiTheme="minorHAnsi" w:cstheme="minorBidi"/>
          <w:color w:val="595959" w:themeColor="text1" w:themeTint="A6"/>
          <w:sz w:val="22"/>
          <w:szCs w:val="22"/>
          <w:lang w:eastAsia="en-US"/>
        </w:rPr>
        <w:id w:val="1374243129"/>
        <w:docPartObj>
          <w:docPartGallery w:val="Table of Contents"/>
          <w:docPartUnique/>
        </w:docPartObj>
      </w:sdtPr>
      <w:sdtEndPr/>
      <w:sdtContent>
        <w:p w14:paraId="64F4D8D3" w14:textId="4AC74F51" w:rsidR="00622E69" w:rsidRPr="00AD0AE2" w:rsidRDefault="0BE2A40B">
          <w:pPr>
            <w:pStyle w:val="En-ttedetabledesmatires"/>
          </w:pPr>
          <w:r>
            <w:t>Table des matières</w:t>
          </w:r>
        </w:p>
        <w:p w14:paraId="5D7550DB" w14:textId="18B678FE" w:rsidR="00AA0194" w:rsidRDefault="0BE2A40B" w:rsidP="0BE2A40B">
          <w:pPr>
            <w:pStyle w:val="TM2"/>
            <w:tabs>
              <w:tab w:val="right" w:leader="dot" w:pos="8295"/>
            </w:tabs>
            <w:rPr>
              <w:rStyle w:val="Lienhypertexte"/>
              <w:noProof/>
              <w:kern w:val="2"/>
              <w:lang w:eastAsia="fr-CA"/>
              <w14:ligatures w14:val="standardContextual"/>
            </w:rPr>
          </w:pPr>
          <w:r>
            <w:fldChar w:fldCharType="begin"/>
          </w:r>
          <w:r w:rsidR="00622E69">
            <w:instrText>TOC \o "1-3" \h \z \u</w:instrText>
          </w:r>
          <w:r>
            <w:fldChar w:fldCharType="separate"/>
          </w:r>
          <w:hyperlink w:anchor="_Toc792389643">
            <w:r w:rsidRPr="0BE2A40B">
              <w:rPr>
                <w:rStyle w:val="Lienhypertexte"/>
              </w:rPr>
              <w:t>Projet de simulation</w:t>
            </w:r>
            <w:r w:rsidR="00622E69">
              <w:tab/>
            </w:r>
            <w:r w:rsidR="00622E69">
              <w:fldChar w:fldCharType="begin"/>
            </w:r>
            <w:r w:rsidR="00622E69">
              <w:instrText>PAGEREF _Toc792389643 \h</w:instrText>
            </w:r>
            <w:r w:rsidR="00622E69">
              <w:fldChar w:fldCharType="separate"/>
            </w:r>
            <w:r w:rsidRPr="0BE2A40B">
              <w:rPr>
                <w:rStyle w:val="Lienhypertexte"/>
              </w:rPr>
              <w:t>1</w:t>
            </w:r>
            <w:r w:rsidR="00622E69">
              <w:fldChar w:fldCharType="end"/>
            </w:r>
          </w:hyperlink>
        </w:p>
        <w:p w14:paraId="78ABCF66" w14:textId="26318E76" w:rsidR="00AA0194" w:rsidRDefault="001F0756" w:rsidP="0BE2A40B">
          <w:pPr>
            <w:pStyle w:val="TM1"/>
            <w:tabs>
              <w:tab w:val="right" w:leader="dot" w:pos="8295"/>
            </w:tabs>
            <w:rPr>
              <w:rStyle w:val="Lienhypertexte"/>
              <w:noProof/>
              <w:kern w:val="2"/>
              <w:lang w:eastAsia="fr-CA"/>
              <w14:ligatures w14:val="standardContextual"/>
            </w:rPr>
          </w:pPr>
          <w:hyperlink w:anchor="_Toc688330327">
            <w:r w:rsidR="0BE2A40B" w:rsidRPr="0BE2A40B">
              <w:rPr>
                <w:rStyle w:val="Lienhypertexte"/>
              </w:rPr>
              <w:t>Introduction</w:t>
            </w:r>
            <w:r>
              <w:tab/>
            </w:r>
            <w:r>
              <w:fldChar w:fldCharType="begin"/>
            </w:r>
            <w:r>
              <w:instrText>PAGEREF _Toc688330327 \h</w:instrText>
            </w:r>
            <w:r>
              <w:fldChar w:fldCharType="separate"/>
            </w:r>
            <w:r w:rsidR="0BE2A40B" w:rsidRPr="0BE2A40B">
              <w:rPr>
                <w:rStyle w:val="Lienhypertexte"/>
              </w:rPr>
              <w:t>2</w:t>
            </w:r>
            <w:r>
              <w:fldChar w:fldCharType="end"/>
            </w:r>
          </w:hyperlink>
        </w:p>
        <w:p w14:paraId="72408732" w14:textId="603AA546" w:rsidR="00AA0194" w:rsidRDefault="001F0756" w:rsidP="0BE2A40B">
          <w:pPr>
            <w:pStyle w:val="TM2"/>
            <w:tabs>
              <w:tab w:val="right" w:leader="dot" w:pos="8295"/>
            </w:tabs>
            <w:rPr>
              <w:rStyle w:val="Lienhypertexte"/>
              <w:noProof/>
              <w:kern w:val="2"/>
              <w:lang w:eastAsia="fr-CA"/>
              <w14:ligatures w14:val="standardContextual"/>
            </w:rPr>
          </w:pPr>
          <w:hyperlink w:anchor="_Toc1989607248">
            <w:r w:rsidR="0BE2A40B" w:rsidRPr="0BE2A40B">
              <w:rPr>
                <w:rStyle w:val="Lienhypertexte"/>
              </w:rPr>
              <w:t>Description du projet</w:t>
            </w:r>
            <w:r>
              <w:tab/>
            </w:r>
            <w:r>
              <w:fldChar w:fldCharType="begin"/>
            </w:r>
            <w:r>
              <w:instrText>PAGEREF _Toc1989607248 \h</w:instrText>
            </w:r>
            <w:r>
              <w:fldChar w:fldCharType="separate"/>
            </w:r>
            <w:r w:rsidR="0BE2A40B" w:rsidRPr="0BE2A40B">
              <w:rPr>
                <w:rStyle w:val="Lienhypertexte"/>
              </w:rPr>
              <w:t>3</w:t>
            </w:r>
            <w:r>
              <w:fldChar w:fldCharType="end"/>
            </w:r>
          </w:hyperlink>
        </w:p>
        <w:p w14:paraId="308F6ED8" w14:textId="0B48C05D" w:rsidR="00AA0194" w:rsidRDefault="001F0756" w:rsidP="0BE2A40B">
          <w:pPr>
            <w:pStyle w:val="TM2"/>
            <w:tabs>
              <w:tab w:val="right" w:leader="dot" w:pos="8295"/>
            </w:tabs>
            <w:rPr>
              <w:rStyle w:val="Lienhypertexte"/>
              <w:noProof/>
              <w:kern w:val="2"/>
              <w:lang w:eastAsia="fr-CA"/>
              <w14:ligatures w14:val="standardContextual"/>
            </w:rPr>
          </w:pPr>
          <w:hyperlink w:anchor="_Toc1583950832">
            <w:r w:rsidR="0BE2A40B" w:rsidRPr="0BE2A40B">
              <w:rPr>
                <w:rStyle w:val="Lienhypertexte"/>
              </w:rPr>
              <w:t>Comment le jeu va fonctionner</w:t>
            </w:r>
            <w:r>
              <w:tab/>
            </w:r>
            <w:r>
              <w:fldChar w:fldCharType="begin"/>
            </w:r>
            <w:r>
              <w:instrText>PAGEREF _Toc1583950832 \h</w:instrText>
            </w:r>
            <w:r>
              <w:fldChar w:fldCharType="separate"/>
            </w:r>
            <w:r w:rsidR="0BE2A40B" w:rsidRPr="0BE2A40B">
              <w:rPr>
                <w:rStyle w:val="Lienhypertexte"/>
              </w:rPr>
              <w:t>3</w:t>
            </w:r>
            <w:r>
              <w:fldChar w:fldCharType="end"/>
            </w:r>
          </w:hyperlink>
        </w:p>
        <w:p w14:paraId="099C1AAE" w14:textId="3EF5D8C4" w:rsidR="00AA0194" w:rsidRDefault="001F0756" w:rsidP="0BE2A40B">
          <w:pPr>
            <w:pStyle w:val="TM2"/>
            <w:tabs>
              <w:tab w:val="right" w:leader="dot" w:pos="8295"/>
            </w:tabs>
            <w:rPr>
              <w:rStyle w:val="Lienhypertexte"/>
              <w:noProof/>
              <w:kern w:val="2"/>
              <w:lang w:eastAsia="fr-CA"/>
              <w14:ligatures w14:val="standardContextual"/>
            </w:rPr>
          </w:pPr>
          <w:hyperlink w:anchor="_Toc957811605">
            <w:r w:rsidR="0BE2A40B" w:rsidRPr="0BE2A40B">
              <w:rPr>
                <w:rStyle w:val="Lienhypertexte"/>
              </w:rPr>
              <w:t>Développement</w:t>
            </w:r>
            <w:r>
              <w:tab/>
            </w:r>
            <w:r>
              <w:fldChar w:fldCharType="begin"/>
            </w:r>
            <w:r>
              <w:instrText>PAGEREF _Toc957811605 \h</w:instrText>
            </w:r>
            <w:r>
              <w:fldChar w:fldCharType="separate"/>
            </w:r>
            <w:r w:rsidR="0BE2A40B" w:rsidRPr="0BE2A40B">
              <w:rPr>
                <w:rStyle w:val="Lienhypertexte"/>
              </w:rPr>
              <w:t>3</w:t>
            </w:r>
            <w:r>
              <w:fldChar w:fldCharType="end"/>
            </w:r>
          </w:hyperlink>
        </w:p>
        <w:p w14:paraId="44B84041" w14:textId="03AB14E6" w:rsidR="00AA0194" w:rsidRDefault="001F0756" w:rsidP="0BE2A40B">
          <w:pPr>
            <w:pStyle w:val="TM1"/>
            <w:tabs>
              <w:tab w:val="right" w:leader="dot" w:pos="8295"/>
            </w:tabs>
            <w:rPr>
              <w:rStyle w:val="Lienhypertexte"/>
              <w:noProof/>
              <w:kern w:val="2"/>
              <w:lang w:eastAsia="fr-CA"/>
              <w14:ligatures w14:val="standardContextual"/>
            </w:rPr>
          </w:pPr>
          <w:hyperlink w:anchor="_Toc950999284">
            <w:r w:rsidR="0BE2A40B" w:rsidRPr="0BE2A40B">
              <w:rPr>
                <w:rStyle w:val="Lienhypertexte"/>
              </w:rPr>
              <w:t>Glossaire</w:t>
            </w:r>
            <w:r>
              <w:tab/>
            </w:r>
            <w:r>
              <w:fldChar w:fldCharType="begin"/>
            </w:r>
            <w:r>
              <w:instrText>PAGEREF _Toc950999284 \h</w:instrText>
            </w:r>
            <w:r>
              <w:fldChar w:fldCharType="separate"/>
            </w:r>
            <w:r w:rsidR="0BE2A40B" w:rsidRPr="0BE2A40B">
              <w:rPr>
                <w:rStyle w:val="Lienhypertexte"/>
              </w:rPr>
              <w:t>3</w:t>
            </w:r>
            <w:r>
              <w:fldChar w:fldCharType="end"/>
            </w:r>
          </w:hyperlink>
        </w:p>
        <w:p w14:paraId="6B85DC8C" w14:textId="72D90011" w:rsidR="00AA0194" w:rsidRDefault="001F0756" w:rsidP="0BE2A40B">
          <w:pPr>
            <w:pStyle w:val="TM1"/>
            <w:tabs>
              <w:tab w:val="right" w:leader="dot" w:pos="8295"/>
            </w:tabs>
            <w:rPr>
              <w:rStyle w:val="Lienhypertexte"/>
              <w:noProof/>
              <w:kern w:val="2"/>
              <w:lang w:eastAsia="fr-CA"/>
              <w14:ligatures w14:val="standardContextual"/>
            </w:rPr>
          </w:pPr>
          <w:hyperlink w:anchor="_Toc383733188">
            <w:r w:rsidR="0BE2A40B" w:rsidRPr="0BE2A40B">
              <w:rPr>
                <w:rStyle w:val="Lienhypertexte"/>
              </w:rPr>
              <w:t>Maquettes</w:t>
            </w:r>
            <w:r>
              <w:tab/>
            </w:r>
            <w:r>
              <w:fldChar w:fldCharType="begin"/>
            </w:r>
            <w:r>
              <w:instrText>PAGEREF _Toc383733188 \h</w:instrText>
            </w:r>
            <w:r>
              <w:fldChar w:fldCharType="separate"/>
            </w:r>
            <w:r w:rsidR="0BE2A40B" w:rsidRPr="0BE2A40B">
              <w:rPr>
                <w:rStyle w:val="Lienhypertexte"/>
              </w:rPr>
              <w:t>5</w:t>
            </w:r>
            <w:r>
              <w:fldChar w:fldCharType="end"/>
            </w:r>
          </w:hyperlink>
        </w:p>
        <w:p w14:paraId="096AC606" w14:textId="661EED79" w:rsidR="00AA0194" w:rsidRDefault="001F0756" w:rsidP="0BE2A40B">
          <w:pPr>
            <w:pStyle w:val="TM2"/>
            <w:tabs>
              <w:tab w:val="right" w:leader="dot" w:pos="8295"/>
            </w:tabs>
            <w:rPr>
              <w:rStyle w:val="Lienhypertexte"/>
              <w:noProof/>
              <w:kern w:val="2"/>
              <w:lang w:eastAsia="fr-CA"/>
              <w14:ligatures w14:val="standardContextual"/>
            </w:rPr>
          </w:pPr>
          <w:hyperlink w:anchor="_Toc373285803">
            <w:r w:rsidR="0BE2A40B" w:rsidRPr="0BE2A40B">
              <w:rPr>
                <w:rStyle w:val="Lienhypertexte"/>
              </w:rPr>
              <w:t>Simulation de match</w:t>
            </w:r>
            <w:r>
              <w:tab/>
            </w:r>
            <w:r>
              <w:fldChar w:fldCharType="begin"/>
            </w:r>
            <w:r>
              <w:instrText>PAGEREF _Toc373285803 \h</w:instrText>
            </w:r>
            <w:r>
              <w:fldChar w:fldCharType="separate"/>
            </w:r>
            <w:r w:rsidR="0BE2A40B" w:rsidRPr="0BE2A40B">
              <w:rPr>
                <w:rStyle w:val="Lienhypertexte"/>
              </w:rPr>
              <w:t>6</w:t>
            </w:r>
            <w:r>
              <w:fldChar w:fldCharType="end"/>
            </w:r>
          </w:hyperlink>
        </w:p>
        <w:p w14:paraId="603B7BAA" w14:textId="153DA2A2" w:rsidR="00AA0194" w:rsidRDefault="001F0756" w:rsidP="0BE2A40B">
          <w:pPr>
            <w:pStyle w:val="TM2"/>
            <w:tabs>
              <w:tab w:val="right" w:leader="dot" w:pos="8295"/>
            </w:tabs>
            <w:rPr>
              <w:rStyle w:val="Lienhypertexte"/>
              <w:noProof/>
              <w:kern w:val="2"/>
              <w:lang w:eastAsia="fr-CA"/>
              <w14:ligatures w14:val="standardContextual"/>
            </w:rPr>
          </w:pPr>
          <w:hyperlink w:anchor="_Toc293329013">
            <w:r w:rsidR="0BE2A40B" w:rsidRPr="0BE2A40B">
              <w:rPr>
                <w:rStyle w:val="Lienhypertexte"/>
              </w:rPr>
              <w:t>Menu principal</w:t>
            </w:r>
            <w:r>
              <w:tab/>
            </w:r>
            <w:r>
              <w:fldChar w:fldCharType="begin"/>
            </w:r>
            <w:r>
              <w:instrText>PAGEREF _Toc293329013 \h</w:instrText>
            </w:r>
            <w:r>
              <w:fldChar w:fldCharType="separate"/>
            </w:r>
            <w:r w:rsidR="0BE2A40B" w:rsidRPr="0BE2A40B">
              <w:rPr>
                <w:rStyle w:val="Lienhypertexte"/>
              </w:rPr>
              <w:t>6</w:t>
            </w:r>
            <w:r>
              <w:fldChar w:fldCharType="end"/>
            </w:r>
          </w:hyperlink>
        </w:p>
        <w:p w14:paraId="65041E65" w14:textId="43DB3A99" w:rsidR="00AA0194" w:rsidRDefault="001F0756" w:rsidP="0BE2A40B">
          <w:pPr>
            <w:pStyle w:val="TM3"/>
            <w:tabs>
              <w:tab w:val="right" w:leader="dot" w:pos="8295"/>
            </w:tabs>
            <w:rPr>
              <w:rStyle w:val="Lienhypertexte"/>
              <w:noProof/>
              <w:kern w:val="2"/>
              <w:lang w:eastAsia="fr-CA"/>
              <w14:ligatures w14:val="standardContextual"/>
            </w:rPr>
          </w:pPr>
          <w:hyperlink w:anchor="_Toc1046683743">
            <w:r w:rsidR="0BE2A40B" w:rsidRPr="0BE2A40B">
              <w:rPr>
                <w:rStyle w:val="Lienhypertexte"/>
              </w:rPr>
              <w:t>Cas d’utilisation “Menu Principal”</w:t>
            </w:r>
            <w:r>
              <w:tab/>
            </w:r>
            <w:r>
              <w:fldChar w:fldCharType="begin"/>
            </w:r>
            <w:r>
              <w:instrText>PAGEREF _Toc1046683743 \h</w:instrText>
            </w:r>
            <w:r>
              <w:fldChar w:fldCharType="separate"/>
            </w:r>
            <w:r w:rsidR="0BE2A40B" w:rsidRPr="0BE2A40B">
              <w:rPr>
                <w:rStyle w:val="Lienhypertexte"/>
              </w:rPr>
              <w:t>7</w:t>
            </w:r>
            <w:r>
              <w:fldChar w:fldCharType="end"/>
            </w:r>
          </w:hyperlink>
        </w:p>
        <w:p w14:paraId="6A0EE946" w14:textId="7A6AAB45" w:rsidR="00AA0194" w:rsidRDefault="001F0756" w:rsidP="0BE2A40B">
          <w:pPr>
            <w:pStyle w:val="TM2"/>
            <w:tabs>
              <w:tab w:val="right" w:leader="dot" w:pos="8295"/>
            </w:tabs>
            <w:rPr>
              <w:rStyle w:val="Lienhypertexte"/>
              <w:noProof/>
              <w:kern w:val="2"/>
              <w:lang w:eastAsia="fr-CA"/>
              <w14:ligatures w14:val="standardContextual"/>
            </w:rPr>
          </w:pPr>
          <w:hyperlink w:anchor="_Toc974741456">
            <w:r w:rsidR="0BE2A40B" w:rsidRPr="0BE2A40B">
              <w:rPr>
                <w:rStyle w:val="Lienhypertexte"/>
              </w:rPr>
              <w:t>Match immédiat</w:t>
            </w:r>
            <w:r>
              <w:tab/>
            </w:r>
            <w:r>
              <w:fldChar w:fldCharType="begin"/>
            </w:r>
            <w:r>
              <w:instrText>PAGEREF _Toc974741456 \h</w:instrText>
            </w:r>
            <w:r>
              <w:fldChar w:fldCharType="separate"/>
            </w:r>
            <w:r w:rsidR="0BE2A40B" w:rsidRPr="0BE2A40B">
              <w:rPr>
                <w:rStyle w:val="Lienhypertexte"/>
              </w:rPr>
              <w:t>7</w:t>
            </w:r>
            <w:r>
              <w:fldChar w:fldCharType="end"/>
            </w:r>
          </w:hyperlink>
        </w:p>
        <w:p w14:paraId="59180170" w14:textId="68AC6499" w:rsidR="00AA0194" w:rsidRDefault="001F0756" w:rsidP="0BE2A40B">
          <w:pPr>
            <w:pStyle w:val="TM2"/>
            <w:tabs>
              <w:tab w:val="right" w:leader="dot" w:pos="8295"/>
            </w:tabs>
            <w:rPr>
              <w:rStyle w:val="Lienhypertexte"/>
              <w:noProof/>
              <w:kern w:val="2"/>
              <w:lang w:eastAsia="fr-CA"/>
              <w14:ligatures w14:val="standardContextual"/>
            </w:rPr>
          </w:pPr>
          <w:hyperlink w:anchor="_Toc1678251423">
            <w:r w:rsidR="0BE2A40B" w:rsidRPr="0BE2A40B">
              <w:rPr>
                <w:rStyle w:val="Lienhypertexte"/>
              </w:rPr>
              <w:t>Mode Directeur Général</w:t>
            </w:r>
            <w:r>
              <w:tab/>
            </w:r>
            <w:r>
              <w:fldChar w:fldCharType="begin"/>
            </w:r>
            <w:r>
              <w:instrText>PAGEREF _Toc1678251423 \h</w:instrText>
            </w:r>
            <w:r>
              <w:fldChar w:fldCharType="separate"/>
            </w:r>
            <w:r w:rsidR="0BE2A40B" w:rsidRPr="0BE2A40B">
              <w:rPr>
                <w:rStyle w:val="Lienhypertexte"/>
              </w:rPr>
              <w:t>8</w:t>
            </w:r>
            <w:r>
              <w:fldChar w:fldCharType="end"/>
            </w:r>
          </w:hyperlink>
        </w:p>
        <w:p w14:paraId="08FC0BD2" w14:textId="4FF1256A" w:rsidR="00AA0194" w:rsidRDefault="001F0756" w:rsidP="0BE2A40B">
          <w:pPr>
            <w:pStyle w:val="TM3"/>
            <w:tabs>
              <w:tab w:val="right" w:leader="dot" w:pos="8295"/>
            </w:tabs>
            <w:rPr>
              <w:rStyle w:val="Lienhypertexte"/>
              <w:noProof/>
              <w:kern w:val="2"/>
              <w:lang w:eastAsia="fr-CA"/>
              <w14:ligatures w14:val="standardContextual"/>
            </w:rPr>
          </w:pPr>
          <w:hyperlink w:anchor="_Toc1060904495">
            <w:r w:rsidR="0BE2A40B" w:rsidRPr="0BE2A40B">
              <w:rPr>
                <w:rStyle w:val="Lienhypertexte"/>
              </w:rPr>
              <w:t>Cas d’utilisation “Mode DG”</w:t>
            </w:r>
            <w:r>
              <w:tab/>
            </w:r>
            <w:r>
              <w:fldChar w:fldCharType="begin"/>
            </w:r>
            <w:r>
              <w:instrText>PAGEREF _Toc1060904495 \h</w:instrText>
            </w:r>
            <w:r>
              <w:fldChar w:fldCharType="separate"/>
            </w:r>
            <w:r w:rsidR="0BE2A40B" w:rsidRPr="0BE2A40B">
              <w:rPr>
                <w:rStyle w:val="Lienhypertexte"/>
              </w:rPr>
              <w:t>9</w:t>
            </w:r>
            <w:r>
              <w:fldChar w:fldCharType="end"/>
            </w:r>
          </w:hyperlink>
        </w:p>
        <w:p w14:paraId="485E1A81" w14:textId="1D814E5E" w:rsidR="00AA0194" w:rsidRDefault="001F0756" w:rsidP="0BE2A40B">
          <w:pPr>
            <w:pStyle w:val="TM2"/>
            <w:tabs>
              <w:tab w:val="right" w:leader="dot" w:pos="8295"/>
            </w:tabs>
            <w:rPr>
              <w:rStyle w:val="Lienhypertexte"/>
              <w:noProof/>
              <w:kern w:val="2"/>
              <w:lang w:eastAsia="fr-CA"/>
              <w14:ligatures w14:val="standardContextual"/>
            </w:rPr>
          </w:pPr>
          <w:hyperlink w:anchor="_Toc1096365781">
            <w:r w:rsidR="0BE2A40B" w:rsidRPr="0BE2A40B">
              <w:rPr>
                <w:rStyle w:val="Lienhypertexte"/>
              </w:rPr>
              <w:t>Diagramme de classe</w:t>
            </w:r>
            <w:r>
              <w:tab/>
            </w:r>
            <w:r>
              <w:fldChar w:fldCharType="begin"/>
            </w:r>
            <w:r>
              <w:instrText>PAGEREF _Toc1096365781 \h</w:instrText>
            </w:r>
            <w:r>
              <w:fldChar w:fldCharType="separate"/>
            </w:r>
            <w:r w:rsidR="0BE2A40B" w:rsidRPr="0BE2A40B">
              <w:rPr>
                <w:rStyle w:val="Lienhypertexte"/>
              </w:rPr>
              <w:t>9</w:t>
            </w:r>
            <w:r>
              <w:fldChar w:fldCharType="end"/>
            </w:r>
          </w:hyperlink>
        </w:p>
        <w:p w14:paraId="5D2BAEF0" w14:textId="427AC34F" w:rsidR="00AA0194" w:rsidRDefault="001F0756" w:rsidP="0BE2A40B">
          <w:pPr>
            <w:pStyle w:val="TM1"/>
            <w:tabs>
              <w:tab w:val="right" w:leader="dot" w:pos="8295"/>
            </w:tabs>
            <w:rPr>
              <w:rStyle w:val="Lienhypertexte"/>
              <w:noProof/>
              <w:kern w:val="2"/>
              <w:lang w:eastAsia="fr-CA"/>
              <w14:ligatures w14:val="standardContextual"/>
            </w:rPr>
          </w:pPr>
          <w:hyperlink w:anchor="_Toc978272185">
            <w:r w:rsidR="0BE2A40B" w:rsidRPr="0BE2A40B">
              <w:rPr>
                <w:rStyle w:val="Lienhypertexte"/>
              </w:rPr>
              <w:t>Exemple Fiche Tâche</w:t>
            </w:r>
            <w:r>
              <w:tab/>
            </w:r>
            <w:r>
              <w:fldChar w:fldCharType="begin"/>
            </w:r>
            <w:r>
              <w:instrText>PAGEREF _Toc978272185 \h</w:instrText>
            </w:r>
            <w:r>
              <w:fldChar w:fldCharType="separate"/>
            </w:r>
            <w:r w:rsidR="0BE2A40B" w:rsidRPr="0BE2A40B">
              <w:rPr>
                <w:rStyle w:val="Lienhypertexte"/>
              </w:rPr>
              <w:t>10</w:t>
            </w:r>
            <w:r>
              <w:fldChar w:fldCharType="end"/>
            </w:r>
          </w:hyperlink>
        </w:p>
        <w:p w14:paraId="6FE3127D" w14:textId="4D20237B" w:rsidR="00AA0194" w:rsidRDefault="001F0756" w:rsidP="0BE2A40B">
          <w:pPr>
            <w:pStyle w:val="TM1"/>
            <w:tabs>
              <w:tab w:val="right" w:leader="dot" w:pos="8295"/>
            </w:tabs>
            <w:rPr>
              <w:rStyle w:val="Lienhypertexte"/>
              <w:noProof/>
              <w:kern w:val="2"/>
              <w:lang w:eastAsia="fr-CA"/>
              <w14:ligatures w14:val="standardContextual"/>
            </w:rPr>
          </w:pPr>
          <w:hyperlink w:anchor="_Toc1618661010">
            <w:r w:rsidR="0BE2A40B" w:rsidRPr="0BE2A40B">
              <w:rPr>
                <w:rStyle w:val="Lienhypertexte"/>
              </w:rPr>
              <w:t>User Story</w:t>
            </w:r>
            <w:r>
              <w:tab/>
            </w:r>
            <w:r>
              <w:fldChar w:fldCharType="begin"/>
            </w:r>
            <w:r>
              <w:instrText>PAGEREF _Toc1618661010 \h</w:instrText>
            </w:r>
            <w:r>
              <w:fldChar w:fldCharType="separate"/>
            </w:r>
            <w:r w:rsidR="0BE2A40B" w:rsidRPr="0BE2A40B">
              <w:rPr>
                <w:rStyle w:val="Lienhypertexte"/>
              </w:rPr>
              <w:t>11</w:t>
            </w:r>
            <w:r>
              <w:fldChar w:fldCharType="end"/>
            </w:r>
          </w:hyperlink>
        </w:p>
        <w:p w14:paraId="7549356D" w14:textId="13C66A86" w:rsidR="00AA0194" w:rsidRDefault="001F0756" w:rsidP="0BE2A40B">
          <w:pPr>
            <w:pStyle w:val="TM2"/>
            <w:tabs>
              <w:tab w:val="right" w:leader="dot" w:pos="8295"/>
            </w:tabs>
            <w:rPr>
              <w:rStyle w:val="Lienhypertexte"/>
              <w:noProof/>
              <w:kern w:val="2"/>
              <w:lang w:eastAsia="fr-CA"/>
              <w14:ligatures w14:val="standardContextual"/>
            </w:rPr>
          </w:pPr>
          <w:hyperlink w:anchor="_Toc1687996603">
            <w:r w:rsidR="0BE2A40B" w:rsidRPr="0BE2A40B">
              <w:rPr>
                <w:rStyle w:val="Lienhypertexte"/>
              </w:rPr>
              <w:t>Faire un match immédiat</w:t>
            </w:r>
            <w:r>
              <w:tab/>
            </w:r>
            <w:r>
              <w:fldChar w:fldCharType="begin"/>
            </w:r>
            <w:r>
              <w:instrText>PAGEREF _Toc1687996603 \h</w:instrText>
            </w:r>
            <w:r>
              <w:fldChar w:fldCharType="separate"/>
            </w:r>
            <w:r w:rsidR="0BE2A40B" w:rsidRPr="0BE2A40B">
              <w:rPr>
                <w:rStyle w:val="Lienhypertexte"/>
              </w:rPr>
              <w:t>12</w:t>
            </w:r>
            <w:r>
              <w:fldChar w:fldCharType="end"/>
            </w:r>
          </w:hyperlink>
        </w:p>
        <w:p w14:paraId="149385B8" w14:textId="22C1B6BA" w:rsidR="00AA0194" w:rsidRDefault="001F0756" w:rsidP="0BE2A40B">
          <w:pPr>
            <w:pStyle w:val="TM2"/>
            <w:tabs>
              <w:tab w:val="right" w:leader="dot" w:pos="8295"/>
            </w:tabs>
            <w:rPr>
              <w:rStyle w:val="Lienhypertexte"/>
              <w:noProof/>
              <w:kern w:val="2"/>
              <w:lang w:eastAsia="fr-CA"/>
              <w14:ligatures w14:val="standardContextual"/>
            </w:rPr>
          </w:pPr>
          <w:hyperlink w:anchor="_Toc1632880657">
            <w:r w:rsidR="0BE2A40B" w:rsidRPr="0BE2A40B">
              <w:rPr>
                <w:rStyle w:val="Lienhypertexte"/>
              </w:rPr>
              <w:t>Mode Directeur Général</w:t>
            </w:r>
            <w:r>
              <w:tab/>
            </w:r>
            <w:r>
              <w:fldChar w:fldCharType="begin"/>
            </w:r>
            <w:r>
              <w:instrText>PAGEREF _Toc1632880657 \h</w:instrText>
            </w:r>
            <w:r>
              <w:fldChar w:fldCharType="separate"/>
            </w:r>
            <w:r w:rsidR="0BE2A40B" w:rsidRPr="0BE2A40B">
              <w:rPr>
                <w:rStyle w:val="Lienhypertexte"/>
              </w:rPr>
              <w:t>12</w:t>
            </w:r>
            <w:r>
              <w:fldChar w:fldCharType="end"/>
            </w:r>
          </w:hyperlink>
        </w:p>
        <w:p w14:paraId="7A7DA5B4" w14:textId="010A8F62" w:rsidR="00AA0194" w:rsidRDefault="001F0756" w:rsidP="0BE2A40B">
          <w:pPr>
            <w:pStyle w:val="TM3"/>
            <w:tabs>
              <w:tab w:val="right" w:leader="dot" w:pos="8295"/>
            </w:tabs>
            <w:rPr>
              <w:rStyle w:val="Lienhypertexte"/>
              <w:noProof/>
              <w:kern w:val="2"/>
              <w:lang w:eastAsia="fr-CA"/>
              <w14:ligatures w14:val="standardContextual"/>
            </w:rPr>
          </w:pPr>
          <w:hyperlink w:anchor="_Toc959742739">
            <w:r w:rsidR="0BE2A40B" w:rsidRPr="0BE2A40B">
              <w:rPr>
                <w:rStyle w:val="Lienhypertexte"/>
              </w:rPr>
              <w:t>Calendrier</w:t>
            </w:r>
            <w:r>
              <w:tab/>
            </w:r>
            <w:r>
              <w:fldChar w:fldCharType="begin"/>
            </w:r>
            <w:r>
              <w:instrText>PAGEREF _Toc959742739 \h</w:instrText>
            </w:r>
            <w:r>
              <w:fldChar w:fldCharType="separate"/>
            </w:r>
            <w:r w:rsidR="0BE2A40B" w:rsidRPr="0BE2A40B">
              <w:rPr>
                <w:rStyle w:val="Lienhypertexte"/>
              </w:rPr>
              <w:t>12</w:t>
            </w:r>
            <w:r>
              <w:fldChar w:fldCharType="end"/>
            </w:r>
          </w:hyperlink>
        </w:p>
        <w:p w14:paraId="64F82A90" w14:textId="54C76386" w:rsidR="0BE2A40B" w:rsidRDefault="001F0756" w:rsidP="0BE2A40B">
          <w:pPr>
            <w:pStyle w:val="TM3"/>
            <w:tabs>
              <w:tab w:val="right" w:leader="dot" w:pos="8295"/>
            </w:tabs>
            <w:rPr>
              <w:rStyle w:val="Lienhypertexte"/>
            </w:rPr>
          </w:pPr>
          <w:hyperlink w:anchor="_Toc154116852">
            <w:r w:rsidR="0BE2A40B" w:rsidRPr="0BE2A40B">
              <w:rPr>
                <w:rStyle w:val="Lienhypertexte"/>
              </w:rPr>
              <w:t>Initier un échange</w:t>
            </w:r>
            <w:r w:rsidR="0BE2A40B">
              <w:tab/>
            </w:r>
            <w:r w:rsidR="0BE2A40B">
              <w:fldChar w:fldCharType="begin"/>
            </w:r>
            <w:r w:rsidR="0BE2A40B">
              <w:instrText>PAGEREF _Toc154116852 \h</w:instrText>
            </w:r>
            <w:r w:rsidR="0BE2A40B">
              <w:fldChar w:fldCharType="separate"/>
            </w:r>
            <w:r w:rsidR="0BE2A40B" w:rsidRPr="0BE2A40B">
              <w:rPr>
                <w:rStyle w:val="Lienhypertexte"/>
              </w:rPr>
              <w:t>12</w:t>
            </w:r>
            <w:r w:rsidR="0BE2A40B">
              <w:fldChar w:fldCharType="end"/>
            </w:r>
          </w:hyperlink>
        </w:p>
        <w:p w14:paraId="012BD43B" w14:textId="4068C1A7" w:rsidR="0BE2A40B" w:rsidRDefault="001F0756" w:rsidP="0BE2A40B">
          <w:pPr>
            <w:pStyle w:val="TM3"/>
            <w:tabs>
              <w:tab w:val="right" w:leader="dot" w:pos="8295"/>
            </w:tabs>
            <w:rPr>
              <w:rStyle w:val="Lienhypertexte"/>
            </w:rPr>
          </w:pPr>
          <w:hyperlink w:anchor="_Toc1959057110">
            <w:r w:rsidR="0BE2A40B" w:rsidRPr="0BE2A40B">
              <w:rPr>
                <w:rStyle w:val="Lienhypertexte"/>
              </w:rPr>
              <w:t>Messagerie</w:t>
            </w:r>
            <w:r w:rsidR="0BE2A40B">
              <w:tab/>
            </w:r>
            <w:r w:rsidR="0BE2A40B">
              <w:fldChar w:fldCharType="begin"/>
            </w:r>
            <w:r w:rsidR="0BE2A40B">
              <w:instrText>PAGEREF _Toc1959057110 \h</w:instrText>
            </w:r>
            <w:r w:rsidR="0BE2A40B">
              <w:fldChar w:fldCharType="separate"/>
            </w:r>
            <w:r w:rsidR="0BE2A40B" w:rsidRPr="0BE2A40B">
              <w:rPr>
                <w:rStyle w:val="Lienhypertexte"/>
              </w:rPr>
              <w:t>12</w:t>
            </w:r>
            <w:r w:rsidR="0BE2A40B">
              <w:fldChar w:fldCharType="end"/>
            </w:r>
          </w:hyperlink>
        </w:p>
        <w:p w14:paraId="06060611" w14:textId="3556778F" w:rsidR="0BE2A40B" w:rsidRDefault="001F0756" w:rsidP="0BE2A40B">
          <w:pPr>
            <w:pStyle w:val="TM3"/>
            <w:tabs>
              <w:tab w:val="right" w:leader="dot" w:pos="8295"/>
            </w:tabs>
            <w:rPr>
              <w:rStyle w:val="Lienhypertexte"/>
            </w:rPr>
          </w:pPr>
          <w:hyperlink w:anchor="_Toc1644616700">
            <w:r w:rsidR="0BE2A40B" w:rsidRPr="0BE2A40B">
              <w:rPr>
                <w:rStyle w:val="Lienhypertexte"/>
              </w:rPr>
              <w:t>Table de la ligue</w:t>
            </w:r>
            <w:r w:rsidR="0BE2A40B">
              <w:tab/>
            </w:r>
            <w:r w:rsidR="0BE2A40B">
              <w:fldChar w:fldCharType="begin"/>
            </w:r>
            <w:r w:rsidR="0BE2A40B">
              <w:instrText>PAGEREF _Toc1644616700 \h</w:instrText>
            </w:r>
            <w:r w:rsidR="0BE2A40B">
              <w:fldChar w:fldCharType="separate"/>
            </w:r>
            <w:r w:rsidR="0BE2A40B" w:rsidRPr="0BE2A40B">
              <w:rPr>
                <w:rStyle w:val="Lienhypertexte"/>
              </w:rPr>
              <w:t>13</w:t>
            </w:r>
            <w:r w:rsidR="0BE2A40B">
              <w:fldChar w:fldCharType="end"/>
            </w:r>
          </w:hyperlink>
        </w:p>
        <w:p w14:paraId="16408C62" w14:textId="4A806FD9" w:rsidR="0BE2A40B" w:rsidRDefault="001F0756" w:rsidP="0BE2A40B">
          <w:pPr>
            <w:pStyle w:val="TM3"/>
            <w:tabs>
              <w:tab w:val="right" w:leader="dot" w:pos="8295"/>
            </w:tabs>
            <w:rPr>
              <w:rStyle w:val="Lienhypertexte"/>
            </w:rPr>
          </w:pPr>
          <w:hyperlink w:anchor="_Toc1800974516">
            <w:r w:rsidR="0BE2A40B" w:rsidRPr="0BE2A40B">
              <w:rPr>
                <w:rStyle w:val="Lienhypertexte"/>
              </w:rPr>
              <w:t>Liste des joueurs</w:t>
            </w:r>
            <w:r w:rsidR="0BE2A40B">
              <w:tab/>
            </w:r>
            <w:r w:rsidR="0BE2A40B">
              <w:fldChar w:fldCharType="begin"/>
            </w:r>
            <w:r w:rsidR="0BE2A40B">
              <w:instrText>PAGEREF _Toc1800974516 \h</w:instrText>
            </w:r>
            <w:r w:rsidR="0BE2A40B">
              <w:fldChar w:fldCharType="separate"/>
            </w:r>
            <w:r w:rsidR="0BE2A40B" w:rsidRPr="0BE2A40B">
              <w:rPr>
                <w:rStyle w:val="Lienhypertexte"/>
              </w:rPr>
              <w:t>13</w:t>
            </w:r>
            <w:r w:rsidR="0BE2A40B">
              <w:fldChar w:fldCharType="end"/>
            </w:r>
          </w:hyperlink>
          <w:r w:rsidR="0BE2A40B">
            <w:fldChar w:fldCharType="end"/>
          </w:r>
        </w:p>
      </w:sdtContent>
    </w:sdt>
    <w:p w14:paraId="202F02A0" w14:textId="414ADDA1" w:rsidR="00622E69" w:rsidRPr="00AD0AE2" w:rsidRDefault="00622E69"/>
    <w:p w14:paraId="52C9613A" w14:textId="77777777" w:rsidR="00622E69" w:rsidRPr="00AD0AE2" w:rsidRDefault="00622E69" w:rsidP="00F824AF">
      <w:pPr>
        <w:pStyle w:val="Titre"/>
      </w:pPr>
      <w:r w:rsidRPr="00AD0AE2">
        <w:br w:type="page"/>
      </w:r>
    </w:p>
    <w:p w14:paraId="7769B2C2" w14:textId="55199DD9" w:rsidR="00EE10E7" w:rsidRPr="00AD0AE2" w:rsidRDefault="0BE2A40B" w:rsidP="00622E69">
      <w:pPr>
        <w:pStyle w:val="Titre1"/>
      </w:pPr>
      <w:bookmarkStart w:id="1" w:name="_Toc688330327"/>
      <w:r>
        <w:lastRenderedPageBreak/>
        <w:t>Introduction</w:t>
      </w:r>
      <w:bookmarkEnd w:id="1"/>
    </w:p>
    <w:p w14:paraId="647CB6F3" w14:textId="6403CE35" w:rsidR="00F824AF" w:rsidRPr="00AD0AE2" w:rsidRDefault="0BE2A40B" w:rsidP="00622E69">
      <w:pPr>
        <w:pStyle w:val="Titre2"/>
      </w:pPr>
      <w:bookmarkStart w:id="2" w:name="_Toc1989607248"/>
      <w:r>
        <w:t>Description du projet</w:t>
      </w:r>
      <w:bookmarkEnd w:id="2"/>
    </w:p>
    <w:p w14:paraId="11B5D1AB" w14:textId="42418078" w:rsidR="00F824AF" w:rsidRPr="00AD0AE2" w:rsidRDefault="00F824AF" w:rsidP="00F824AF">
      <w:r w:rsidRPr="00AD0AE2">
        <w:t>Le projet va simuler</w:t>
      </w:r>
      <w:r w:rsidR="00BF6346" w:rsidRPr="00AD0AE2">
        <w:t xml:space="preserve"> en temps accéléré</w:t>
      </w:r>
      <w:r w:rsidRPr="00AD0AE2">
        <w:t xml:space="preserve"> des matchs entre deux équipes de la Ligue </w:t>
      </w:r>
      <w:r w:rsidR="00A61B61" w:rsidRPr="00AD0AE2">
        <w:t>nationale de h</w:t>
      </w:r>
      <w:r w:rsidRPr="00AD0AE2">
        <w:t>ockey</w:t>
      </w:r>
      <w:r w:rsidR="00BF6346" w:rsidRPr="00AD0AE2">
        <w:t xml:space="preserve">. Il y aura possibilité de contrôler une équipe, les deux équipes ou simplement regarder le match. </w:t>
      </w:r>
      <w:r w:rsidR="00013A2E" w:rsidRPr="00AD0AE2">
        <w:t xml:space="preserve">Possiblement, il y aura un mode </w:t>
      </w:r>
      <w:r w:rsidR="00A61B61" w:rsidRPr="00AD0AE2">
        <w:t>d</w:t>
      </w:r>
      <w:r w:rsidR="00013A2E" w:rsidRPr="00AD0AE2">
        <w:t xml:space="preserve">irecteur </w:t>
      </w:r>
      <w:r w:rsidR="008D20A0" w:rsidRPr="00AD0AE2">
        <w:t>g</w:t>
      </w:r>
      <w:r w:rsidR="00013A2E" w:rsidRPr="00AD0AE2">
        <w:t>énéral, qui simulera la saison au complet et gardera les statistiques des joueurs et des équipes.</w:t>
      </w:r>
      <w:r w:rsidR="005A2819" w:rsidRPr="00AD0AE2">
        <w:t xml:space="preserve"> Les équipes qui seront intégré</w:t>
      </w:r>
      <w:r w:rsidR="008D20A0" w:rsidRPr="00AD0AE2">
        <w:t>e</w:t>
      </w:r>
      <w:r w:rsidR="005A2819" w:rsidRPr="00AD0AE2">
        <w:t>s dans le jeu seront les équipes qui font parti</w:t>
      </w:r>
      <w:r w:rsidR="008D20A0" w:rsidRPr="00AD0AE2">
        <w:t>e</w:t>
      </w:r>
      <w:r w:rsidR="005A2819" w:rsidRPr="00AD0AE2">
        <w:t xml:space="preserve"> de la division Atlantique de la Ligue </w:t>
      </w:r>
      <w:r w:rsidR="00A61B61" w:rsidRPr="00AD0AE2">
        <w:t>nationale de h</w:t>
      </w:r>
      <w:r w:rsidR="005A2819" w:rsidRPr="00AD0AE2">
        <w:t xml:space="preserve">ockey, </w:t>
      </w:r>
      <w:r w:rsidR="00602DA9" w:rsidRPr="00AD0AE2">
        <w:t>les équipes seront listé</w:t>
      </w:r>
      <w:r w:rsidR="008D20A0" w:rsidRPr="00AD0AE2">
        <w:t>e</w:t>
      </w:r>
      <w:r w:rsidR="00602DA9" w:rsidRPr="00AD0AE2">
        <w:t>s :</w:t>
      </w:r>
    </w:p>
    <w:p w14:paraId="00AD3092" w14:textId="77777777" w:rsidR="00602DA9" w:rsidRPr="00AD0AE2" w:rsidRDefault="00602DA9" w:rsidP="00602DA9">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D0AE2">
        <w:rPr>
          <w:rFonts w:eastAsia="Times New Roman" w:cstheme="minorHAnsi"/>
          <w:color w:val="202122"/>
          <w:lang w:eastAsia="fr-CA"/>
        </w:rPr>
        <w:t>Boston Bruins</w:t>
      </w:r>
    </w:p>
    <w:p w14:paraId="0F2D09EA" w14:textId="77777777" w:rsidR="00602DA9" w:rsidRPr="00AD0AE2" w:rsidRDefault="00602DA9" w:rsidP="00602DA9">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D0AE2">
        <w:rPr>
          <w:rFonts w:eastAsia="Times New Roman" w:cstheme="minorHAnsi"/>
          <w:color w:val="202122"/>
          <w:lang w:eastAsia="fr-CA"/>
        </w:rPr>
        <w:t>Buffalo Sabres</w:t>
      </w:r>
    </w:p>
    <w:p w14:paraId="4DE20450" w14:textId="77777777" w:rsidR="00602DA9" w:rsidRPr="00AD0AE2" w:rsidRDefault="00602DA9" w:rsidP="00602DA9">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D0AE2">
        <w:rPr>
          <w:rFonts w:eastAsia="Times New Roman" w:cstheme="minorHAnsi"/>
          <w:color w:val="202122"/>
          <w:lang w:eastAsia="fr-CA"/>
        </w:rPr>
        <w:t>Detroit Red Wings</w:t>
      </w:r>
    </w:p>
    <w:p w14:paraId="72CC6024" w14:textId="77777777" w:rsidR="00602DA9" w:rsidRPr="00AD0AE2" w:rsidRDefault="00602DA9" w:rsidP="00602DA9">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D0AE2">
        <w:rPr>
          <w:rFonts w:eastAsia="Times New Roman" w:cstheme="minorHAnsi"/>
          <w:color w:val="202122"/>
          <w:lang w:eastAsia="fr-CA"/>
        </w:rPr>
        <w:t>Florida Panthers</w:t>
      </w:r>
    </w:p>
    <w:p w14:paraId="25913CF7" w14:textId="77777777" w:rsidR="00602DA9" w:rsidRPr="00AD0AE2" w:rsidRDefault="00602DA9" w:rsidP="00602DA9">
      <w:pPr>
        <w:numPr>
          <w:ilvl w:val="0"/>
          <w:numId w:val="16"/>
        </w:numPr>
        <w:shd w:val="clear" w:color="auto" w:fill="FFFFFF"/>
        <w:spacing w:before="100" w:beforeAutospacing="1" w:after="24" w:line="240" w:lineRule="auto"/>
        <w:ind w:left="1104"/>
        <w:rPr>
          <w:rFonts w:eastAsia="Times New Roman" w:cstheme="minorHAnsi"/>
          <w:color w:val="202122"/>
          <w:lang w:eastAsia="fr-CA"/>
        </w:rPr>
      </w:pPr>
      <w:proofErr w:type="spellStart"/>
      <w:r w:rsidRPr="00AD0AE2">
        <w:rPr>
          <w:rFonts w:eastAsia="Times New Roman" w:cstheme="minorHAnsi"/>
          <w:color w:val="202122"/>
          <w:lang w:eastAsia="fr-CA"/>
        </w:rPr>
        <w:t>Montreal</w:t>
      </w:r>
      <w:proofErr w:type="spellEnd"/>
      <w:r w:rsidRPr="00AD0AE2">
        <w:rPr>
          <w:rFonts w:eastAsia="Times New Roman" w:cstheme="minorHAnsi"/>
          <w:color w:val="202122"/>
          <w:lang w:eastAsia="fr-CA"/>
        </w:rPr>
        <w:t xml:space="preserve"> Canadiens</w:t>
      </w:r>
    </w:p>
    <w:p w14:paraId="4FDC9B2F" w14:textId="77777777" w:rsidR="00602DA9" w:rsidRPr="00AD0AE2" w:rsidRDefault="00602DA9" w:rsidP="00602DA9">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D0AE2">
        <w:rPr>
          <w:rFonts w:eastAsia="Times New Roman" w:cstheme="minorHAnsi"/>
          <w:color w:val="202122"/>
          <w:lang w:eastAsia="fr-CA"/>
        </w:rPr>
        <w:t>Ottawa Senators</w:t>
      </w:r>
    </w:p>
    <w:p w14:paraId="5D3A308A" w14:textId="77777777" w:rsidR="00602DA9" w:rsidRPr="00AD0AE2" w:rsidRDefault="00602DA9" w:rsidP="00602DA9">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D0AE2">
        <w:rPr>
          <w:rFonts w:eastAsia="Times New Roman" w:cstheme="minorHAnsi"/>
          <w:color w:val="202122"/>
          <w:lang w:eastAsia="fr-CA"/>
        </w:rPr>
        <w:t>Tampa Bay Lightning</w:t>
      </w:r>
    </w:p>
    <w:p w14:paraId="1C650F80" w14:textId="77777777" w:rsidR="00602DA9" w:rsidRPr="00AD0AE2" w:rsidRDefault="00602DA9" w:rsidP="00602DA9">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D0AE2">
        <w:rPr>
          <w:rFonts w:eastAsia="Times New Roman" w:cstheme="minorHAnsi"/>
          <w:color w:val="202122"/>
          <w:lang w:eastAsia="fr-CA"/>
        </w:rPr>
        <w:t xml:space="preserve">Toronto Maple </w:t>
      </w:r>
      <w:proofErr w:type="spellStart"/>
      <w:r w:rsidRPr="00AD0AE2">
        <w:rPr>
          <w:rFonts w:eastAsia="Times New Roman" w:cstheme="minorHAnsi"/>
          <w:color w:val="202122"/>
          <w:lang w:eastAsia="fr-CA"/>
        </w:rPr>
        <w:t>Leafs</w:t>
      </w:r>
      <w:proofErr w:type="spellEnd"/>
    </w:p>
    <w:p w14:paraId="6E48FA09" w14:textId="77777777" w:rsidR="00602DA9" w:rsidRPr="00AD0AE2" w:rsidRDefault="00602DA9" w:rsidP="00F824AF"/>
    <w:p w14:paraId="3E3E0CF4" w14:textId="1B9E442F" w:rsidR="00F824AF" w:rsidRPr="00AD0AE2" w:rsidRDefault="0BE2A40B" w:rsidP="00622E69">
      <w:pPr>
        <w:pStyle w:val="Titre2"/>
      </w:pPr>
      <w:bookmarkStart w:id="3" w:name="_Toc1583950832"/>
      <w:r>
        <w:lastRenderedPageBreak/>
        <w:t>Comment le jeu va fonctionner</w:t>
      </w:r>
      <w:bookmarkEnd w:id="3"/>
    </w:p>
    <w:p w14:paraId="4D01D0D8" w14:textId="35678DCD" w:rsidR="00F824AF" w:rsidRPr="00AD0AE2" w:rsidRDefault="00F824AF" w:rsidP="00F824AF">
      <w:r w:rsidRPr="00AD0AE2">
        <w:t xml:space="preserve">Le projet de jeu de simulation de match de hockey va se baser sur les </w:t>
      </w:r>
      <w:proofErr w:type="spellStart"/>
      <w:r w:rsidRPr="00AD0AE2">
        <w:t>c</w:t>
      </w:r>
      <w:r w:rsidR="00BF6346" w:rsidRPr="00AD0AE2">
        <w:t>o</w:t>
      </w:r>
      <w:r w:rsidRPr="00AD0AE2">
        <w:t>tes</w:t>
      </w:r>
      <w:proofErr w:type="spellEnd"/>
      <w:r w:rsidRPr="00AD0AE2">
        <w:t xml:space="preserve"> de joueurs du jeu </w:t>
      </w:r>
      <w:r w:rsidRPr="00AD0AE2">
        <w:rPr>
          <w:i/>
          <w:iCs/>
        </w:rPr>
        <w:t>EA SPORTS NHL23</w:t>
      </w:r>
      <w:r w:rsidRPr="00AD0AE2">
        <w:t xml:space="preserve"> pour simuler les matches. Plus la cote d’un joueur sur la glace est haute, plus de chances l’équipe à d’être plus efficace. Les cotes vont se baser sur l’attaque et la défense, l’attaque va augmenter les probabilités d’une équipe à marquer</w:t>
      </w:r>
      <w:r w:rsidR="00013A2E" w:rsidRPr="00AD0AE2">
        <w:t xml:space="preserve"> et la défense va réduire les probabilités de l’autre équipe à marquer un but.</w:t>
      </w:r>
      <w:r w:rsidR="006C0435" w:rsidRPr="00AD0AE2">
        <w:t xml:space="preserve"> La cote sera un nombre qui détermine le talent d’un joueur de 0 à 100, </w:t>
      </w:r>
      <w:r w:rsidR="00440A2C" w:rsidRPr="00AD0AE2">
        <w:t>cent était le joueur le plus talentueux.</w:t>
      </w:r>
    </w:p>
    <w:p w14:paraId="2237FBFB" w14:textId="57BED25F" w:rsidR="00526554" w:rsidRPr="00AD0AE2" w:rsidRDefault="0BE2A40B" w:rsidP="00622E69">
      <w:pPr>
        <w:pStyle w:val="Titre2"/>
      </w:pPr>
      <w:bookmarkStart w:id="4" w:name="_Toc957811605"/>
      <w:r>
        <w:t>Développement</w:t>
      </w:r>
      <w:bookmarkEnd w:id="4"/>
    </w:p>
    <w:p w14:paraId="6F179716" w14:textId="1FFCE85F" w:rsidR="00412C89" w:rsidRPr="00AD0AE2" w:rsidRDefault="00412C89" w:rsidP="00412C89">
      <w:r w:rsidRPr="00AD0AE2">
        <w:t xml:space="preserve">Le projet sera développé avec le langage de programmation Python et une </w:t>
      </w:r>
      <w:r w:rsidR="00AF6C63" w:rsidRPr="00AD0AE2">
        <w:t xml:space="preserve">interface graphique avec </w:t>
      </w:r>
      <w:proofErr w:type="spellStart"/>
      <w:r w:rsidR="00AF6C63" w:rsidRPr="00AD0AE2">
        <w:t>Tkinter</w:t>
      </w:r>
      <w:proofErr w:type="spellEnd"/>
      <w:r w:rsidR="00AF6C63" w:rsidRPr="00AD0AE2">
        <w:t xml:space="preserve"> et </w:t>
      </w:r>
      <w:r w:rsidR="0076495D" w:rsidRPr="00AD0AE2">
        <w:t>les</w:t>
      </w:r>
      <w:r w:rsidR="00AF6C63" w:rsidRPr="00AD0AE2">
        <w:t xml:space="preserve"> </w:t>
      </w:r>
      <w:r w:rsidR="00527B4C" w:rsidRPr="00AD0AE2">
        <w:t xml:space="preserve">extensions </w:t>
      </w:r>
      <w:r w:rsidR="0076495D" w:rsidRPr="00AD0AE2">
        <w:t>de</w:t>
      </w:r>
      <w:r w:rsidR="00527B4C" w:rsidRPr="00AD0AE2">
        <w:t xml:space="preserve"> </w:t>
      </w:r>
      <w:proofErr w:type="spellStart"/>
      <w:r w:rsidR="00527B4C" w:rsidRPr="00AD0AE2">
        <w:t>Pygubu</w:t>
      </w:r>
      <w:proofErr w:type="spellEnd"/>
      <w:r w:rsidR="00527B4C" w:rsidRPr="00AD0AE2">
        <w:t xml:space="preserve">. </w:t>
      </w:r>
      <w:r w:rsidR="004B4F03" w:rsidRPr="00AD0AE2">
        <w:t>Les variables</w:t>
      </w:r>
      <w:r w:rsidR="00E11D8C" w:rsidRPr="00AD0AE2">
        <w:t xml:space="preserve"> et les classes</w:t>
      </w:r>
      <w:r w:rsidR="004B4F03" w:rsidRPr="00AD0AE2">
        <w:t xml:space="preserve"> utiliseron</w:t>
      </w:r>
      <w:r w:rsidR="006E53FF" w:rsidRPr="00AD0AE2">
        <w:t>t</w:t>
      </w:r>
      <w:r w:rsidR="004B4F03" w:rsidRPr="00AD0AE2">
        <w:t xml:space="preserve"> </w:t>
      </w:r>
      <w:r w:rsidR="00E11D8C" w:rsidRPr="00AD0AE2">
        <w:t xml:space="preserve">la </w:t>
      </w:r>
      <w:proofErr w:type="gramStart"/>
      <w:r w:rsidR="00E11D8C" w:rsidRPr="00AD0AE2">
        <w:t>nomenclature</w:t>
      </w:r>
      <w:proofErr w:type="gramEnd"/>
      <w:r w:rsidR="00E11D8C" w:rsidRPr="00AD0AE2">
        <w:t xml:space="preserve"> </w:t>
      </w:r>
      <w:proofErr w:type="spellStart"/>
      <w:r w:rsidR="00E11D8C" w:rsidRPr="00AD0AE2">
        <w:rPr>
          <w:i/>
          <w:iCs/>
        </w:rPr>
        <w:t>camel</w:t>
      </w:r>
      <w:proofErr w:type="spellEnd"/>
      <w:r w:rsidR="00E11D8C" w:rsidRPr="00AD0AE2">
        <w:rPr>
          <w:i/>
          <w:iCs/>
        </w:rPr>
        <w:t xml:space="preserve"> case</w:t>
      </w:r>
      <w:r w:rsidR="00E11D8C" w:rsidRPr="00AD0AE2">
        <w:t xml:space="preserve"> et les </w:t>
      </w:r>
      <w:r w:rsidR="00700DE8" w:rsidRPr="00AD0AE2">
        <w:t xml:space="preserve">fichiers auront la nomenclature </w:t>
      </w:r>
      <w:proofErr w:type="spellStart"/>
      <w:r w:rsidR="00700DE8" w:rsidRPr="00AD0AE2">
        <w:rPr>
          <w:i/>
          <w:iCs/>
        </w:rPr>
        <w:t>snake</w:t>
      </w:r>
      <w:proofErr w:type="spellEnd"/>
      <w:r w:rsidR="00700DE8" w:rsidRPr="00AD0AE2">
        <w:rPr>
          <w:i/>
          <w:iCs/>
        </w:rPr>
        <w:t xml:space="preserve"> case</w:t>
      </w:r>
      <w:r w:rsidR="008746D2" w:rsidRPr="00AD0AE2">
        <w:t>.</w:t>
      </w:r>
    </w:p>
    <w:p w14:paraId="79D59FC0" w14:textId="26FDDED6" w:rsidR="00013A2E" w:rsidRPr="00AD0AE2" w:rsidRDefault="00D978EE" w:rsidP="00622E69">
      <w:r w:rsidRPr="00AD0AE2">
        <w:br w:type="page"/>
      </w:r>
    </w:p>
    <w:tbl>
      <w:tblPr>
        <w:tblStyle w:val="Tableausimple5"/>
        <w:tblW w:w="8476" w:type="dxa"/>
        <w:tblLook w:val="04A0" w:firstRow="1" w:lastRow="0" w:firstColumn="1" w:lastColumn="0" w:noHBand="0" w:noVBand="1"/>
      </w:tblPr>
      <w:tblGrid>
        <w:gridCol w:w="2203"/>
        <w:gridCol w:w="2095"/>
        <w:gridCol w:w="2098"/>
        <w:gridCol w:w="2080"/>
      </w:tblGrid>
      <w:tr w:rsidR="00D978EE" w:rsidRPr="00AD0AE2" w14:paraId="1852DE6C" w14:textId="77777777" w:rsidTr="0BE2A40B">
        <w:trPr>
          <w:cnfStyle w:val="100000000000" w:firstRow="1" w:lastRow="0" w:firstColumn="0" w:lastColumn="0" w:oddVBand="0" w:evenVBand="0" w:oddHBand="0" w:evenHBand="0" w:firstRowFirstColumn="0" w:firstRowLastColumn="0" w:lastRowFirstColumn="0" w:lastRowLastColumn="0"/>
          <w:trHeight w:val="342"/>
        </w:trPr>
        <w:tc>
          <w:tcPr>
            <w:cnfStyle w:val="001000000100" w:firstRow="0" w:lastRow="0" w:firstColumn="1" w:lastColumn="0" w:oddVBand="0" w:evenVBand="0" w:oddHBand="0" w:evenHBand="0" w:firstRowFirstColumn="1" w:firstRowLastColumn="0" w:lastRowFirstColumn="0" w:lastRowLastColumn="0"/>
            <w:tcW w:w="2203" w:type="dxa"/>
          </w:tcPr>
          <w:p w14:paraId="5A16FF96" w14:textId="7AD8BA9E" w:rsidR="00D978EE" w:rsidRPr="00AD0AE2" w:rsidRDefault="0BE2A40B" w:rsidP="00622E69">
            <w:pPr>
              <w:pStyle w:val="Titre1"/>
            </w:pPr>
            <w:bookmarkStart w:id="5" w:name="_Toc950999284"/>
            <w:r>
              <w:lastRenderedPageBreak/>
              <w:t>Glossaire</w:t>
            </w:r>
            <w:bookmarkEnd w:id="5"/>
          </w:p>
        </w:tc>
        <w:tc>
          <w:tcPr>
            <w:tcW w:w="2095" w:type="dxa"/>
          </w:tcPr>
          <w:p w14:paraId="3F581142" w14:textId="7E1360F0" w:rsidR="00D978EE" w:rsidRPr="00AD0AE2" w:rsidRDefault="00DE105B" w:rsidP="00D978EE">
            <w:pPr>
              <w:cnfStyle w:val="100000000000" w:firstRow="1" w:lastRow="0" w:firstColumn="0" w:lastColumn="0" w:oddVBand="0" w:evenVBand="0" w:oddHBand="0" w:evenHBand="0" w:firstRowFirstColumn="0" w:firstRowLastColumn="0" w:lastRowFirstColumn="0" w:lastRowLastColumn="0"/>
            </w:pPr>
            <w:r w:rsidRPr="00AD0AE2">
              <w:t>Traitement</w:t>
            </w:r>
          </w:p>
        </w:tc>
        <w:tc>
          <w:tcPr>
            <w:tcW w:w="2098" w:type="dxa"/>
          </w:tcPr>
          <w:p w14:paraId="309ADCCE" w14:textId="2B2D6C7F" w:rsidR="00D978EE" w:rsidRPr="00AD0AE2" w:rsidRDefault="00DE105B" w:rsidP="00D978EE">
            <w:pPr>
              <w:cnfStyle w:val="100000000000" w:firstRow="1" w:lastRow="0" w:firstColumn="0" w:lastColumn="0" w:oddVBand="0" w:evenVBand="0" w:oddHBand="0" w:evenHBand="0" w:firstRowFirstColumn="0" w:firstRowLastColumn="0" w:lastRowFirstColumn="0" w:lastRowLastColumn="0"/>
            </w:pPr>
            <w:r w:rsidRPr="00AD0AE2">
              <w:t>Information</w:t>
            </w:r>
          </w:p>
        </w:tc>
        <w:tc>
          <w:tcPr>
            <w:tcW w:w="2080" w:type="dxa"/>
          </w:tcPr>
          <w:p w14:paraId="40159DC8" w14:textId="002DDF20" w:rsidR="00D978EE" w:rsidRPr="00AD0AE2" w:rsidRDefault="00DE105B" w:rsidP="00D978EE">
            <w:pPr>
              <w:cnfStyle w:val="100000000000" w:firstRow="1" w:lastRow="0" w:firstColumn="0" w:lastColumn="0" w:oddVBand="0" w:evenVBand="0" w:oddHBand="0" w:evenHBand="0" w:firstRowFirstColumn="0" w:firstRowLastColumn="0" w:lastRowFirstColumn="0" w:lastRowLastColumn="0"/>
            </w:pPr>
            <w:r w:rsidRPr="00AD0AE2">
              <w:t>Classe</w:t>
            </w:r>
          </w:p>
        </w:tc>
      </w:tr>
      <w:tr w:rsidR="00D978EE" w:rsidRPr="00AD0AE2" w14:paraId="32289EEE"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3E2B83C4" w14:textId="669FB464" w:rsidR="00D978EE" w:rsidRPr="00AD0AE2" w:rsidRDefault="001A7317" w:rsidP="00D978EE">
            <w:r w:rsidRPr="00AD0AE2">
              <w:t>Joueurs</w:t>
            </w:r>
          </w:p>
        </w:tc>
        <w:tc>
          <w:tcPr>
            <w:tcW w:w="2095" w:type="dxa"/>
          </w:tcPr>
          <w:p w14:paraId="266AC854" w14:textId="77777777" w:rsidR="00D978EE" w:rsidRPr="00AD0AE2" w:rsidRDefault="00D978EE" w:rsidP="00D978EE">
            <w:pPr>
              <w:cnfStyle w:val="000000100000" w:firstRow="0" w:lastRow="0" w:firstColumn="0" w:lastColumn="0" w:oddVBand="0" w:evenVBand="0" w:oddHBand="1" w:evenHBand="0" w:firstRowFirstColumn="0" w:firstRowLastColumn="0" w:lastRowFirstColumn="0" w:lastRowLastColumn="0"/>
            </w:pPr>
          </w:p>
        </w:tc>
        <w:tc>
          <w:tcPr>
            <w:tcW w:w="2098" w:type="dxa"/>
          </w:tcPr>
          <w:p w14:paraId="6993F4FC" w14:textId="75B23B56" w:rsidR="00D978EE" w:rsidRPr="00AD0AE2" w:rsidRDefault="00D978EE" w:rsidP="00D978EE">
            <w:pPr>
              <w:cnfStyle w:val="000000100000" w:firstRow="0" w:lastRow="0" w:firstColumn="0" w:lastColumn="0" w:oddVBand="0" w:evenVBand="0" w:oddHBand="1" w:evenHBand="0" w:firstRowFirstColumn="0" w:firstRowLastColumn="0" w:lastRowFirstColumn="0" w:lastRowLastColumn="0"/>
            </w:pPr>
          </w:p>
        </w:tc>
        <w:tc>
          <w:tcPr>
            <w:tcW w:w="2080" w:type="dxa"/>
          </w:tcPr>
          <w:p w14:paraId="6C2A69C5" w14:textId="3582666A" w:rsidR="00D978EE" w:rsidRPr="00AD0AE2" w:rsidRDefault="001A7317" w:rsidP="00D978EE">
            <w:pPr>
              <w:cnfStyle w:val="000000100000" w:firstRow="0" w:lastRow="0" w:firstColumn="0" w:lastColumn="0" w:oddVBand="0" w:evenVBand="0" w:oddHBand="1" w:evenHBand="0" w:firstRowFirstColumn="0" w:firstRowLastColumn="0" w:lastRowFirstColumn="0" w:lastRowLastColumn="0"/>
            </w:pPr>
            <w:r w:rsidRPr="00AD0AE2">
              <w:t>Joueurs</w:t>
            </w:r>
          </w:p>
        </w:tc>
      </w:tr>
      <w:tr w:rsidR="00D978EE" w:rsidRPr="00AD0AE2" w14:paraId="18D7257C"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75A3113E" w14:textId="190F3330" w:rsidR="0BE2A40B" w:rsidRDefault="0BE2A40B">
            <w:r>
              <w:t>Équipes</w:t>
            </w:r>
          </w:p>
        </w:tc>
        <w:tc>
          <w:tcPr>
            <w:tcW w:w="2095" w:type="dxa"/>
          </w:tcPr>
          <w:p w14:paraId="3794871B" w14:textId="1BD62828" w:rsidR="0BE2A40B" w:rsidRDefault="0BE2A40B">
            <w:pPr>
              <w:cnfStyle w:val="000000000000" w:firstRow="0" w:lastRow="0" w:firstColumn="0" w:lastColumn="0" w:oddVBand="0" w:evenVBand="0" w:oddHBand="0" w:evenHBand="0" w:firstRowFirstColumn="0" w:firstRowLastColumn="0" w:lastRowFirstColumn="0" w:lastRowLastColumn="0"/>
            </w:pPr>
          </w:p>
        </w:tc>
        <w:tc>
          <w:tcPr>
            <w:tcW w:w="2098" w:type="dxa"/>
          </w:tcPr>
          <w:p w14:paraId="7F1F872D" w14:textId="77777777" w:rsidR="0BE2A40B" w:rsidRDefault="0BE2A40B">
            <w:pPr>
              <w:cnfStyle w:val="000000000000" w:firstRow="0" w:lastRow="0" w:firstColumn="0" w:lastColumn="0" w:oddVBand="0" w:evenVBand="0" w:oddHBand="0" w:evenHBand="0" w:firstRowFirstColumn="0" w:firstRowLastColumn="0" w:lastRowFirstColumn="0" w:lastRowLastColumn="0"/>
            </w:pPr>
          </w:p>
        </w:tc>
        <w:tc>
          <w:tcPr>
            <w:tcW w:w="2080" w:type="dxa"/>
          </w:tcPr>
          <w:p w14:paraId="0C9CABB4" w14:textId="51E43C07" w:rsidR="0BE2A40B" w:rsidRDefault="0BE2A40B">
            <w:pPr>
              <w:cnfStyle w:val="000000000000" w:firstRow="0" w:lastRow="0" w:firstColumn="0" w:lastColumn="0" w:oddVBand="0" w:evenVBand="0" w:oddHBand="0" w:evenHBand="0" w:firstRowFirstColumn="0" w:firstRowLastColumn="0" w:lastRowFirstColumn="0" w:lastRowLastColumn="0"/>
            </w:pPr>
            <w:r>
              <w:t>Équipes</w:t>
            </w:r>
          </w:p>
        </w:tc>
      </w:tr>
      <w:tr w:rsidR="0BE2A40B" w14:paraId="6D058347"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22789771" w14:textId="7651870D" w:rsidR="0BE2A40B" w:rsidRDefault="0BE2A40B" w:rsidP="0BE2A40B">
            <w:r>
              <w:t>Game</w:t>
            </w:r>
          </w:p>
        </w:tc>
        <w:tc>
          <w:tcPr>
            <w:tcW w:w="2095" w:type="dxa"/>
          </w:tcPr>
          <w:p w14:paraId="48852653" w14:textId="63BE39AE" w:rsidR="0BE2A40B" w:rsidRDefault="0BE2A40B" w:rsidP="0BE2A40B">
            <w:pPr>
              <w:cnfStyle w:val="000000100000" w:firstRow="0" w:lastRow="0" w:firstColumn="0" w:lastColumn="0" w:oddVBand="0" w:evenVBand="0" w:oddHBand="1" w:evenHBand="0" w:firstRowFirstColumn="0" w:firstRowLastColumn="0" w:lastRowFirstColumn="0" w:lastRowLastColumn="0"/>
            </w:pPr>
          </w:p>
        </w:tc>
        <w:tc>
          <w:tcPr>
            <w:tcW w:w="2098" w:type="dxa"/>
          </w:tcPr>
          <w:p w14:paraId="1F703323" w14:textId="0D7F0800" w:rsidR="0BE2A40B" w:rsidRDefault="0BE2A40B" w:rsidP="0BE2A40B">
            <w:pPr>
              <w:cnfStyle w:val="000000100000" w:firstRow="0" w:lastRow="0" w:firstColumn="0" w:lastColumn="0" w:oddVBand="0" w:evenVBand="0" w:oddHBand="1" w:evenHBand="0" w:firstRowFirstColumn="0" w:firstRowLastColumn="0" w:lastRowFirstColumn="0" w:lastRowLastColumn="0"/>
            </w:pPr>
          </w:p>
        </w:tc>
        <w:tc>
          <w:tcPr>
            <w:tcW w:w="2080" w:type="dxa"/>
          </w:tcPr>
          <w:p w14:paraId="772DE68C" w14:textId="59716BA4" w:rsidR="0BE2A40B" w:rsidRDefault="0BE2A40B" w:rsidP="0BE2A40B">
            <w:pPr>
              <w:cnfStyle w:val="000000100000" w:firstRow="0" w:lastRow="0" w:firstColumn="0" w:lastColumn="0" w:oddVBand="0" w:evenVBand="0" w:oddHBand="1" w:evenHBand="0" w:firstRowFirstColumn="0" w:firstRowLastColumn="0" w:lastRowFirstColumn="0" w:lastRowLastColumn="0"/>
            </w:pPr>
            <w:r>
              <w:t>Game</w:t>
            </w:r>
          </w:p>
        </w:tc>
      </w:tr>
      <w:tr w:rsidR="00D978EE" w:rsidRPr="00AD0AE2" w14:paraId="77083533"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10C5B9C0" w14:textId="10A940DB" w:rsidR="00D978EE" w:rsidRPr="00AD0AE2" w:rsidRDefault="00E91910" w:rsidP="00D978EE">
            <w:r w:rsidRPr="00AD0AE2">
              <w:t xml:space="preserve">Buts </w:t>
            </w:r>
          </w:p>
        </w:tc>
        <w:tc>
          <w:tcPr>
            <w:tcW w:w="2095" w:type="dxa"/>
          </w:tcPr>
          <w:p w14:paraId="0C73BAF8" w14:textId="77777777" w:rsidR="00D978EE" w:rsidRPr="00AD0AE2" w:rsidRDefault="00D978EE" w:rsidP="00D978EE">
            <w:pPr>
              <w:cnfStyle w:val="000000000000" w:firstRow="0" w:lastRow="0" w:firstColumn="0" w:lastColumn="0" w:oddVBand="0" w:evenVBand="0" w:oddHBand="0" w:evenHBand="0" w:firstRowFirstColumn="0" w:firstRowLastColumn="0" w:lastRowFirstColumn="0" w:lastRowLastColumn="0"/>
            </w:pPr>
          </w:p>
        </w:tc>
        <w:tc>
          <w:tcPr>
            <w:tcW w:w="2098" w:type="dxa"/>
          </w:tcPr>
          <w:p w14:paraId="4ED862C2" w14:textId="4E8A4060" w:rsidR="00D978EE" w:rsidRPr="00AD0AE2" w:rsidRDefault="00E91910" w:rsidP="00D978EE">
            <w:pPr>
              <w:cnfStyle w:val="000000000000" w:firstRow="0" w:lastRow="0" w:firstColumn="0" w:lastColumn="0" w:oddVBand="0" w:evenVBand="0" w:oddHBand="0" w:evenHBand="0" w:firstRowFirstColumn="0" w:firstRowLastColumn="0" w:lastRowFirstColumn="0" w:lastRowLastColumn="0"/>
            </w:pPr>
            <w:r w:rsidRPr="00AD0AE2">
              <w:t>Joueurs</w:t>
            </w:r>
          </w:p>
        </w:tc>
        <w:tc>
          <w:tcPr>
            <w:tcW w:w="2080" w:type="dxa"/>
          </w:tcPr>
          <w:p w14:paraId="5E517BD3" w14:textId="77777777" w:rsidR="00D978EE" w:rsidRPr="00AD0AE2" w:rsidRDefault="00D978EE" w:rsidP="00D978EE">
            <w:pPr>
              <w:cnfStyle w:val="000000000000" w:firstRow="0" w:lastRow="0" w:firstColumn="0" w:lastColumn="0" w:oddVBand="0" w:evenVBand="0" w:oddHBand="0" w:evenHBand="0" w:firstRowFirstColumn="0" w:firstRowLastColumn="0" w:lastRowFirstColumn="0" w:lastRowLastColumn="0"/>
            </w:pPr>
          </w:p>
        </w:tc>
      </w:tr>
      <w:tr w:rsidR="00D978EE" w:rsidRPr="00AD0AE2" w14:paraId="26F330BD"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10EDE6C8" w14:textId="19E9F1FA" w:rsidR="00D978EE" w:rsidRPr="00AD0AE2" w:rsidRDefault="00E91910" w:rsidP="00D978EE">
            <w:r w:rsidRPr="00AD0AE2">
              <w:t>Passes</w:t>
            </w:r>
          </w:p>
        </w:tc>
        <w:tc>
          <w:tcPr>
            <w:tcW w:w="2095" w:type="dxa"/>
          </w:tcPr>
          <w:p w14:paraId="11BB46DF" w14:textId="77777777" w:rsidR="00D978EE" w:rsidRPr="00AD0AE2" w:rsidRDefault="00D978EE" w:rsidP="00D978EE">
            <w:pPr>
              <w:cnfStyle w:val="000000100000" w:firstRow="0" w:lastRow="0" w:firstColumn="0" w:lastColumn="0" w:oddVBand="0" w:evenVBand="0" w:oddHBand="1" w:evenHBand="0" w:firstRowFirstColumn="0" w:firstRowLastColumn="0" w:lastRowFirstColumn="0" w:lastRowLastColumn="0"/>
            </w:pPr>
          </w:p>
        </w:tc>
        <w:tc>
          <w:tcPr>
            <w:tcW w:w="2098" w:type="dxa"/>
          </w:tcPr>
          <w:p w14:paraId="589AA609" w14:textId="28D47419" w:rsidR="00D978EE" w:rsidRPr="00AD0AE2" w:rsidRDefault="00E91910" w:rsidP="00D978EE">
            <w:pPr>
              <w:cnfStyle w:val="000000100000" w:firstRow="0" w:lastRow="0" w:firstColumn="0" w:lastColumn="0" w:oddVBand="0" w:evenVBand="0" w:oddHBand="1" w:evenHBand="0" w:firstRowFirstColumn="0" w:firstRowLastColumn="0" w:lastRowFirstColumn="0" w:lastRowLastColumn="0"/>
            </w:pPr>
            <w:r w:rsidRPr="00AD0AE2">
              <w:t>Joueurs</w:t>
            </w:r>
          </w:p>
        </w:tc>
        <w:tc>
          <w:tcPr>
            <w:tcW w:w="2080" w:type="dxa"/>
          </w:tcPr>
          <w:p w14:paraId="3FE09CFB" w14:textId="77777777" w:rsidR="00D978EE" w:rsidRPr="00AD0AE2" w:rsidRDefault="00D978EE" w:rsidP="00D978EE">
            <w:pPr>
              <w:cnfStyle w:val="000000100000" w:firstRow="0" w:lastRow="0" w:firstColumn="0" w:lastColumn="0" w:oddVBand="0" w:evenVBand="0" w:oddHBand="1" w:evenHBand="0" w:firstRowFirstColumn="0" w:firstRowLastColumn="0" w:lastRowFirstColumn="0" w:lastRowLastColumn="0"/>
            </w:pPr>
          </w:p>
        </w:tc>
      </w:tr>
      <w:tr w:rsidR="00D978EE" w:rsidRPr="00AD0AE2" w14:paraId="0F5C7D50"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5AA1772F" w14:textId="087544D5" w:rsidR="00D978EE" w:rsidRPr="00AD0AE2" w:rsidRDefault="00E91910" w:rsidP="00D978EE">
            <w:r w:rsidRPr="00AD0AE2">
              <w:t>Tirs</w:t>
            </w:r>
          </w:p>
        </w:tc>
        <w:tc>
          <w:tcPr>
            <w:tcW w:w="2095" w:type="dxa"/>
          </w:tcPr>
          <w:p w14:paraId="7F662C93" w14:textId="77777777" w:rsidR="00D978EE" w:rsidRPr="00AD0AE2" w:rsidRDefault="00D978EE" w:rsidP="00D978EE">
            <w:pPr>
              <w:cnfStyle w:val="000000000000" w:firstRow="0" w:lastRow="0" w:firstColumn="0" w:lastColumn="0" w:oddVBand="0" w:evenVBand="0" w:oddHBand="0" w:evenHBand="0" w:firstRowFirstColumn="0" w:firstRowLastColumn="0" w:lastRowFirstColumn="0" w:lastRowLastColumn="0"/>
            </w:pPr>
          </w:p>
        </w:tc>
        <w:tc>
          <w:tcPr>
            <w:tcW w:w="2098" w:type="dxa"/>
          </w:tcPr>
          <w:p w14:paraId="0DC8EFD4" w14:textId="15DE5B40" w:rsidR="00D978EE" w:rsidRPr="00AD0AE2" w:rsidRDefault="00E91910" w:rsidP="00D978EE">
            <w:pPr>
              <w:cnfStyle w:val="000000000000" w:firstRow="0" w:lastRow="0" w:firstColumn="0" w:lastColumn="0" w:oddVBand="0" w:evenVBand="0" w:oddHBand="0" w:evenHBand="0" w:firstRowFirstColumn="0" w:firstRowLastColumn="0" w:lastRowFirstColumn="0" w:lastRowLastColumn="0"/>
            </w:pPr>
            <w:r w:rsidRPr="00AD0AE2">
              <w:t>Joueurs</w:t>
            </w:r>
          </w:p>
        </w:tc>
        <w:tc>
          <w:tcPr>
            <w:tcW w:w="2080" w:type="dxa"/>
          </w:tcPr>
          <w:p w14:paraId="70A54532" w14:textId="77777777" w:rsidR="00D978EE" w:rsidRPr="00AD0AE2" w:rsidRDefault="00D978EE" w:rsidP="00D978EE">
            <w:pPr>
              <w:cnfStyle w:val="000000000000" w:firstRow="0" w:lastRow="0" w:firstColumn="0" w:lastColumn="0" w:oddVBand="0" w:evenVBand="0" w:oddHBand="0" w:evenHBand="0" w:firstRowFirstColumn="0" w:firstRowLastColumn="0" w:lastRowFirstColumn="0" w:lastRowLastColumn="0"/>
            </w:pPr>
          </w:p>
        </w:tc>
      </w:tr>
      <w:tr w:rsidR="00D978EE" w:rsidRPr="00AD0AE2" w14:paraId="44366950"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6A401A23" w14:textId="2410A2EC" w:rsidR="00D978EE" w:rsidRPr="00AD0AE2" w:rsidRDefault="00D7718B" w:rsidP="00D978EE">
            <w:r w:rsidRPr="00AD0AE2">
              <w:t>Temps de glace</w:t>
            </w:r>
          </w:p>
        </w:tc>
        <w:tc>
          <w:tcPr>
            <w:tcW w:w="2095" w:type="dxa"/>
          </w:tcPr>
          <w:p w14:paraId="383793C5" w14:textId="77777777" w:rsidR="00D978EE" w:rsidRPr="00AD0AE2" w:rsidRDefault="00D978EE" w:rsidP="00D978EE">
            <w:pPr>
              <w:cnfStyle w:val="000000100000" w:firstRow="0" w:lastRow="0" w:firstColumn="0" w:lastColumn="0" w:oddVBand="0" w:evenVBand="0" w:oddHBand="1" w:evenHBand="0" w:firstRowFirstColumn="0" w:firstRowLastColumn="0" w:lastRowFirstColumn="0" w:lastRowLastColumn="0"/>
            </w:pPr>
          </w:p>
        </w:tc>
        <w:tc>
          <w:tcPr>
            <w:tcW w:w="2098" w:type="dxa"/>
          </w:tcPr>
          <w:p w14:paraId="472CCB5A" w14:textId="2D46F1E1" w:rsidR="00D978EE" w:rsidRPr="00AD0AE2" w:rsidRDefault="00D7718B" w:rsidP="00D978EE">
            <w:pPr>
              <w:cnfStyle w:val="000000100000" w:firstRow="0" w:lastRow="0" w:firstColumn="0" w:lastColumn="0" w:oddVBand="0" w:evenVBand="0" w:oddHBand="1" w:evenHBand="0" w:firstRowFirstColumn="0" w:firstRowLastColumn="0" w:lastRowFirstColumn="0" w:lastRowLastColumn="0"/>
            </w:pPr>
            <w:r w:rsidRPr="00AD0AE2">
              <w:t>Joueurs</w:t>
            </w:r>
          </w:p>
        </w:tc>
        <w:tc>
          <w:tcPr>
            <w:tcW w:w="2080" w:type="dxa"/>
          </w:tcPr>
          <w:p w14:paraId="1C820CEC" w14:textId="77777777" w:rsidR="00D978EE" w:rsidRPr="00AD0AE2" w:rsidRDefault="00D978EE" w:rsidP="00D978EE">
            <w:pPr>
              <w:cnfStyle w:val="000000100000" w:firstRow="0" w:lastRow="0" w:firstColumn="0" w:lastColumn="0" w:oddVBand="0" w:evenVBand="0" w:oddHBand="1" w:evenHBand="0" w:firstRowFirstColumn="0" w:firstRowLastColumn="0" w:lastRowFirstColumn="0" w:lastRowLastColumn="0"/>
            </w:pPr>
          </w:p>
        </w:tc>
      </w:tr>
      <w:tr w:rsidR="00E91910" w:rsidRPr="00AD0AE2" w14:paraId="38F5EA06"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3A5CE052" w14:textId="0BB42679" w:rsidR="00E91910" w:rsidRPr="00AD0AE2" w:rsidRDefault="00D7718B" w:rsidP="002425C5">
            <w:r w:rsidRPr="00AD0AE2">
              <w:t>Min. de pénalité</w:t>
            </w:r>
          </w:p>
        </w:tc>
        <w:tc>
          <w:tcPr>
            <w:tcW w:w="2095" w:type="dxa"/>
          </w:tcPr>
          <w:p w14:paraId="18168B20" w14:textId="77777777" w:rsidR="00E91910" w:rsidRPr="00AD0AE2" w:rsidRDefault="00E91910" w:rsidP="002425C5">
            <w:pPr>
              <w:cnfStyle w:val="000000000000" w:firstRow="0" w:lastRow="0" w:firstColumn="0" w:lastColumn="0" w:oddVBand="0" w:evenVBand="0" w:oddHBand="0" w:evenHBand="0" w:firstRowFirstColumn="0" w:firstRowLastColumn="0" w:lastRowFirstColumn="0" w:lastRowLastColumn="0"/>
            </w:pPr>
          </w:p>
        </w:tc>
        <w:tc>
          <w:tcPr>
            <w:tcW w:w="2098" w:type="dxa"/>
          </w:tcPr>
          <w:p w14:paraId="33E3FC3B" w14:textId="15BA1CC8" w:rsidR="00E91910" w:rsidRPr="00AD0AE2" w:rsidRDefault="00D7718B" w:rsidP="002425C5">
            <w:pPr>
              <w:cnfStyle w:val="000000000000" w:firstRow="0" w:lastRow="0" w:firstColumn="0" w:lastColumn="0" w:oddVBand="0" w:evenVBand="0" w:oddHBand="0" w:evenHBand="0" w:firstRowFirstColumn="0" w:firstRowLastColumn="0" w:lastRowFirstColumn="0" w:lastRowLastColumn="0"/>
            </w:pPr>
            <w:r w:rsidRPr="00AD0AE2">
              <w:t>Joueurs</w:t>
            </w:r>
          </w:p>
        </w:tc>
        <w:tc>
          <w:tcPr>
            <w:tcW w:w="2080" w:type="dxa"/>
          </w:tcPr>
          <w:p w14:paraId="4C50205A" w14:textId="77777777" w:rsidR="00E91910" w:rsidRPr="00AD0AE2" w:rsidRDefault="00E91910" w:rsidP="002425C5">
            <w:pPr>
              <w:cnfStyle w:val="000000000000" w:firstRow="0" w:lastRow="0" w:firstColumn="0" w:lastColumn="0" w:oddVBand="0" w:evenVBand="0" w:oddHBand="0" w:evenHBand="0" w:firstRowFirstColumn="0" w:firstRowLastColumn="0" w:lastRowFirstColumn="0" w:lastRowLastColumn="0"/>
            </w:pPr>
          </w:p>
        </w:tc>
      </w:tr>
      <w:tr w:rsidR="00E91910" w:rsidRPr="00AD0AE2" w14:paraId="59862876"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4D1FAD0A" w14:textId="413E92FE" w:rsidR="00E91910" w:rsidRPr="00AD0AE2" w:rsidRDefault="00B769E4" w:rsidP="002425C5">
            <w:r w:rsidRPr="00AD0AE2">
              <w:t>Équipe</w:t>
            </w:r>
          </w:p>
        </w:tc>
        <w:tc>
          <w:tcPr>
            <w:tcW w:w="2095" w:type="dxa"/>
          </w:tcPr>
          <w:p w14:paraId="533E2FB3" w14:textId="77777777" w:rsidR="00E91910" w:rsidRPr="00AD0AE2" w:rsidRDefault="00E91910" w:rsidP="002425C5">
            <w:pPr>
              <w:cnfStyle w:val="000000100000" w:firstRow="0" w:lastRow="0" w:firstColumn="0" w:lastColumn="0" w:oddVBand="0" w:evenVBand="0" w:oddHBand="1" w:evenHBand="0" w:firstRowFirstColumn="0" w:firstRowLastColumn="0" w:lastRowFirstColumn="0" w:lastRowLastColumn="0"/>
            </w:pPr>
          </w:p>
        </w:tc>
        <w:tc>
          <w:tcPr>
            <w:tcW w:w="2098" w:type="dxa"/>
          </w:tcPr>
          <w:p w14:paraId="13B8C26B" w14:textId="1899F6E3" w:rsidR="00E91910" w:rsidRPr="00AD0AE2" w:rsidRDefault="00B769E4" w:rsidP="002425C5">
            <w:pPr>
              <w:cnfStyle w:val="000000100000" w:firstRow="0" w:lastRow="0" w:firstColumn="0" w:lastColumn="0" w:oddVBand="0" w:evenVBand="0" w:oddHBand="1" w:evenHBand="0" w:firstRowFirstColumn="0" w:firstRowLastColumn="0" w:lastRowFirstColumn="0" w:lastRowLastColumn="0"/>
            </w:pPr>
            <w:r w:rsidRPr="00AD0AE2">
              <w:t>Joueurs</w:t>
            </w:r>
          </w:p>
        </w:tc>
        <w:tc>
          <w:tcPr>
            <w:tcW w:w="2080" w:type="dxa"/>
          </w:tcPr>
          <w:p w14:paraId="320734ED" w14:textId="77777777" w:rsidR="00E91910" w:rsidRPr="00AD0AE2" w:rsidRDefault="00E91910" w:rsidP="002425C5">
            <w:pPr>
              <w:cnfStyle w:val="000000100000" w:firstRow="0" w:lastRow="0" w:firstColumn="0" w:lastColumn="0" w:oddVBand="0" w:evenVBand="0" w:oddHBand="1" w:evenHBand="0" w:firstRowFirstColumn="0" w:firstRowLastColumn="0" w:lastRowFirstColumn="0" w:lastRowLastColumn="0"/>
            </w:pPr>
          </w:p>
        </w:tc>
      </w:tr>
      <w:tr w:rsidR="00E91910" w:rsidRPr="00AD0AE2" w14:paraId="70626400"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0ACB11D5" w14:textId="12FA31DC" w:rsidR="00E91910" w:rsidRPr="00AD0AE2" w:rsidRDefault="00B769E4" w:rsidP="002425C5">
            <w:r w:rsidRPr="00AD0AE2">
              <w:t>Prénom</w:t>
            </w:r>
          </w:p>
        </w:tc>
        <w:tc>
          <w:tcPr>
            <w:tcW w:w="2095" w:type="dxa"/>
          </w:tcPr>
          <w:p w14:paraId="2B77DF7D" w14:textId="77777777" w:rsidR="00E91910" w:rsidRPr="00AD0AE2" w:rsidRDefault="00E91910" w:rsidP="002425C5">
            <w:pPr>
              <w:cnfStyle w:val="000000000000" w:firstRow="0" w:lastRow="0" w:firstColumn="0" w:lastColumn="0" w:oddVBand="0" w:evenVBand="0" w:oddHBand="0" w:evenHBand="0" w:firstRowFirstColumn="0" w:firstRowLastColumn="0" w:lastRowFirstColumn="0" w:lastRowLastColumn="0"/>
            </w:pPr>
          </w:p>
        </w:tc>
        <w:tc>
          <w:tcPr>
            <w:tcW w:w="2098" w:type="dxa"/>
          </w:tcPr>
          <w:p w14:paraId="30C58059" w14:textId="2357898F" w:rsidR="00E91910" w:rsidRPr="00AD0AE2" w:rsidRDefault="00B769E4" w:rsidP="002425C5">
            <w:pPr>
              <w:cnfStyle w:val="000000000000" w:firstRow="0" w:lastRow="0" w:firstColumn="0" w:lastColumn="0" w:oddVBand="0" w:evenVBand="0" w:oddHBand="0" w:evenHBand="0" w:firstRowFirstColumn="0" w:firstRowLastColumn="0" w:lastRowFirstColumn="0" w:lastRowLastColumn="0"/>
            </w:pPr>
            <w:r w:rsidRPr="00AD0AE2">
              <w:t>Joueurs</w:t>
            </w:r>
          </w:p>
        </w:tc>
        <w:tc>
          <w:tcPr>
            <w:tcW w:w="2080" w:type="dxa"/>
          </w:tcPr>
          <w:p w14:paraId="23D9AA2E" w14:textId="77777777" w:rsidR="00E91910" w:rsidRPr="00AD0AE2" w:rsidRDefault="00E91910" w:rsidP="002425C5">
            <w:pPr>
              <w:cnfStyle w:val="000000000000" w:firstRow="0" w:lastRow="0" w:firstColumn="0" w:lastColumn="0" w:oddVBand="0" w:evenVBand="0" w:oddHBand="0" w:evenHBand="0" w:firstRowFirstColumn="0" w:firstRowLastColumn="0" w:lastRowFirstColumn="0" w:lastRowLastColumn="0"/>
            </w:pPr>
          </w:p>
        </w:tc>
      </w:tr>
      <w:tr w:rsidR="00E91910" w:rsidRPr="00AD0AE2" w14:paraId="2EE54064"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09A3442C" w14:textId="5448042D" w:rsidR="00E91910" w:rsidRPr="00AD0AE2" w:rsidRDefault="00B769E4" w:rsidP="002425C5">
            <w:r w:rsidRPr="00AD0AE2">
              <w:t>Nom</w:t>
            </w:r>
          </w:p>
        </w:tc>
        <w:tc>
          <w:tcPr>
            <w:tcW w:w="2095" w:type="dxa"/>
          </w:tcPr>
          <w:p w14:paraId="577AFC50" w14:textId="77777777" w:rsidR="00E91910" w:rsidRPr="00AD0AE2" w:rsidRDefault="00E91910" w:rsidP="002425C5">
            <w:pPr>
              <w:cnfStyle w:val="000000100000" w:firstRow="0" w:lastRow="0" w:firstColumn="0" w:lastColumn="0" w:oddVBand="0" w:evenVBand="0" w:oddHBand="1" w:evenHBand="0" w:firstRowFirstColumn="0" w:firstRowLastColumn="0" w:lastRowFirstColumn="0" w:lastRowLastColumn="0"/>
            </w:pPr>
          </w:p>
        </w:tc>
        <w:tc>
          <w:tcPr>
            <w:tcW w:w="2098" w:type="dxa"/>
          </w:tcPr>
          <w:p w14:paraId="242E68F9" w14:textId="69D50B36" w:rsidR="00E91910" w:rsidRPr="00AD0AE2" w:rsidRDefault="00B769E4" w:rsidP="002425C5">
            <w:pPr>
              <w:cnfStyle w:val="000000100000" w:firstRow="0" w:lastRow="0" w:firstColumn="0" w:lastColumn="0" w:oddVBand="0" w:evenVBand="0" w:oddHBand="1" w:evenHBand="0" w:firstRowFirstColumn="0" w:firstRowLastColumn="0" w:lastRowFirstColumn="0" w:lastRowLastColumn="0"/>
            </w:pPr>
            <w:r w:rsidRPr="00AD0AE2">
              <w:t>Joueurs</w:t>
            </w:r>
          </w:p>
        </w:tc>
        <w:tc>
          <w:tcPr>
            <w:tcW w:w="2080" w:type="dxa"/>
          </w:tcPr>
          <w:p w14:paraId="237DDF1E" w14:textId="77777777" w:rsidR="00E91910" w:rsidRPr="00AD0AE2" w:rsidRDefault="00E91910" w:rsidP="002425C5">
            <w:pPr>
              <w:cnfStyle w:val="000000100000" w:firstRow="0" w:lastRow="0" w:firstColumn="0" w:lastColumn="0" w:oddVBand="0" w:evenVBand="0" w:oddHBand="1" w:evenHBand="0" w:firstRowFirstColumn="0" w:firstRowLastColumn="0" w:lastRowFirstColumn="0" w:lastRowLastColumn="0"/>
            </w:pPr>
          </w:p>
        </w:tc>
      </w:tr>
      <w:tr w:rsidR="00E91910" w:rsidRPr="00AD0AE2" w14:paraId="54B94A20"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2BE4028A" w14:textId="37A4099E" w:rsidR="00E91910" w:rsidRPr="00AD0AE2" w:rsidRDefault="009D1C0F" w:rsidP="002425C5">
            <w:r w:rsidRPr="00AD0AE2">
              <w:t>Nationalité</w:t>
            </w:r>
          </w:p>
        </w:tc>
        <w:tc>
          <w:tcPr>
            <w:tcW w:w="2095" w:type="dxa"/>
          </w:tcPr>
          <w:p w14:paraId="6542232D" w14:textId="77777777" w:rsidR="00E91910" w:rsidRPr="00AD0AE2" w:rsidRDefault="00E91910" w:rsidP="002425C5">
            <w:pPr>
              <w:cnfStyle w:val="000000000000" w:firstRow="0" w:lastRow="0" w:firstColumn="0" w:lastColumn="0" w:oddVBand="0" w:evenVBand="0" w:oddHBand="0" w:evenHBand="0" w:firstRowFirstColumn="0" w:firstRowLastColumn="0" w:lastRowFirstColumn="0" w:lastRowLastColumn="0"/>
            </w:pPr>
          </w:p>
        </w:tc>
        <w:tc>
          <w:tcPr>
            <w:tcW w:w="2098" w:type="dxa"/>
          </w:tcPr>
          <w:p w14:paraId="354C5448" w14:textId="71751A95" w:rsidR="00E91910" w:rsidRPr="00AD0AE2" w:rsidRDefault="009D1C0F" w:rsidP="002425C5">
            <w:pPr>
              <w:cnfStyle w:val="000000000000" w:firstRow="0" w:lastRow="0" w:firstColumn="0" w:lastColumn="0" w:oddVBand="0" w:evenVBand="0" w:oddHBand="0" w:evenHBand="0" w:firstRowFirstColumn="0" w:firstRowLastColumn="0" w:lastRowFirstColumn="0" w:lastRowLastColumn="0"/>
            </w:pPr>
            <w:r w:rsidRPr="00AD0AE2">
              <w:t>Joueurs</w:t>
            </w:r>
          </w:p>
        </w:tc>
        <w:tc>
          <w:tcPr>
            <w:tcW w:w="2080" w:type="dxa"/>
          </w:tcPr>
          <w:p w14:paraId="4C4A2D51" w14:textId="77777777" w:rsidR="00E91910" w:rsidRPr="00AD0AE2" w:rsidRDefault="00E91910" w:rsidP="002425C5">
            <w:pPr>
              <w:cnfStyle w:val="000000000000" w:firstRow="0" w:lastRow="0" w:firstColumn="0" w:lastColumn="0" w:oddVBand="0" w:evenVBand="0" w:oddHBand="0" w:evenHBand="0" w:firstRowFirstColumn="0" w:firstRowLastColumn="0" w:lastRowFirstColumn="0" w:lastRowLastColumn="0"/>
            </w:pPr>
          </w:p>
        </w:tc>
      </w:tr>
      <w:tr w:rsidR="00E91910" w:rsidRPr="00AD0AE2" w14:paraId="7DCC6B30"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635D9553" w14:textId="2A92DBEE" w:rsidR="00E91910" w:rsidRPr="00AD0AE2" w:rsidRDefault="009D1C0F" w:rsidP="002425C5">
            <w:r w:rsidRPr="00AD0AE2">
              <w:t>Taille</w:t>
            </w:r>
          </w:p>
        </w:tc>
        <w:tc>
          <w:tcPr>
            <w:tcW w:w="2095" w:type="dxa"/>
          </w:tcPr>
          <w:p w14:paraId="183679FB" w14:textId="77777777" w:rsidR="00E91910" w:rsidRPr="00AD0AE2" w:rsidRDefault="00E91910" w:rsidP="002425C5">
            <w:pPr>
              <w:cnfStyle w:val="000000100000" w:firstRow="0" w:lastRow="0" w:firstColumn="0" w:lastColumn="0" w:oddVBand="0" w:evenVBand="0" w:oddHBand="1" w:evenHBand="0" w:firstRowFirstColumn="0" w:firstRowLastColumn="0" w:lastRowFirstColumn="0" w:lastRowLastColumn="0"/>
            </w:pPr>
          </w:p>
        </w:tc>
        <w:tc>
          <w:tcPr>
            <w:tcW w:w="2098" w:type="dxa"/>
          </w:tcPr>
          <w:p w14:paraId="7CF24A14" w14:textId="5F0BFC98" w:rsidR="00E91910" w:rsidRPr="00AD0AE2" w:rsidRDefault="009D1C0F" w:rsidP="002425C5">
            <w:pPr>
              <w:cnfStyle w:val="000000100000" w:firstRow="0" w:lastRow="0" w:firstColumn="0" w:lastColumn="0" w:oddVBand="0" w:evenVBand="0" w:oddHBand="1" w:evenHBand="0" w:firstRowFirstColumn="0" w:firstRowLastColumn="0" w:lastRowFirstColumn="0" w:lastRowLastColumn="0"/>
            </w:pPr>
            <w:r w:rsidRPr="00AD0AE2">
              <w:t>Joueurs</w:t>
            </w:r>
          </w:p>
        </w:tc>
        <w:tc>
          <w:tcPr>
            <w:tcW w:w="2080" w:type="dxa"/>
          </w:tcPr>
          <w:p w14:paraId="7610CE6F" w14:textId="77777777" w:rsidR="00E91910" w:rsidRPr="00AD0AE2" w:rsidRDefault="00E91910" w:rsidP="002425C5">
            <w:pPr>
              <w:cnfStyle w:val="000000100000" w:firstRow="0" w:lastRow="0" w:firstColumn="0" w:lastColumn="0" w:oddVBand="0" w:evenVBand="0" w:oddHBand="1" w:evenHBand="0" w:firstRowFirstColumn="0" w:firstRowLastColumn="0" w:lastRowFirstColumn="0" w:lastRowLastColumn="0"/>
            </w:pPr>
          </w:p>
        </w:tc>
      </w:tr>
      <w:tr w:rsidR="00E91910" w:rsidRPr="00AD0AE2" w14:paraId="61BF5035"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2638FBD0" w14:textId="28A18A53" w:rsidR="00E91910" w:rsidRPr="00AD0AE2" w:rsidRDefault="009D1C0F" w:rsidP="002425C5">
            <w:r w:rsidRPr="00AD0AE2">
              <w:t>Poi</w:t>
            </w:r>
            <w:r w:rsidR="000862E2" w:rsidRPr="00AD0AE2">
              <w:t>ds</w:t>
            </w:r>
          </w:p>
        </w:tc>
        <w:tc>
          <w:tcPr>
            <w:tcW w:w="2095" w:type="dxa"/>
          </w:tcPr>
          <w:p w14:paraId="73211946" w14:textId="77777777" w:rsidR="00E91910" w:rsidRPr="00AD0AE2" w:rsidRDefault="00E91910" w:rsidP="002425C5">
            <w:pPr>
              <w:cnfStyle w:val="000000000000" w:firstRow="0" w:lastRow="0" w:firstColumn="0" w:lastColumn="0" w:oddVBand="0" w:evenVBand="0" w:oddHBand="0" w:evenHBand="0" w:firstRowFirstColumn="0" w:firstRowLastColumn="0" w:lastRowFirstColumn="0" w:lastRowLastColumn="0"/>
            </w:pPr>
          </w:p>
        </w:tc>
        <w:tc>
          <w:tcPr>
            <w:tcW w:w="2098" w:type="dxa"/>
          </w:tcPr>
          <w:p w14:paraId="57D393E8" w14:textId="584457D6" w:rsidR="00E91910" w:rsidRPr="00AD0AE2" w:rsidRDefault="000862E2" w:rsidP="002425C5">
            <w:pPr>
              <w:cnfStyle w:val="000000000000" w:firstRow="0" w:lastRow="0" w:firstColumn="0" w:lastColumn="0" w:oddVBand="0" w:evenVBand="0" w:oddHBand="0" w:evenHBand="0" w:firstRowFirstColumn="0" w:firstRowLastColumn="0" w:lastRowFirstColumn="0" w:lastRowLastColumn="0"/>
            </w:pPr>
            <w:r w:rsidRPr="00AD0AE2">
              <w:t>Joueurs</w:t>
            </w:r>
          </w:p>
        </w:tc>
        <w:tc>
          <w:tcPr>
            <w:tcW w:w="2080" w:type="dxa"/>
          </w:tcPr>
          <w:p w14:paraId="6ADE0053" w14:textId="77777777" w:rsidR="00E91910" w:rsidRPr="00AD0AE2" w:rsidRDefault="00E91910" w:rsidP="002425C5">
            <w:pPr>
              <w:cnfStyle w:val="000000000000" w:firstRow="0" w:lastRow="0" w:firstColumn="0" w:lastColumn="0" w:oddVBand="0" w:evenVBand="0" w:oddHBand="0" w:evenHBand="0" w:firstRowFirstColumn="0" w:firstRowLastColumn="0" w:lastRowFirstColumn="0" w:lastRowLastColumn="0"/>
            </w:pPr>
          </w:p>
        </w:tc>
      </w:tr>
      <w:tr w:rsidR="00E91910" w:rsidRPr="00AD0AE2" w14:paraId="24D75D21"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0374FC5D" w14:textId="44C1377C" w:rsidR="00E91910" w:rsidRPr="00AD0AE2" w:rsidRDefault="000862E2" w:rsidP="002425C5">
            <w:r w:rsidRPr="00AD0AE2">
              <w:t>Lance/</w:t>
            </w:r>
            <w:r w:rsidR="005E058A" w:rsidRPr="00AD0AE2">
              <w:t>attrape</w:t>
            </w:r>
          </w:p>
        </w:tc>
        <w:tc>
          <w:tcPr>
            <w:tcW w:w="2095" w:type="dxa"/>
          </w:tcPr>
          <w:p w14:paraId="3A023FF8" w14:textId="77777777" w:rsidR="00E91910" w:rsidRPr="00AD0AE2" w:rsidRDefault="00E91910" w:rsidP="002425C5">
            <w:pPr>
              <w:cnfStyle w:val="000000100000" w:firstRow="0" w:lastRow="0" w:firstColumn="0" w:lastColumn="0" w:oddVBand="0" w:evenVBand="0" w:oddHBand="1" w:evenHBand="0" w:firstRowFirstColumn="0" w:firstRowLastColumn="0" w:lastRowFirstColumn="0" w:lastRowLastColumn="0"/>
            </w:pPr>
          </w:p>
        </w:tc>
        <w:tc>
          <w:tcPr>
            <w:tcW w:w="2098" w:type="dxa"/>
          </w:tcPr>
          <w:p w14:paraId="035CF22D" w14:textId="0C1E8591" w:rsidR="00E91910" w:rsidRPr="00AD0AE2" w:rsidRDefault="000862E2" w:rsidP="002425C5">
            <w:pPr>
              <w:cnfStyle w:val="000000100000" w:firstRow="0" w:lastRow="0" w:firstColumn="0" w:lastColumn="0" w:oddVBand="0" w:evenVBand="0" w:oddHBand="1" w:evenHBand="0" w:firstRowFirstColumn="0" w:firstRowLastColumn="0" w:lastRowFirstColumn="0" w:lastRowLastColumn="0"/>
            </w:pPr>
            <w:r w:rsidRPr="00AD0AE2">
              <w:t>Joueurs</w:t>
            </w:r>
          </w:p>
        </w:tc>
        <w:tc>
          <w:tcPr>
            <w:tcW w:w="2080" w:type="dxa"/>
          </w:tcPr>
          <w:p w14:paraId="1FC35D19" w14:textId="77777777" w:rsidR="00E91910" w:rsidRPr="00AD0AE2" w:rsidRDefault="00E91910" w:rsidP="002425C5">
            <w:pPr>
              <w:cnfStyle w:val="000000100000" w:firstRow="0" w:lastRow="0" w:firstColumn="0" w:lastColumn="0" w:oddVBand="0" w:evenVBand="0" w:oddHBand="1" w:evenHBand="0" w:firstRowFirstColumn="0" w:firstRowLastColumn="0" w:lastRowFirstColumn="0" w:lastRowLastColumn="0"/>
            </w:pPr>
          </w:p>
        </w:tc>
      </w:tr>
      <w:tr w:rsidR="00E91910" w:rsidRPr="00AD0AE2" w14:paraId="73C89C5D"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751C74AE" w14:textId="15128744" w:rsidR="00E91910" w:rsidRPr="00AD0AE2" w:rsidRDefault="000862E2" w:rsidP="002425C5">
            <w:r w:rsidRPr="00AD0AE2">
              <w:t>Position</w:t>
            </w:r>
          </w:p>
        </w:tc>
        <w:tc>
          <w:tcPr>
            <w:tcW w:w="2095" w:type="dxa"/>
          </w:tcPr>
          <w:p w14:paraId="5FB5322B" w14:textId="77777777" w:rsidR="00E91910" w:rsidRPr="00AD0AE2" w:rsidRDefault="00E91910" w:rsidP="002425C5">
            <w:pPr>
              <w:cnfStyle w:val="000000000000" w:firstRow="0" w:lastRow="0" w:firstColumn="0" w:lastColumn="0" w:oddVBand="0" w:evenVBand="0" w:oddHBand="0" w:evenHBand="0" w:firstRowFirstColumn="0" w:firstRowLastColumn="0" w:lastRowFirstColumn="0" w:lastRowLastColumn="0"/>
            </w:pPr>
          </w:p>
        </w:tc>
        <w:tc>
          <w:tcPr>
            <w:tcW w:w="2098" w:type="dxa"/>
          </w:tcPr>
          <w:p w14:paraId="4552784F" w14:textId="4BFA77CB" w:rsidR="00E91910" w:rsidRPr="00AD0AE2" w:rsidRDefault="000862E2" w:rsidP="002425C5">
            <w:pPr>
              <w:cnfStyle w:val="000000000000" w:firstRow="0" w:lastRow="0" w:firstColumn="0" w:lastColumn="0" w:oddVBand="0" w:evenVBand="0" w:oddHBand="0" w:evenHBand="0" w:firstRowFirstColumn="0" w:firstRowLastColumn="0" w:lastRowFirstColumn="0" w:lastRowLastColumn="0"/>
            </w:pPr>
            <w:r w:rsidRPr="00AD0AE2">
              <w:t>Joueurs</w:t>
            </w:r>
          </w:p>
        </w:tc>
        <w:tc>
          <w:tcPr>
            <w:tcW w:w="2080" w:type="dxa"/>
          </w:tcPr>
          <w:p w14:paraId="07DE3CA1" w14:textId="77777777" w:rsidR="00E91910" w:rsidRPr="00AD0AE2" w:rsidRDefault="00E91910" w:rsidP="002425C5">
            <w:pPr>
              <w:cnfStyle w:val="000000000000" w:firstRow="0" w:lastRow="0" w:firstColumn="0" w:lastColumn="0" w:oddVBand="0" w:evenVBand="0" w:oddHBand="0" w:evenHBand="0" w:firstRowFirstColumn="0" w:firstRowLastColumn="0" w:lastRowFirstColumn="0" w:lastRowLastColumn="0"/>
            </w:pPr>
          </w:p>
        </w:tc>
      </w:tr>
      <w:tr w:rsidR="009D1C0F" w:rsidRPr="00AD0AE2" w14:paraId="3625EF76"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72239E9B" w14:textId="7D34746C" w:rsidR="009D1C0F" w:rsidRPr="00AD0AE2" w:rsidRDefault="009B71FF" w:rsidP="009D1C0F">
            <w:r w:rsidRPr="00AD0AE2">
              <w:t>Numéro</w:t>
            </w:r>
          </w:p>
        </w:tc>
        <w:tc>
          <w:tcPr>
            <w:tcW w:w="2095" w:type="dxa"/>
          </w:tcPr>
          <w:p w14:paraId="5B88A634" w14:textId="77777777" w:rsidR="009D1C0F" w:rsidRPr="00AD0AE2" w:rsidRDefault="009D1C0F" w:rsidP="009D1C0F">
            <w:pPr>
              <w:cnfStyle w:val="000000100000" w:firstRow="0" w:lastRow="0" w:firstColumn="0" w:lastColumn="0" w:oddVBand="0" w:evenVBand="0" w:oddHBand="1" w:evenHBand="0" w:firstRowFirstColumn="0" w:firstRowLastColumn="0" w:lastRowFirstColumn="0" w:lastRowLastColumn="0"/>
            </w:pPr>
          </w:p>
        </w:tc>
        <w:tc>
          <w:tcPr>
            <w:tcW w:w="2098" w:type="dxa"/>
          </w:tcPr>
          <w:p w14:paraId="245D0983" w14:textId="606354DC" w:rsidR="009D1C0F" w:rsidRPr="00AD0AE2" w:rsidRDefault="009B71FF" w:rsidP="009D1C0F">
            <w:pPr>
              <w:cnfStyle w:val="000000100000" w:firstRow="0" w:lastRow="0" w:firstColumn="0" w:lastColumn="0" w:oddVBand="0" w:evenVBand="0" w:oddHBand="1" w:evenHBand="0" w:firstRowFirstColumn="0" w:firstRowLastColumn="0" w:lastRowFirstColumn="0" w:lastRowLastColumn="0"/>
            </w:pPr>
            <w:r w:rsidRPr="00AD0AE2">
              <w:t>Joueurs</w:t>
            </w:r>
          </w:p>
        </w:tc>
        <w:tc>
          <w:tcPr>
            <w:tcW w:w="2080" w:type="dxa"/>
          </w:tcPr>
          <w:p w14:paraId="20429A4B" w14:textId="77777777" w:rsidR="009D1C0F" w:rsidRPr="00AD0AE2" w:rsidRDefault="009D1C0F" w:rsidP="009D1C0F">
            <w:pPr>
              <w:cnfStyle w:val="000000100000" w:firstRow="0" w:lastRow="0" w:firstColumn="0" w:lastColumn="0" w:oddVBand="0" w:evenVBand="0" w:oddHBand="1" w:evenHBand="0" w:firstRowFirstColumn="0" w:firstRowLastColumn="0" w:lastRowFirstColumn="0" w:lastRowLastColumn="0"/>
            </w:pPr>
          </w:p>
        </w:tc>
      </w:tr>
      <w:tr w:rsidR="009D1C0F" w:rsidRPr="00AD0AE2" w14:paraId="7795245E"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68604EE4" w14:textId="5E9BDFF4" w:rsidR="009D1C0F" w:rsidRPr="00AD0AE2" w:rsidRDefault="009B71FF" w:rsidP="009D1C0F">
            <w:r w:rsidRPr="00AD0AE2">
              <w:t>Date de naissance</w:t>
            </w:r>
          </w:p>
        </w:tc>
        <w:tc>
          <w:tcPr>
            <w:tcW w:w="2095" w:type="dxa"/>
          </w:tcPr>
          <w:p w14:paraId="51BF768A" w14:textId="77777777" w:rsidR="009D1C0F" w:rsidRPr="00AD0AE2" w:rsidRDefault="009D1C0F" w:rsidP="009D1C0F">
            <w:pPr>
              <w:cnfStyle w:val="000000000000" w:firstRow="0" w:lastRow="0" w:firstColumn="0" w:lastColumn="0" w:oddVBand="0" w:evenVBand="0" w:oddHBand="0" w:evenHBand="0" w:firstRowFirstColumn="0" w:firstRowLastColumn="0" w:lastRowFirstColumn="0" w:lastRowLastColumn="0"/>
            </w:pPr>
          </w:p>
        </w:tc>
        <w:tc>
          <w:tcPr>
            <w:tcW w:w="2098" w:type="dxa"/>
          </w:tcPr>
          <w:p w14:paraId="393373AF" w14:textId="04C5EC4C" w:rsidR="009D1C0F" w:rsidRPr="00AD0AE2" w:rsidRDefault="00A837E1" w:rsidP="009D1C0F">
            <w:pPr>
              <w:cnfStyle w:val="000000000000" w:firstRow="0" w:lastRow="0" w:firstColumn="0" w:lastColumn="0" w:oddVBand="0" w:evenVBand="0" w:oddHBand="0" w:evenHBand="0" w:firstRowFirstColumn="0" w:firstRowLastColumn="0" w:lastRowFirstColumn="0" w:lastRowLastColumn="0"/>
            </w:pPr>
            <w:r w:rsidRPr="00AD0AE2">
              <w:t>Joueurs</w:t>
            </w:r>
          </w:p>
        </w:tc>
        <w:tc>
          <w:tcPr>
            <w:tcW w:w="2080" w:type="dxa"/>
          </w:tcPr>
          <w:p w14:paraId="05E9DB77" w14:textId="77777777" w:rsidR="009D1C0F" w:rsidRPr="00AD0AE2" w:rsidRDefault="009D1C0F" w:rsidP="009D1C0F">
            <w:pPr>
              <w:cnfStyle w:val="000000000000" w:firstRow="0" w:lastRow="0" w:firstColumn="0" w:lastColumn="0" w:oddVBand="0" w:evenVBand="0" w:oddHBand="0" w:evenHBand="0" w:firstRowFirstColumn="0" w:firstRowLastColumn="0" w:lastRowFirstColumn="0" w:lastRowLastColumn="0"/>
            </w:pPr>
          </w:p>
        </w:tc>
      </w:tr>
      <w:tr w:rsidR="0BE2A40B" w14:paraId="0C3460D2"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6FB1BAE1" w14:textId="661B3B8B" w:rsidR="0BE2A40B" w:rsidRDefault="0BE2A40B" w:rsidP="0BE2A40B">
            <w:proofErr w:type="spellStart"/>
            <w:r>
              <w:t>RatingAttack</w:t>
            </w:r>
            <w:proofErr w:type="spellEnd"/>
          </w:p>
        </w:tc>
        <w:tc>
          <w:tcPr>
            <w:tcW w:w="2095" w:type="dxa"/>
          </w:tcPr>
          <w:p w14:paraId="6B20355D" w14:textId="5CFD1D1E" w:rsidR="0BE2A40B" w:rsidRDefault="0BE2A40B" w:rsidP="0BE2A40B">
            <w:pPr>
              <w:cnfStyle w:val="000000100000" w:firstRow="0" w:lastRow="0" w:firstColumn="0" w:lastColumn="0" w:oddVBand="0" w:evenVBand="0" w:oddHBand="1" w:evenHBand="0" w:firstRowFirstColumn="0" w:firstRowLastColumn="0" w:lastRowFirstColumn="0" w:lastRowLastColumn="0"/>
            </w:pPr>
          </w:p>
        </w:tc>
        <w:tc>
          <w:tcPr>
            <w:tcW w:w="2098" w:type="dxa"/>
          </w:tcPr>
          <w:p w14:paraId="58F804CE" w14:textId="02978E54" w:rsidR="0BE2A40B" w:rsidRDefault="0BE2A40B" w:rsidP="0BE2A40B">
            <w:pPr>
              <w:cnfStyle w:val="000000100000" w:firstRow="0" w:lastRow="0" w:firstColumn="0" w:lastColumn="0" w:oddVBand="0" w:evenVBand="0" w:oddHBand="1" w:evenHBand="0" w:firstRowFirstColumn="0" w:firstRowLastColumn="0" w:lastRowFirstColumn="0" w:lastRowLastColumn="0"/>
            </w:pPr>
            <w:r>
              <w:t>Joueurs</w:t>
            </w:r>
          </w:p>
        </w:tc>
        <w:tc>
          <w:tcPr>
            <w:tcW w:w="2080" w:type="dxa"/>
          </w:tcPr>
          <w:p w14:paraId="31458BAF" w14:textId="71C63FD5" w:rsidR="0BE2A40B" w:rsidRDefault="0BE2A40B" w:rsidP="0BE2A40B">
            <w:pPr>
              <w:cnfStyle w:val="000000100000" w:firstRow="0" w:lastRow="0" w:firstColumn="0" w:lastColumn="0" w:oddVBand="0" w:evenVBand="0" w:oddHBand="1" w:evenHBand="0" w:firstRowFirstColumn="0" w:firstRowLastColumn="0" w:lastRowFirstColumn="0" w:lastRowLastColumn="0"/>
            </w:pPr>
          </w:p>
        </w:tc>
      </w:tr>
      <w:tr w:rsidR="0BE2A40B" w14:paraId="2E8DDD30"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1170CD10" w14:textId="143A4E3C" w:rsidR="0BE2A40B" w:rsidRDefault="0BE2A40B" w:rsidP="0BE2A40B">
            <w:proofErr w:type="spellStart"/>
            <w:r>
              <w:t>RatingDefense</w:t>
            </w:r>
            <w:proofErr w:type="spellEnd"/>
          </w:p>
        </w:tc>
        <w:tc>
          <w:tcPr>
            <w:tcW w:w="2095" w:type="dxa"/>
          </w:tcPr>
          <w:p w14:paraId="14EE143F" w14:textId="68880474" w:rsidR="0BE2A40B" w:rsidRDefault="0BE2A40B" w:rsidP="0BE2A40B">
            <w:pPr>
              <w:cnfStyle w:val="000000000000" w:firstRow="0" w:lastRow="0" w:firstColumn="0" w:lastColumn="0" w:oddVBand="0" w:evenVBand="0" w:oddHBand="0" w:evenHBand="0" w:firstRowFirstColumn="0" w:firstRowLastColumn="0" w:lastRowFirstColumn="0" w:lastRowLastColumn="0"/>
            </w:pPr>
          </w:p>
        </w:tc>
        <w:tc>
          <w:tcPr>
            <w:tcW w:w="2098" w:type="dxa"/>
          </w:tcPr>
          <w:p w14:paraId="2175A77C" w14:textId="6E169DE4" w:rsidR="0BE2A40B" w:rsidRDefault="0BE2A40B" w:rsidP="0BE2A40B">
            <w:pPr>
              <w:cnfStyle w:val="000000000000" w:firstRow="0" w:lastRow="0" w:firstColumn="0" w:lastColumn="0" w:oddVBand="0" w:evenVBand="0" w:oddHBand="0" w:evenHBand="0" w:firstRowFirstColumn="0" w:firstRowLastColumn="0" w:lastRowFirstColumn="0" w:lastRowLastColumn="0"/>
            </w:pPr>
            <w:r>
              <w:t>Joueurs</w:t>
            </w:r>
          </w:p>
        </w:tc>
        <w:tc>
          <w:tcPr>
            <w:tcW w:w="2080" w:type="dxa"/>
          </w:tcPr>
          <w:p w14:paraId="36D219E3" w14:textId="34410C91" w:rsidR="0BE2A40B" w:rsidRDefault="0BE2A40B" w:rsidP="0BE2A40B">
            <w:pPr>
              <w:cnfStyle w:val="000000000000" w:firstRow="0" w:lastRow="0" w:firstColumn="0" w:lastColumn="0" w:oddVBand="0" w:evenVBand="0" w:oddHBand="0" w:evenHBand="0" w:firstRowFirstColumn="0" w:firstRowLastColumn="0" w:lastRowFirstColumn="0" w:lastRowLastColumn="0"/>
            </w:pPr>
          </w:p>
        </w:tc>
      </w:tr>
      <w:tr w:rsidR="0BE2A40B" w14:paraId="4628A070"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02CCC695" w14:textId="2DAAC6F1" w:rsidR="0BE2A40B" w:rsidRDefault="0BE2A40B" w:rsidP="0BE2A40B">
            <w:proofErr w:type="spellStart"/>
            <w:r>
              <w:t>RatingGardier</w:t>
            </w:r>
            <w:proofErr w:type="spellEnd"/>
          </w:p>
        </w:tc>
        <w:tc>
          <w:tcPr>
            <w:tcW w:w="2095" w:type="dxa"/>
          </w:tcPr>
          <w:p w14:paraId="05088035" w14:textId="4301AE9C" w:rsidR="0BE2A40B" w:rsidRDefault="0BE2A40B" w:rsidP="0BE2A40B">
            <w:pPr>
              <w:cnfStyle w:val="000000100000" w:firstRow="0" w:lastRow="0" w:firstColumn="0" w:lastColumn="0" w:oddVBand="0" w:evenVBand="0" w:oddHBand="1" w:evenHBand="0" w:firstRowFirstColumn="0" w:firstRowLastColumn="0" w:lastRowFirstColumn="0" w:lastRowLastColumn="0"/>
            </w:pPr>
          </w:p>
        </w:tc>
        <w:tc>
          <w:tcPr>
            <w:tcW w:w="2098" w:type="dxa"/>
          </w:tcPr>
          <w:p w14:paraId="4D8A3BD5" w14:textId="557D7C34" w:rsidR="0BE2A40B" w:rsidRDefault="0BE2A40B" w:rsidP="0BE2A40B">
            <w:pPr>
              <w:cnfStyle w:val="000000100000" w:firstRow="0" w:lastRow="0" w:firstColumn="0" w:lastColumn="0" w:oddVBand="0" w:evenVBand="0" w:oddHBand="1" w:evenHBand="0" w:firstRowFirstColumn="0" w:firstRowLastColumn="0" w:lastRowFirstColumn="0" w:lastRowLastColumn="0"/>
            </w:pPr>
            <w:r>
              <w:t>Joueurs</w:t>
            </w:r>
          </w:p>
        </w:tc>
        <w:tc>
          <w:tcPr>
            <w:tcW w:w="2080" w:type="dxa"/>
          </w:tcPr>
          <w:p w14:paraId="19139278" w14:textId="63283762" w:rsidR="0BE2A40B" w:rsidRDefault="0BE2A40B" w:rsidP="0BE2A40B">
            <w:pPr>
              <w:cnfStyle w:val="000000100000" w:firstRow="0" w:lastRow="0" w:firstColumn="0" w:lastColumn="0" w:oddVBand="0" w:evenVBand="0" w:oddHBand="1" w:evenHBand="0" w:firstRowFirstColumn="0" w:firstRowLastColumn="0" w:lastRowFirstColumn="0" w:lastRowLastColumn="0"/>
            </w:pPr>
          </w:p>
        </w:tc>
      </w:tr>
      <w:tr w:rsidR="00A837E1" w:rsidRPr="00AD0AE2" w14:paraId="70A04EF6"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2FA11692" w14:textId="26849F29" w:rsidR="00A837E1" w:rsidRPr="00AD0AE2" w:rsidRDefault="00A837E1" w:rsidP="00A837E1">
            <w:r w:rsidRPr="00AD0AE2">
              <w:t>Ville</w:t>
            </w:r>
          </w:p>
        </w:tc>
        <w:tc>
          <w:tcPr>
            <w:tcW w:w="2095" w:type="dxa"/>
          </w:tcPr>
          <w:p w14:paraId="51EBB295" w14:textId="77777777" w:rsidR="00A837E1" w:rsidRPr="00AD0AE2" w:rsidRDefault="00A837E1" w:rsidP="00A837E1">
            <w:pPr>
              <w:cnfStyle w:val="000000000000" w:firstRow="0" w:lastRow="0" w:firstColumn="0" w:lastColumn="0" w:oddVBand="0" w:evenVBand="0" w:oddHBand="0" w:evenHBand="0" w:firstRowFirstColumn="0" w:firstRowLastColumn="0" w:lastRowFirstColumn="0" w:lastRowLastColumn="0"/>
            </w:pPr>
          </w:p>
        </w:tc>
        <w:tc>
          <w:tcPr>
            <w:tcW w:w="2098" w:type="dxa"/>
          </w:tcPr>
          <w:p w14:paraId="5A2EEC46" w14:textId="48DABFEF" w:rsidR="00A837E1" w:rsidRPr="00AD0AE2" w:rsidRDefault="00A837E1" w:rsidP="00A837E1">
            <w:pPr>
              <w:cnfStyle w:val="000000000000" w:firstRow="0" w:lastRow="0" w:firstColumn="0" w:lastColumn="0" w:oddVBand="0" w:evenVBand="0" w:oddHBand="0" w:evenHBand="0" w:firstRowFirstColumn="0" w:firstRowLastColumn="0" w:lastRowFirstColumn="0" w:lastRowLastColumn="0"/>
            </w:pPr>
            <w:r w:rsidRPr="00AD0AE2">
              <w:t>Équipes</w:t>
            </w:r>
          </w:p>
        </w:tc>
        <w:tc>
          <w:tcPr>
            <w:tcW w:w="2080" w:type="dxa"/>
          </w:tcPr>
          <w:p w14:paraId="552B13B8" w14:textId="77777777" w:rsidR="00A837E1" w:rsidRPr="00AD0AE2" w:rsidRDefault="00A837E1" w:rsidP="00A837E1">
            <w:pPr>
              <w:cnfStyle w:val="000000000000" w:firstRow="0" w:lastRow="0" w:firstColumn="0" w:lastColumn="0" w:oddVBand="0" w:evenVBand="0" w:oddHBand="0" w:evenHBand="0" w:firstRowFirstColumn="0" w:firstRowLastColumn="0" w:lastRowFirstColumn="0" w:lastRowLastColumn="0"/>
            </w:pPr>
          </w:p>
        </w:tc>
      </w:tr>
      <w:tr w:rsidR="00A837E1" w:rsidRPr="00AD0AE2" w14:paraId="30EBDA5F"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35A1609A" w14:textId="0B021E13" w:rsidR="00A837E1" w:rsidRPr="00AD0AE2" w:rsidRDefault="00A837E1" w:rsidP="00A837E1">
            <w:r w:rsidRPr="00AD0AE2">
              <w:t>Nom</w:t>
            </w:r>
          </w:p>
        </w:tc>
        <w:tc>
          <w:tcPr>
            <w:tcW w:w="2095" w:type="dxa"/>
          </w:tcPr>
          <w:p w14:paraId="0B03D462" w14:textId="77777777" w:rsidR="00A837E1" w:rsidRPr="00AD0AE2" w:rsidRDefault="00A837E1" w:rsidP="00A837E1">
            <w:pPr>
              <w:cnfStyle w:val="000000100000" w:firstRow="0" w:lastRow="0" w:firstColumn="0" w:lastColumn="0" w:oddVBand="0" w:evenVBand="0" w:oddHBand="1" w:evenHBand="0" w:firstRowFirstColumn="0" w:firstRowLastColumn="0" w:lastRowFirstColumn="0" w:lastRowLastColumn="0"/>
            </w:pPr>
          </w:p>
        </w:tc>
        <w:tc>
          <w:tcPr>
            <w:tcW w:w="2098" w:type="dxa"/>
          </w:tcPr>
          <w:p w14:paraId="2CF75E50" w14:textId="6B48881B" w:rsidR="00A837E1" w:rsidRPr="00AD0AE2" w:rsidRDefault="00A837E1" w:rsidP="00A837E1">
            <w:pPr>
              <w:cnfStyle w:val="000000100000" w:firstRow="0" w:lastRow="0" w:firstColumn="0" w:lastColumn="0" w:oddVBand="0" w:evenVBand="0" w:oddHBand="1" w:evenHBand="0" w:firstRowFirstColumn="0" w:firstRowLastColumn="0" w:lastRowFirstColumn="0" w:lastRowLastColumn="0"/>
            </w:pPr>
            <w:r w:rsidRPr="00AD0AE2">
              <w:t>Équipes</w:t>
            </w:r>
          </w:p>
        </w:tc>
        <w:tc>
          <w:tcPr>
            <w:tcW w:w="2080" w:type="dxa"/>
          </w:tcPr>
          <w:p w14:paraId="28E9EB12" w14:textId="77777777" w:rsidR="00A837E1" w:rsidRPr="00AD0AE2" w:rsidRDefault="00A837E1" w:rsidP="00A837E1">
            <w:pPr>
              <w:cnfStyle w:val="000000100000" w:firstRow="0" w:lastRow="0" w:firstColumn="0" w:lastColumn="0" w:oddVBand="0" w:evenVBand="0" w:oddHBand="1" w:evenHBand="0" w:firstRowFirstColumn="0" w:firstRowLastColumn="0" w:lastRowFirstColumn="0" w:lastRowLastColumn="0"/>
            </w:pPr>
          </w:p>
        </w:tc>
      </w:tr>
      <w:tr w:rsidR="00A837E1" w:rsidRPr="00AD0AE2" w14:paraId="26278AC1"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76730903" w14:textId="1D8BD832" w:rsidR="00A837E1" w:rsidRPr="00AD0AE2" w:rsidRDefault="00A837E1" w:rsidP="00A837E1">
            <w:r w:rsidRPr="00AD0AE2">
              <w:t>Aréna</w:t>
            </w:r>
          </w:p>
        </w:tc>
        <w:tc>
          <w:tcPr>
            <w:tcW w:w="2095" w:type="dxa"/>
          </w:tcPr>
          <w:p w14:paraId="362DA7F5" w14:textId="77777777" w:rsidR="00A837E1" w:rsidRPr="00AD0AE2" w:rsidRDefault="00A837E1" w:rsidP="00A837E1">
            <w:pPr>
              <w:cnfStyle w:val="000000000000" w:firstRow="0" w:lastRow="0" w:firstColumn="0" w:lastColumn="0" w:oddVBand="0" w:evenVBand="0" w:oddHBand="0" w:evenHBand="0" w:firstRowFirstColumn="0" w:firstRowLastColumn="0" w:lastRowFirstColumn="0" w:lastRowLastColumn="0"/>
            </w:pPr>
          </w:p>
        </w:tc>
        <w:tc>
          <w:tcPr>
            <w:tcW w:w="2098" w:type="dxa"/>
          </w:tcPr>
          <w:p w14:paraId="10914330" w14:textId="1CD57C7E" w:rsidR="00A837E1" w:rsidRPr="00AD0AE2" w:rsidRDefault="00A837E1" w:rsidP="00A837E1">
            <w:pPr>
              <w:cnfStyle w:val="000000000000" w:firstRow="0" w:lastRow="0" w:firstColumn="0" w:lastColumn="0" w:oddVBand="0" w:evenVBand="0" w:oddHBand="0" w:evenHBand="0" w:firstRowFirstColumn="0" w:firstRowLastColumn="0" w:lastRowFirstColumn="0" w:lastRowLastColumn="0"/>
            </w:pPr>
            <w:r w:rsidRPr="00AD0AE2">
              <w:t>Équipes</w:t>
            </w:r>
          </w:p>
        </w:tc>
        <w:tc>
          <w:tcPr>
            <w:tcW w:w="2080" w:type="dxa"/>
          </w:tcPr>
          <w:p w14:paraId="2FCB5278" w14:textId="77777777" w:rsidR="00A837E1" w:rsidRPr="00AD0AE2" w:rsidRDefault="00A837E1" w:rsidP="00A837E1">
            <w:pPr>
              <w:cnfStyle w:val="000000000000" w:firstRow="0" w:lastRow="0" w:firstColumn="0" w:lastColumn="0" w:oddVBand="0" w:evenVBand="0" w:oddHBand="0" w:evenHBand="0" w:firstRowFirstColumn="0" w:firstRowLastColumn="0" w:lastRowFirstColumn="0" w:lastRowLastColumn="0"/>
            </w:pPr>
          </w:p>
        </w:tc>
      </w:tr>
      <w:tr w:rsidR="00A837E1" w:rsidRPr="00AD0AE2" w14:paraId="18D328F0"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7A1686FE" w14:textId="5C19C190" w:rsidR="00A837E1" w:rsidRPr="00AD0AE2" w:rsidRDefault="00191ADF" w:rsidP="00A837E1">
            <w:r w:rsidRPr="00AD0AE2">
              <w:t>Victoires</w:t>
            </w:r>
          </w:p>
        </w:tc>
        <w:tc>
          <w:tcPr>
            <w:tcW w:w="2095" w:type="dxa"/>
          </w:tcPr>
          <w:p w14:paraId="4D45A500" w14:textId="77777777" w:rsidR="00A837E1" w:rsidRPr="00AD0AE2" w:rsidRDefault="00A837E1" w:rsidP="00A837E1">
            <w:pPr>
              <w:cnfStyle w:val="000000100000" w:firstRow="0" w:lastRow="0" w:firstColumn="0" w:lastColumn="0" w:oddVBand="0" w:evenVBand="0" w:oddHBand="1" w:evenHBand="0" w:firstRowFirstColumn="0" w:firstRowLastColumn="0" w:lastRowFirstColumn="0" w:lastRowLastColumn="0"/>
            </w:pPr>
          </w:p>
        </w:tc>
        <w:tc>
          <w:tcPr>
            <w:tcW w:w="2098" w:type="dxa"/>
          </w:tcPr>
          <w:p w14:paraId="03D7CC0B" w14:textId="345EB591" w:rsidR="00A837E1" w:rsidRPr="00AD0AE2" w:rsidRDefault="008B2DBB" w:rsidP="00A837E1">
            <w:pPr>
              <w:cnfStyle w:val="000000100000" w:firstRow="0" w:lastRow="0" w:firstColumn="0" w:lastColumn="0" w:oddVBand="0" w:evenVBand="0" w:oddHBand="1" w:evenHBand="0" w:firstRowFirstColumn="0" w:firstRowLastColumn="0" w:lastRowFirstColumn="0" w:lastRowLastColumn="0"/>
            </w:pPr>
            <w:r w:rsidRPr="00AD0AE2">
              <w:t>Équipes</w:t>
            </w:r>
          </w:p>
        </w:tc>
        <w:tc>
          <w:tcPr>
            <w:tcW w:w="2080" w:type="dxa"/>
          </w:tcPr>
          <w:p w14:paraId="08BB69B6" w14:textId="77777777" w:rsidR="00A837E1" w:rsidRPr="00AD0AE2" w:rsidRDefault="00A837E1" w:rsidP="00A837E1">
            <w:pPr>
              <w:cnfStyle w:val="000000100000" w:firstRow="0" w:lastRow="0" w:firstColumn="0" w:lastColumn="0" w:oddVBand="0" w:evenVBand="0" w:oddHBand="1" w:evenHBand="0" w:firstRowFirstColumn="0" w:firstRowLastColumn="0" w:lastRowFirstColumn="0" w:lastRowLastColumn="0"/>
            </w:pPr>
          </w:p>
        </w:tc>
      </w:tr>
      <w:tr w:rsidR="00A837E1" w:rsidRPr="00AD0AE2" w14:paraId="19E7DFCD"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1099C428" w14:textId="7731AAAE" w:rsidR="00A837E1" w:rsidRPr="00AD0AE2" w:rsidRDefault="00191ADF" w:rsidP="00A837E1">
            <w:r w:rsidRPr="00AD0AE2">
              <w:lastRenderedPageBreak/>
              <w:t>Dé</w:t>
            </w:r>
            <w:r w:rsidR="0095012F" w:rsidRPr="00AD0AE2">
              <w:t>faites</w:t>
            </w:r>
          </w:p>
        </w:tc>
        <w:tc>
          <w:tcPr>
            <w:tcW w:w="2095" w:type="dxa"/>
          </w:tcPr>
          <w:p w14:paraId="7606E854" w14:textId="77777777" w:rsidR="00A837E1" w:rsidRPr="00AD0AE2" w:rsidRDefault="00A837E1" w:rsidP="00A837E1">
            <w:pPr>
              <w:cnfStyle w:val="000000000000" w:firstRow="0" w:lastRow="0" w:firstColumn="0" w:lastColumn="0" w:oddVBand="0" w:evenVBand="0" w:oddHBand="0" w:evenHBand="0" w:firstRowFirstColumn="0" w:firstRowLastColumn="0" w:lastRowFirstColumn="0" w:lastRowLastColumn="0"/>
            </w:pPr>
          </w:p>
        </w:tc>
        <w:tc>
          <w:tcPr>
            <w:tcW w:w="2098" w:type="dxa"/>
          </w:tcPr>
          <w:p w14:paraId="020BC865" w14:textId="30684CF9" w:rsidR="00A837E1" w:rsidRPr="00AD0AE2" w:rsidRDefault="008B2DBB" w:rsidP="00A837E1">
            <w:pPr>
              <w:cnfStyle w:val="000000000000" w:firstRow="0" w:lastRow="0" w:firstColumn="0" w:lastColumn="0" w:oddVBand="0" w:evenVBand="0" w:oddHBand="0" w:evenHBand="0" w:firstRowFirstColumn="0" w:firstRowLastColumn="0" w:lastRowFirstColumn="0" w:lastRowLastColumn="0"/>
            </w:pPr>
            <w:r w:rsidRPr="00AD0AE2">
              <w:t>Équipes</w:t>
            </w:r>
          </w:p>
        </w:tc>
        <w:tc>
          <w:tcPr>
            <w:tcW w:w="2080" w:type="dxa"/>
          </w:tcPr>
          <w:p w14:paraId="19137122" w14:textId="77777777" w:rsidR="00A837E1" w:rsidRPr="00AD0AE2" w:rsidRDefault="00A837E1" w:rsidP="00A837E1">
            <w:pPr>
              <w:cnfStyle w:val="000000000000" w:firstRow="0" w:lastRow="0" w:firstColumn="0" w:lastColumn="0" w:oddVBand="0" w:evenVBand="0" w:oddHBand="0" w:evenHBand="0" w:firstRowFirstColumn="0" w:firstRowLastColumn="0" w:lastRowFirstColumn="0" w:lastRowLastColumn="0"/>
            </w:pPr>
          </w:p>
        </w:tc>
      </w:tr>
      <w:tr w:rsidR="00A837E1" w:rsidRPr="00AD0AE2" w14:paraId="7EA25FBD"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6F8179A9" w14:textId="490AB928" w:rsidR="00A837E1" w:rsidRPr="00AD0AE2" w:rsidRDefault="0095012F" w:rsidP="00A837E1">
            <w:r w:rsidRPr="00AD0AE2">
              <w:t>Défaites en prol.</w:t>
            </w:r>
          </w:p>
        </w:tc>
        <w:tc>
          <w:tcPr>
            <w:tcW w:w="2095" w:type="dxa"/>
          </w:tcPr>
          <w:p w14:paraId="55253F74" w14:textId="77777777" w:rsidR="00A837E1" w:rsidRPr="00AD0AE2" w:rsidRDefault="00A837E1" w:rsidP="00A837E1">
            <w:pPr>
              <w:cnfStyle w:val="000000100000" w:firstRow="0" w:lastRow="0" w:firstColumn="0" w:lastColumn="0" w:oddVBand="0" w:evenVBand="0" w:oddHBand="1" w:evenHBand="0" w:firstRowFirstColumn="0" w:firstRowLastColumn="0" w:lastRowFirstColumn="0" w:lastRowLastColumn="0"/>
            </w:pPr>
          </w:p>
        </w:tc>
        <w:tc>
          <w:tcPr>
            <w:tcW w:w="2098" w:type="dxa"/>
          </w:tcPr>
          <w:p w14:paraId="1100371C" w14:textId="2C5DC95F" w:rsidR="00A837E1" w:rsidRPr="00AD0AE2" w:rsidRDefault="008B2DBB" w:rsidP="00A837E1">
            <w:pPr>
              <w:cnfStyle w:val="000000100000" w:firstRow="0" w:lastRow="0" w:firstColumn="0" w:lastColumn="0" w:oddVBand="0" w:evenVBand="0" w:oddHBand="1" w:evenHBand="0" w:firstRowFirstColumn="0" w:firstRowLastColumn="0" w:lastRowFirstColumn="0" w:lastRowLastColumn="0"/>
            </w:pPr>
            <w:r w:rsidRPr="00AD0AE2">
              <w:t>Équipes</w:t>
            </w:r>
          </w:p>
        </w:tc>
        <w:tc>
          <w:tcPr>
            <w:tcW w:w="2080" w:type="dxa"/>
          </w:tcPr>
          <w:p w14:paraId="504EEB36" w14:textId="77777777" w:rsidR="00A837E1" w:rsidRPr="00AD0AE2" w:rsidRDefault="00A837E1" w:rsidP="00A837E1">
            <w:pPr>
              <w:cnfStyle w:val="000000100000" w:firstRow="0" w:lastRow="0" w:firstColumn="0" w:lastColumn="0" w:oddVBand="0" w:evenVBand="0" w:oddHBand="1" w:evenHBand="0" w:firstRowFirstColumn="0" w:firstRowLastColumn="0" w:lastRowFirstColumn="0" w:lastRowLastColumn="0"/>
            </w:pPr>
          </w:p>
        </w:tc>
      </w:tr>
      <w:tr w:rsidR="00A837E1" w:rsidRPr="00AD0AE2" w14:paraId="69524EA3"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363FCFCB" w14:textId="6B463D23" w:rsidR="00A837E1" w:rsidRPr="00AD0AE2" w:rsidRDefault="0095012F" w:rsidP="00A837E1">
            <w:r w:rsidRPr="00AD0AE2">
              <w:t>Points</w:t>
            </w:r>
          </w:p>
        </w:tc>
        <w:tc>
          <w:tcPr>
            <w:tcW w:w="2095" w:type="dxa"/>
          </w:tcPr>
          <w:p w14:paraId="49137B95" w14:textId="77777777" w:rsidR="00A837E1" w:rsidRPr="00AD0AE2" w:rsidRDefault="00A837E1" w:rsidP="00A837E1">
            <w:pPr>
              <w:cnfStyle w:val="000000000000" w:firstRow="0" w:lastRow="0" w:firstColumn="0" w:lastColumn="0" w:oddVBand="0" w:evenVBand="0" w:oddHBand="0" w:evenHBand="0" w:firstRowFirstColumn="0" w:firstRowLastColumn="0" w:lastRowFirstColumn="0" w:lastRowLastColumn="0"/>
            </w:pPr>
          </w:p>
        </w:tc>
        <w:tc>
          <w:tcPr>
            <w:tcW w:w="2098" w:type="dxa"/>
          </w:tcPr>
          <w:p w14:paraId="0B78DEFF" w14:textId="2502FDFB" w:rsidR="00A837E1" w:rsidRPr="00AD0AE2" w:rsidRDefault="008B2DBB" w:rsidP="00A837E1">
            <w:pPr>
              <w:cnfStyle w:val="000000000000" w:firstRow="0" w:lastRow="0" w:firstColumn="0" w:lastColumn="0" w:oddVBand="0" w:evenVBand="0" w:oddHBand="0" w:evenHBand="0" w:firstRowFirstColumn="0" w:firstRowLastColumn="0" w:lastRowFirstColumn="0" w:lastRowLastColumn="0"/>
            </w:pPr>
            <w:r w:rsidRPr="00AD0AE2">
              <w:t>Équipes</w:t>
            </w:r>
          </w:p>
        </w:tc>
        <w:tc>
          <w:tcPr>
            <w:tcW w:w="2080" w:type="dxa"/>
          </w:tcPr>
          <w:p w14:paraId="370F8446" w14:textId="77777777" w:rsidR="00A837E1" w:rsidRPr="00AD0AE2" w:rsidRDefault="00A837E1" w:rsidP="00A837E1">
            <w:pPr>
              <w:cnfStyle w:val="000000000000" w:firstRow="0" w:lastRow="0" w:firstColumn="0" w:lastColumn="0" w:oddVBand="0" w:evenVBand="0" w:oddHBand="0" w:evenHBand="0" w:firstRowFirstColumn="0" w:firstRowLastColumn="0" w:lastRowFirstColumn="0" w:lastRowLastColumn="0"/>
            </w:pPr>
          </w:p>
        </w:tc>
      </w:tr>
      <w:tr w:rsidR="00A837E1" w:rsidRPr="00AD0AE2" w14:paraId="35B212AD"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159FC1EC" w14:textId="146BC6EA" w:rsidR="00A837E1" w:rsidRPr="00AD0AE2" w:rsidRDefault="001D1B44" w:rsidP="00A837E1">
            <w:r w:rsidRPr="00AD0AE2">
              <w:t>Buts marqués</w:t>
            </w:r>
          </w:p>
        </w:tc>
        <w:tc>
          <w:tcPr>
            <w:tcW w:w="2095" w:type="dxa"/>
          </w:tcPr>
          <w:p w14:paraId="2CDF3422" w14:textId="77777777" w:rsidR="00A837E1" w:rsidRPr="00AD0AE2" w:rsidRDefault="00A837E1" w:rsidP="00A837E1">
            <w:pPr>
              <w:cnfStyle w:val="000000100000" w:firstRow="0" w:lastRow="0" w:firstColumn="0" w:lastColumn="0" w:oddVBand="0" w:evenVBand="0" w:oddHBand="1" w:evenHBand="0" w:firstRowFirstColumn="0" w:firstRowLastColumn="0" w:lastRowFirstColumn="0" w:lastRowLastColumn="0"/>
            </w:pPr>
          </w:p>
        </w:tc>
        <w:tc>
          <w:tcPr>
            <w:tcW w:w="2098" w:type="dxa"/>
          </w:tcPr>
          <w:p w14:paraId="09DFB513" w14:textId="7ED6500F" w:rsidR="00A837E1" w:rsidRPr="00AD0AE2" w:rsidRDefault="008B2DBB" w:rsidP="00A837E1">
            <w:pPr>
              <w:cnfStyle w:val="000000100000" w:firstRow="0" w:lastRow="0" w:firstColumn="0" w:lastColumn="0" w:oddVBand="0" w:evenVBand="0" w:oddHBand="1" w:evenHBand="0" w:firstRowFirstColumn="0" w:firstRowLastColumn="0" w:lastRowFirstColumn="0" w:lastRowLastColumn="0"/>
            </w:pPr>
            <w:r w:rsidRPr="00AD0AE2">
              <w:t>Équipes</w:t>
            </w:r>
          </w:p>
        </w:tc>
        <w:tc>
          <w:tcPr>
            <w:tcW w:w="2080" w:type="dxa"/>
          </w:tcPr>
          <w:p w14:paraId="663260A2" w14:textId="77777777" w:rsidR="00A837E1" w:rsidRPr="00AD0AE2" w:rsidRDefault="00A837E1" w:rsidP="00A837E1">
            <w:pPr>
              <w:cnfStyle w:val="000000100000" w:firstRow="0" w:lastRow="0" w:firstColumn="0" w:lastColumn="0" w:oddVBand="0" w:evenVBand="0" w:oddHBand="1" w:evenHBand="0" w:firstRowFirstColumn="0" w:firstRowLastColumn="0" w:lastRowFirstColumn="0" w:lastRowLastColumn="0"/>
            </w:pPr>
          </w:p>
        </w:tc>
      </w:tr>
      <w:tr w:rsidR="00A837E1" w:rsidRPr="00AD0AE2" w14:paraId="14D54E6B"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0B8338F0" w14:textId="37EF1FBB" w:rsidR="00A837E1" w:rsidRPr="00AD0AE2" w:rsidRDefault="001D1B44" w:rsidP="00A837E1">
            <w:r w:rsidRPr="00AD0AE2">
              <w:t>Buts alloués</w:t>
            </w:r>
          </w:p>
        </w:tc>
        <w:tc>
          <w:tcPr>
            <w:tcW w:w="2095" w:type="dxa"/>
          </w:tcPr>
          <w:p w14:paraId="442C0A9B" w14:textId="77777777" w:rsidR="00A837E1" w:rsidRPr="00AD0AE2" w:rsidRDefault="00A837E1" w:rsidP="00A837E1">
            <w:pPr>
              <w:cnfStyle w:val="000000000000" w:firstRow="0" w:lastRow="0" w:firstColumn="0" w:lastColumn="0" w:oddVBand="0" w:evenVBand="0" w:oddHBand="0" w:evenHBand="0" w:firstRowFirstColumn="0" w:firstRowLastColumn="0" w:lastRowFirstColumn="0" w:lastRowLastColumn="0"/>
            </w:pPr>
          </w:p>
        </w:tc>
        <w:tc>
          <w:tcPr>
            <w:tcW w:w="2098" w:type="dxa"/>
          </w:tcPr>
          <w:p w14:paraId="689FB7B8" w14:textId="7ECA5365" w:rsidR="00A837E1" w:rsidRPr="00AD0AE2" w:rsidRDefault="008B2DBB" w:rsidP="00A837E1">
            <w:pPr>
              <w:cnfStyle w:val="000000000000" w:firstRow="0" w:lastRow="0" w:firstColumn="0" w:lastColumn="0" w:oddVBand="0" w:evenVBand="0" w:oddHBand="0" w:evenHBand="0" w:firstRowFirstColumn="0" w:firstRowLastColumn="0" w:lastRowFirstColumn="0" w:lastRowLastColumn="0"/>
            </w:pPr>
            <w:r w:rsidRPr="00AD0AE2">
              <w:t>Équipes</w:t>
            </w:r>
          </w:p>
        </w:tc>
        <w:tc>
          <w:tcPr>
            <w:tcW w:w="2080" w:type="dxa"/>
          </w:tcPr>
          <w:p w14:paraId="5257FEC3" w14:textId="77777777" w:rsidR="00A837E1" w:rsidRPr="00AD0AE2" w:rsidRDefault="00A837E1" w:rsidP="00A837E1">
            <w:pPr>
              <w:cnfStyle w:val="000000000000" w:firstRow="0" w:lastRow="0" w:firstColumn="0" w:lastColumn="0" w:oddVBand="0" w:evenVBand="0" w:oddHBand="0" w:evenHBand="0" w:firstRowFirstColumn="0" w:firstRowLastColumn="0" w:lastRowFirstColumn="0" w:lastRowLastColumn="0"/>
            </w:pPr>
          </w:p>
        </w:tc>
      </w:tr>
      <w:tr w:rsidR="00A837E1" w:rsidRPr="00AD0AE2" w14:paraId="098907E9"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562E0E99" w14:textId="3B0807B4" w:rsidR="00A837E1" w:rsidRPr="00AD0AE2" w:rsidRDefault="006222D2" w:rsidP="00A837E1">
            <w:r w:rsidRPr="00AD0AE2">
              <w:t>Capacité</w:t>
            </w:r>
          </w:p>
        </w:tc>
        <w:tc>
          <w:tcPr>
            <w:tcW w:w="2095" w:type="dxa"/>
          </w:tcPr>
          <w:p w14:paraId="3FF2F878" w14:textId="77777777" w:rsidR="00A837E1" w:rsidRPr="00AD0AE2" w:rsidRDefault="00A837E1" w:rsidP="00A837E1">
            <w:pPr>
              <w:cnfStyle w:val="000000100000" w:firstRow="0" w:lastRow="0" w:firstColumn="0" w:lastColumn="0" w:oddVBand="0" w:evenVBand="0" w:oddHBand="1" w:evenHBand="0" w:firstRowFirstColumn="0" w:firstRowLastColumn="0" w:lastRowFirstColumn="0" w:lastRowLastColumn="0"/>
            </w:pPr>
          </w:p>
        </w:tc>
        <w:tc>
          <w:tcPr>
            <w:tcW w:w="2098" w:type="dxa"/>
          </w:tcPr>
          <w:p w14:paraId="6732FB38" w14:textId="32EE44F3" w:rsidR="00A837E1" w:rsidRPr="00AD0AE2" w:rsidRDefault="008B2DBB" w:rsidP="00A837E1">
            <w:pPr>
              <w:cnfStyle w:val="000000100000" w:firstRow="0" w:lastRow="0" w:firstColumn="0" w:lastColumn="0" w:oddVBand="0" w:evenVBand="0" w:oddHBand="1" w:evenHBand="0" w:firstRowFirstColumn="0" w:firstRowLastColumn="0" w:lastRowFirstColumn="0" w:lastRowLastColumn="0"/>
            </w:pPr>
            <w:r w:rsidRPr="00AD0AE2">
              <w:t>Équipes</w:t>
            </w:r>
          </w:p>
        </w:tc>
        <w:tc>
          <w:tcPr>
            <w:tcW w:w="2080" w:type="dxa"/>
          </w:tcPr>
          <w:p w14:paraId="29DC7534" w14:textId="77777777" w:rsidR="00A837E1" w:rsidRPr="00AD0AE2" w:rsidRDefault="00A837E1" w:rsidP="00A837E1">
            <w:pPr>
              <w:cnfStyle w:val="000000100000" w:firstRow="0" w:lastRow="0" w:firstColumn="0" w:lastColumn="0" w:oddVBand="0" w:evenVBand="0" w:oddHBand="1" w:evenHBand="0" w:firstRowFirstColumn="0" w:firstRowLastColumn="0" w:lastRowFirstColumn="0" w:lastRowLastColumn="0"/>
            </w:pPr>
          </w:p>
        </w:tc>
      </w:tr>
      <w:tr w:rsidR="00A837E1" w:rsidRPr="00AD0AE2" w14:paraId="7A2CF21A"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69013C13" w14:textId="1F2F2099" w:rsidR="00A837E1" w:rsidRPr="00AD0AE2" w:rsidRDefault="002B6887" w:rsidP="00A837E1">
            <w:r w:rsidRPr="00AD0AE2">
              <w:t>Entraîneur-chef</w:t>
            </w:r>
          </w:p>
        </w:tc>
        <w:tc>
          <w:tcPr>
            <w:tcW w:w="2095" w:type="dxa"/>
          </w:tcPr>
          <w:p w14:paraId="6F6A9B36" w14:textId="02B6121A" w:rsidR="00A837E1" w:rsidRPr="00AD0AE2" w:rsidRDefault="00A837E1" w:rsidP="00A837E1">
            <w:pPr>
              <w:cnfStyle w:val="000000000000" w:firstRow="0" w:lastRow="0" w:firstColumn="0" w:lastColumn="0" w:oddVBand="0" w:evenVBand="0" w:oddHBand="0" w:evenHBand="0" w:firstRowFirstColumn="0" w:firstRowLastColumn="0" w:lastRowFirstColumn="0" w:lastRowLastColumn="0"/>
            </w:pPr>
          </w:p>
        </w:tc>
        <w:tc>
          <w:tcPr>
            <w:tcW w:w="2098" w:type="dxa"/>
          </w:tcPr>
          <w:p w14:paraId="67D15F8D" w14:textId="6EB2CEFE" w:rsidR="00A837E1" w:rsidRPr="00AD0AE2" w:rsidRDefault="002B6887" w:rsidP="00A837E1">
            <w:pPr>
              <w:cnfStyle w:val="000000000000" w:firstRow="0" w:lastRow="0" w:firstColumn="0" w:lastColumn="0" w:oddVBand="0" w:evenVBand="0" w:oddHBand="0" w:evenHBand="0" w:firstRowFirstColumn="0" w:firstRowLastColumn="0" w:lastRowFirstColumn="0" w:lastRowLastColumn="0"/>
            </w:pPr>
            <w:r w:rsidRPr="00AD0AE2">
              <w:t>Équipes</w:t>
            </w:r>
          </w:p>
        </w:tc>
        <w:tc>
          <w:tcPr>
            <w:tcW w:w="2080" w:type="dxa"/>
          </w:tcPr>
          <w:p w14:paraId="664B84A7" w14:textId="77777777" w:rsidR="00A837E1" w:rsidRPr="00AD0AE2" w:rsidRDefault="00A837E1" w:rsidP="00A837E1">
            <w:pPr>
              <w:cnfStyle w:val="000000000000" w:firstRow="0" w:lastRow="0" w:firstColumn="0" w:lastColumn="0" w:oddVBand="0" w:evenVBand="0" w:oddHBand="0" w:evenHBand="0" w:firstRowFirstColumn="0" w:firstRowLastColumn="0" w:lastRowFirstColumn="0" w:lastRowLastColumn="0"/>
            </w:pPr>
          </w:p>
        </w:tc>
      </w:tr>
      <w:tr w:rsidR="00396F7D" w:rsidRPr="00AD0AE2" w14:paraId="6F5A4F3F"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65465FBB" w14:textId="5FF5B0A2" w:rsidR="00396F7D" w:rsidRPr="00AD0AE2" w:rsidRDefault="00BB6D28" w:rsidP="00794A2B">
            <w:r w:rsidRPr="00AD0AE2">
              <w:t>Équipe étranger</w:t>
            </w:r>
          </w:p>
        </w:tc>
        <w:tc>
          <w:tcPr>
            <w:tcW w:w="2095" w:type="dxa"/>
          </w:tcPr>
          <w:p w14:paraId="57D37A71" w14:textId="77777777" w:rsidR="00396F7D" w:rsidRPr="00AD0AE2" w:rsidRDefault="00396F7D" w:rsidP="00794A2B">
            <w:pPr>
              <w:cnfStyle w:val="000000100000" w:firstRow="0" w:lastRow="0" w:firstColumn="0" w:lastColumn="0" w:oddVBand="0" w:evenVBand="0" w:oddHBand="1" w:evenHBand="0" w:firstRowFirstColumn="0" w:firstRowLastColumn="0" w:lastRowFirstColumn="0" w:lastRowLastColumn="0"/>
            </w:pPr>
          </w:p>
        </w:tc>
        <w:tc>
          <w:tcPr>
            <w:tcW w:w="2098" w:type="dxa"/>
          </w:tcPr>
          <w:p w14:paraId="670D381C" w14:textId="622EBB69" w:rsidR="00396F7D" w:rsidRPr="00AD0AE2" w:rsidRDefault="00C872B6" w:rsidP="00794A2B">
            <w:pPr>
              <w:cnfStyle w:val="000000100000" w:firstRow="0" w:lastRow="0" w:firstColumn="0" w:lastColumn="0" w:oddVBand="0" w:evenVBand="0" w:oddHBand="1" w:evenHBand="0" w:firstRowFirstColumn="0" w:firstRowLastColumn="0" w:lastRowFirstColumn="0" w:lastRowLastColumn="0"/>
            </w:pPr>
            <w:r w:rsidRPr="00AD0AE2">
              <w:t>Game</w:t>
            </w:r>
          </w:p>
        </w:tc>
        <w:tc>
          <w:tcPr>
            <w:tcW w:w="2080" w:type="dxa"/>
          </w:tcPr>
          <w:p w14:paraId="012E7C11" w14:textId="77777777" w:rsidR="00396F7D" w:rsidRPr="00AD0AE2" w:rsidRDefault="00396F7D" w:rsidP="00794A2B">
            <w:pPr>
              <w:cnfStyle w:val="000000100000" w:firstRow="0" w:lastRow="0" w:firstColumn="0" w:lastColumn="0" w:oddVBand="0" w:evenVBand="0" w:oddHBand="1" w:evenHBand="0" w:firstRowFirstColumn="0" w:firstRowLastColumn="0" w:lastRowFirstColumn="0" w:lastRowLastColumn="0"/>
            </w:pPr>
          </w:p>
        </w:tc>
      </w:tr>
      <w:tr w:rsidR="00BB6D28" w:rsidRPr="00AD0AE2" w14:paraId="600FB75A"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6970A48B" w14:textId="5096B780" w:rsidR="00BB6D28" w:rsidRPr="00AD0AE2" w:rsidRDefault="00BB6D28" w:rsidP="00794A2B">
            <w:r w:rsidRPr="00AD0AE2">
              <w:t>Équipe domicile</w:t>
            </w:r>
          </w:p>
        </w:tc>
        <w:tc>
          <w:tcPr>
            <w:tcW w:w="2095" w:type="dxa"/>
          </w:tcPr>
          <w:p w14:paraId="21655A04" w14:textId="77777777" w:rsidR="00BB6D28" w:rsidRPr="00AD0AE2" w:rsidRDefault="00BB6D28" w:rsidP="00794A2B">
            <w:pPr>
              <w:cnfStyle w:val="000000000000" w:firstRow="0" w:lastRow="0" w:firstColumn="0" w:lastColumn="0" w:oddVBand="0" w:evenVBand="0" w:oddHBand="0" w:evenHBand="0" w:firstRowFirstColumn="0" w:firstRowLastColumn="0" w:lastRowFirstColumn="0" w:lastRowLastColumn="0"/>
            </w:pPr>
          </w:p>
        </w:tc>
        <w:tc>
          <w:tcPr>
            <w:tcW w:w="2098" w:type="dxa"/>
          </w:tcPr>
          <w:p w14:paraId="483B060C" w14:textId="06CAF708" w:rsidR="00BB6D28" w:rsidRPr="00AD0AE2" w:rsidRDefault="00C872B6" w:rsidP="00794A2B">
            <w:pPr>
              <w:cnfStyle w:val="000000000000" w:firstRow="0" w:lastRow="0" w:firstColumn="0" w:lastColumn="0" w:oddVBand="0" w:evenVBand="0" w:oddHBand="0" w:evenHBand="0" w:firstRowFirstColumn="0" w:firstRowLastColumn="0" w:lastRowFirstColumn="0" w:lastRowLastColumn="0"/>
            </w:pPr>
            <w:r w:rsidRPr="00AD0AE2">
              <w:t>Game</w:t>
            </w:r>
          </w:p>
        </w:tc>
        <w:tc>
          <w:tcPr>
            <w:tcW w:w="2080" w:type="dxa"/>
          </w:tcPr>
          <w:p w14:paraId="1B63D5D9" w14:textId="77777777" w:rsidR="00BB6D28" w:rsidRPr="00AD0AE2" w:rsidRDefault="00BB6D28" w:rsidP="00794A2B">
            <w:pPr>
              <w:cnfStyle w:val="000000000000" w:firstRow="0" w:lastRow="0" w:firstColumn="0" w:lastColumn="0" w:oddVBand="0" w:evenVBand="0" w:oddHBand="0" w:evenHBand="0" w:firstRowFirstColumn="0" w:firstRowLastColumn="0" w:lastRowFirstColumn="0" w:lastRowLastColumn="0"/>
            </w:pPr>
          </w:p>
        </w:tc>
      </w:tr>
      <w:tr w:rsidR="00BB6D28" w:rsidRPr="00AD0AE2" w14:paraId="6B46947E"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55F9E983" w14:textId="47E004BF" w:rsidR="00BB6D28" w:rsidRPr="00AD0AE2" w:rsidRDefault="00BB6D28" w:rsidP="00794A2B">
            <w:r w:rsidRPr="00AD0AE2">
              <w:t>Score étranger</w:t>
            </w:r>
          </w:p>
        </w:tc>
        <w:tc>
          <w:tcPr>
            <w:tcW w:w="2095" w:type="dxa"/>
          </w:tcPr>
          <w:p w14:paraId="6F801D0E" w14:textId="77777777" w:rsidR="00BB6D28" w:rsidRPr="00AD0AE2" w:rsidRDefault="00BB6D28" w:rsidP="00794A2B">
            <w:pPr>
              <w:cnfStyle w:val="000000100000" w:firstRow="0" w:lastRow="0" w:firstColumn="0" w:lastColumn="0" w:oddVBand="0" w:evenVBand="0" w:oddHBand="1" w:evenHBand="0" w:firstRowFirstColumn="0" w:firstRowLastColumn="0" w:lastRowFirstColumn="0" w:lastRowLastColumn="0"/>
            </w:pPr>
          </w:p>
        </w:tc>
        <w:tc>
          <w:tcPr>
            <w:tcW w:w="2098" w:type="dxa"/>
          </w:tcPr>
          <w:p w14:paraId="20E79374" w14:textId="33738F53" w:rsidR="00BB6D28" w:rsidRPr="00AD0AE2" w:rsidRDefault="00C872B6" w:rsidP="00794A2B">
            <w:pPr>
              <w:cnfStyle w:val="000000100000" w:firstRow="0" w:lastRow="0" w:firstColumn="0" w:lastColumn="0" w:oddVBand="0" w:evenVBand="0" w:oddHBand="1" w:evenHBand="0" w:firstRowFirstColumn="0" w:firstRowLastColumn="0" w:lastRowFirstColumn="0" w:lastRowLastColumn="0"/>
            </w:pPr>
            <w:r w:rsidRPr="00AD0AE2">
              <w:t>Game</w:t>
            </w:r>
          </w:p>
        </w:tc>
        <w:tc>
          <w:tcPr>
            <w:tcW w:w="2080" w:type="dxa"/>
          </w:tcPr>
          <w:p w14:paraId="6F109C3C" w14:textId="77777777" w:rsidR="00BB6D28" w:rsidRPr="00AD0AE2" w:rsidRDefault="00BB6D28" w:rsidP="00794A2B">
            <w:pPr>
              <w:cnfStyle w:val="000000100000" w:firstRow="0" w:lastRow="0" w:firstColumn="0" w:lastColumn="0" w:oddVBand="0" w:evenVBand="0" w:oddHBand="1" w:evenHBand="0" w:firstRowFirstColumn="0" w:firstRowLastColumn="0" w:lastRowFirstColumn="0" w:lastRowLastColumn="0"/>
            </w:pPr>
          </w:p>
        </w:tc>
      </w:tr>
      <w:tr w:rsidR="00BB6D28" w:rsidRPr="00AD0AE2" w14:paraId="774C64CC"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0DBB98CB" w14:textId="7BDB93C7" w:rsidR="00BB6D28" w:rsidRPr="00AD0AE2" w:rsidRDefault="00BB6D28" w:rsidP="00794A2B">
            <w:r w:rsidRPr="00AD0AE2">
              <w:t>Score domicile</w:t>
            </w:r>
          </w:p>
        </w:tc>
        <w:tc>
          <w:tcPr>
            <w:tcW w:w="2095" w:type="dxa"/>
          </w:tcPr>
          <w:p w14:paraId="70E15053" w14:textId="77777777" w:rsidR="00BB6D28" w:rsidRPr="00AD0AE2" w:rsidRDefault="00BB6D28" w:rsidP="00794A2B">
            <w:pPr>
              <w:cnfStyle w:val="000000000000" w:firstRow="0" w:lastRow="0" w:firstColumn="0" w:lastColumn="0" w:oddVBand="0" w:evenVBand="0" w:oddHBand="0" w:evenHBand="0" w:firstRowFirstColumn="0" w:firstRowLastColumn="0" w:lastRowFirstColumn="0" w:lastRowLastColumn="0"/>
            </w:pPr>
          </w:p>
        </w:tc>
        <w:tc>
          <w:tcPr>
            <w:tcW w:w="2098" w:type="dxa"/>
          </w:tcPr>
          <w:p w14:paraId="0ED38348" w14:textId="734E3D70" w:rsidR="00BB6D28" w:rsidRPr="00AD0AE2" w:rsidRDefault="00C872B6" w:rsidP="00794A2B">
            <w:pPr>
              <w:cnfStyle w:val="000000000000" w:firstRow="0" w:lastRow="0" w:firstColumn="0" w:lastColumn="0" w:oddVBand="0" w:evenVBand="0" w:oddHBand="0" w:evenHBand="0" w:firstRowFirstColumn="0" w:firstRowLastColumn="0" w:lastRowFirstColumn="0" w:lastRowLastColumn="0"/>
            </w:pPr>
            <w:r w:rsidRPr="00AD0AE2">
              <w:t>Game</w:t>
            </w:r>
          </w:p>
        </w:tc>
        <w:tc>
          <w:tcPr>
            <w:tcW w:w="2080" w:type="dxa"/>
          </w:tcPr>
          <w:p w14:paraId="63600FD6" w14:textId="77777777" w:rsidR="00BB6D28" w:rsidRPr="00AD0AE2" w:rsidRDefault="00BB6D28" w:rsidP="00794A2B">
            <w:pPr>
              <w:cnfStyle w:val="000000000000" w:firstRow="0" w:lastRow="0" w:firstColumn="0" w:lastColumn="0" w:oddVBand="0" w:evenVBand="0" w:oddHBand="0" w:evenHBand="0" w:firstRowFirstColumn="0" w:firstRowLastColumn="0" w:lastRowFirstColumn="0" w:lastRowLastColumn="0"/>
            </w:pPr>
          </w:p>
        </w:tc>
      </w:tr>
      <w:tr w:rsidR="00BB6D28" w:rsidRPr="00AD0AE2" w14:paraId="7F3EF261"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48C3E111" w14:textId="76EA580F" w:rsidR="00BB6D28" w:rsidRPr="00AD0AE2" w:rsidRDefault="00BB6D28" w:rsidP="00794A2B">
            <w:r w:rsidRPr="00AD0AE2">
              <w:t>Pénalités étranger</w:t>
            </w:r>
          </w:p>
        </w:tc>
        <w:tc>
          <w:tcPr>
            <w:tcW w:w="2095" w:type="dxa"/>
          </w:tcPr>
          <w:p w14:paraId="1D9E25DD" w14:textId="77777777" w:rsidR="00BB6D28" w:rsidRPr="00AD0AE2" w:rsidRDefault="00BB6D28" w:rsidP="00794A2B">
            <w:pPr>
              <w:cnfStyle w:val="000000100000" w:firstRow="0" w:lastRow="0" w:firstColumn="0" w:lastColumn="0" w:oddVBand="0" w:evenVBand="0" w:oddHBand="1" w:evenHBand="0" w:firstRowFirstColumn="0" w:firstRowLastColumn="0" w:lastRowFirstColumn="0" w:lastRowLastColumn="0"/>
            </w:pPr>
          </w:p>
        </w:tc>
        <w:tc>
          <w:tcPr>
            <w:tcW w:w="2098" w:type="dxa"/>
          </w:tcPr>
          <w:p w14:paraId="571F5D36" w14:textId="1B97ED2C" w:rsidR="00BB6D28" w:rsidRPr="00AD0AE2" w:rsidRDefault="00C872B6" w:rsidP="00794A2B">
            <w:pPr>
              <w:cnfStyle w:val="000000100000" w:firstRow="0" w:lastRow="0" w:firstColumn="0" w:lastColumn="0" w:oddVBand="0" w:evenVBand="0" w:oddHBand="1" w:evenHBand="0" w:firstRowFirstColumn="0" w:firstRowLastColumn="0" w:lastRowFirstColumn="0" w:lastRowLastColumn="0"/>
            </w:pPr>
            <w:r w:rsidRPr="00AD0AE2">
              <w:t>Game</w:t>
            </w:r>
          </w:p>
        </w:tc>
        <w:tc>
          <w:tcPr>
            <w:tcW w:w="2080" w:type="dxa"/>
          </w:tcPr>
          <w:p w14:paraId="6947B6DC" w14:textId="77777777" w:rsidR="00BB6D28" w:rsidRPr="00AD0AE2" w:rsidRDefault="00BB6D28" w:rsidP="00794A2B">
            <w:pPr>
              <w:cnfStyle w:val="000000100000" w:firstRow="0" w:lastRow="0" w:firstColumn="0" w:lastColumn="0" w:oddVBand="0" w:evenVBand="0" w:oddHBand="1" w:evenHBand="0" w:firstRowFirstColumn="0" w:firstRowLastColumn="0" w:lastRowFirstColumn="0" w:lastRowLastColumn="0"/>
            </w:pPr>
          </w:p>
        </w:tc>
      </w:tr>
      <w:tr w:rsidR="00BB6D28" w:rsidRPr="00AD0AE2" w14:paraId="45849676"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2CE578FD" w14:textId="27EE1B09" w:rsidR="00BB6D28" w:rsidRPr="00AD0AE2" w:rsidRDefault="00BB6D28" w:rsidP="00794A2B">
            <w:r w:rsidRPr="00AD0AE2">
              <w:t>Pénalités domicile</w:t>
            </w:r>
          </w:p>
        </w:tc>
        <w:tc>
          <w:tcPr>
            <w:tcW w:w="2095" w:type="dxa"/>
          </w:tcPr>
          <w:p w14:paraId="7A5F3E39" w14:textId="77777777" w:rsidR="00BB6D28" w:rsidRPr="00AD0AE2" w:rsidRDefault="00BB6D28" w:rsidP="00794A2B">
            <w:pPr>
              <w:cnfStyle w:val="000000000000" w:firstRow="0" w:lastRow="0" w:firstColumn="0" w:lastColumn="0" w:oddVBand="0" w:evenVBand="0" w:oddHBand="0" w:evenHBand="0" w:firstRowFirstColumn="0" w:firstRowLastColumn="0" w:lastRowFirstColumn="0" w:lastRowLastColumn="0"/>
            </w:pPr>
          </w:p>
        </w:tc>
        <w:tc>
          <w:tcPr>
            <w:tcW w:w="2098" w:type="dxa"/>
          </w:tcPr>
          <w:p w14:paraId="32E31961" w14:textId="2E7271A6" w:rsidR="00BB6D28" w:rsidRPr="00AD0AE2" w:rsidRDefault="00C872B6" w:rsidP="00794A2B">
            <w:pPr>
              <w:cnfStyle w:val="000000000000" w:firstRow="0" w:lastRow="0" w:firstColumn="0" w:lastColumn="0" w:oddVBand="0" w:evenVBand="0" w:oddHBand="0" w:evenHBand="0" w:firstRowFirstColumn="0" w:firstRowLastColumn="0" w:lastRowFirstColumn="0" w:lastRowLastColumn="0"/>
            </w:pPr>
            <w:r w:rsidRPr="00AD0AE2">
              <w:t>Game</w:t>
            </w:r>
          </w:p>
        </w:tc>
        <w:tc>
          <w:tcPr>
            <w:tcW w:w="2080" w:type="dxa"/>
          </w:tcPr>
          <w:p w14:paraId="4D515DB4" w14:textId="77777777" w:rsidR="00BB6D28" w:rsidRPr="00AD0AE2" w:rsidRDefault="00BB6D28" w:rsidP="00794A2B">
            <w:pPr>
              <w:cnfStyle w:val="000000000000" w:firstRow="0" w:lastRow="0" w:firstColumn="0" w:lastColumn="0" w:oddVBand="0" w:evenVBand="0" w:oddHBand="0" w:evenHBand="0" w:firstRowFirstColumn="0" w:firstRowLastColumn="0" w:lastRowFirstColumn="0" w:lastRowLastColumn="0"/>
            </w:pPr>
          </w:p>
        </w:tc>
      </w:tr>
      <w:tr w:rsidR="00BB6D28" w:rsidRPr="00AD0AE2" w14:paraId="0033CBD6"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0A8CFF11" w14:textId="54FFDDBC" w:rsidR="00BB6D28" w:rsidRPr="00AD0AE2" w:rsidRDefault="00BB6D28" w:rsidP="00794A2B">
            <w:r w:rsidRPr="00AD0AE2">
              <w:t xml:space="preserve">Sur la glace </w:t>
            </w:r>
            <w:r w:rsidR="00C872B6" w:rsidRPr="00AD0AE2">
              <w:t>home</w:t>
            </w:r>
          </w:p>
        </w:tc>
        <w:tc>
          <w:tcPr>
            <w:tcW w:w="2095" w:type="dxa"/>
          </w:tcPr>
          <w:p w14:paraId="5E21EC9E" w14:textId="77777777" w:rsidR="00BB6D28" w:rsidRPr="00AD0AE2" w:rsidRDefault="00BB6D28" w:rsidP="00794A2B">
            <w:pPr>
              <w:cnfStyle w:val="000000100000" w:firstRow="0" w:lastRow="0" w:firstColumn="0" w:lastColumn="0" w:oddVBand="0" w:evenVBand="0" w:oddHBand="1" w:evenHBand="0" w:firstRowFirstColumn="0" w:firstRowLastColumn="0" w:lastRowFirstColumn="0" w:lastRowLastColumn="0"/>
            </w:pPr>
          </w:p>
        </w:tc>
        <w:tc>
          <w:tcPr>
            <w:tcW w:w="2098" w:type="dxa"/>
          </w:tcPr>
          <w:p w14:paraId="567F4123" w14:textId="777EBDC6" w:rsidR="00BB6D28" w:rsidRPr="00AD0AE2" w:rsidRDefault="00C872B6" w:rsidP="00794A2B">
            <w:pPr>
              <w:cnfStyle w:val="000000100000" w:firstRow="0" w:lastRow="0" w:firstColumn="0" w:lastColumn="0" w:oddVBand="0" w:evenVBand="0" w:oddHBand="1" w:evenHBand="0" w:firstRowFirstColumn="0" w:firstRowLastColumn="0" w:lastRowFirstColumn="0" w:lastRowLastColumn="0"/>
            </w:pPr>
            <w:r w:rsidRPr="00AD0AE2">
              <w:t>Game</w:t>
            </w:r>
          </w:p>
        </w:tc>
        <w:tc>
          <w:tcPr>
            <w:tcW w:w="2080" w:type="dxa"/>
          </w:tcPr>
          <w:p w14:paraId="6AF2D073" w14:textId="77777777" w:rsidR="00BB6D28" w:rsidRPr="00AD0AE2" w:rsidRDefault="00BB6D28" w:rsidP="00794A2B">
            <w:pPr>
              <w:cnfStyle w:val="000000100000" w:firstRow="0" w:lastRow="0" w:firstColumn="0" w:lastColumn="0" w:oddVBand="0" w:evenVBand="0" w:oddHBand="1" w:evenHBand="0" w:firstRowFirstColumn="0" w:firstRowLastColumn="0" w:lastRowFirstColumn="0" w:lastRowLastColumn="0"/>
            </w:pPr>
          </w:p>
        </w:tc>
      </w:tr>
      <w:tr w:rsidR="002C3F9C" w:rsidRPr="00AD0AE2" w14:paraId="7E3A5EA0"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5C27F36E" w14:textId="10E77AE8" w:rsidR="002C3F9C" w:rsidRPr="00AD0AE2" w:rsidRDefault="00C872B6" w:rsidP="00A837E1">
            <w:r w:rsidRPr="00AD0AE2">
              <w:t>Sur la glace @</w:t>
            </w:r>
          </w:p>
        </w:tc>
        <w:tc>
          <w:tcPr>
            <w:tcW w:w="2095" w:type="dxa"/>
          </w:tcPr>
          <w:p w14:paraId="03B2A0DA" w14:textId="77777777" w:rsidR="002C3F9C" w:rsidRPr="00AD0AE2" w:rsidRDefault="002C3F9C" w:rsidP="00A837E1">
            <w:pPr>
              <w:cnfStyle w:val="000000000000" w:firstRow="0" w:lastRow="0" w:firstColumn="0" w:lastColumn="0" w:oddVBand="0" w:evenVBand="0" w:oddHBand="0" w:evenHBand="0" w:firstRowFirstColumn="0" w:firstRowLastColumn="0" w:lastRowFirstColumn="0" w:lastRowLastColumn="0"/>
            </w:pPr>
          </w:p>
        </w:tc>
        <w:tc>
          <w:tcPr>
            <w:tcW w:w="2098" w:type="dxa"/>
          </w:tcPr>
          <w:p w14:paraId="76D16F28" w14:textId="54435847" w:rsidR="002C3F9C" w:rsidRPr="00AD0AE2" w:rsidRDefault="00C872B6" w:rsidP="00A837E1">
            <w:pPr>
              <w:cnfStyle w:val="000000000000" w:firstRow="0" w:lastRow="0" w:firstColumn="0" w:lastColumn="0" w:oddVBand="0" w:evenVBand="0" w:oddHBand="0" w:evenHBand="0" w:firstRowFirstColumn="0" w:firstRowLastColumn="0" w:lastRowFirstColumn="0" w:lastRowLastColumn="0"/>
            </w:pPr>
            <w:r w:rsidRPr="00AD0AE2">
              <w:t>Game</w:t>
            </w:r>
          </w:p>
        </w:tc>
        <w:tc>
          <w:tcPr>
            <w:tcW w:w="2080" w:type="dxa"/>
          </w:tcPr>
          <w:p w14:paraId="5BA258ED" w14:textId="77777777" w:rsidR="002C3F9C" w:rsidRPr="00AD0AE2" w:rsidRDefault="002C3F9C" w:rsidP="00A837E1">
            <w:pPr>
              <w:cnfStyle w:val="000000000000" w:firstRow="0" w:lastRow="0" w:firstColumn="0" w:lastColumn="0" w:oddVBand="0" w:evenVBand="0" w:oddHBand="0" w:evenHBand="0" w:firstRowFirstColumn="0" w:firstRowLastColumn="0" w:lastRowFirstColumn="0" w:lastRowLastColumn="0"/>
            </w:pPr>
          </w:p>
        </w:tc>
      </w:tr>
      <w:tr w:rsidR="002B6887" w:rsidRPr="00AD0AE2" w14:paraId="105DB59B"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2950BDD1" w14:textId="6C4AA868" w:rsidR="002B6887" w:rsidRPr="00AD0AE2" w:rsidRDefault="002B6887" w:rsidP="002B6887">
            <w:proofErr w:type="gramStart"/>
            <w:r w:rsidRPr="00AD0AE2">
              <w:t>Échange(</w:t>
            </w:r>
            <w:proofErr w:type="gramEnd"/>
            <w:r w:rsidRPr="00AD0AE2">
              <w:t>)</w:t>
            </w:r>
          </w:p>
        </w:tc>
        <w:tc>
          <w:tcPr>
            <w:tcW w:w="2095" w:type="dxa"/>
          </w:tcPr>
          <w:p w14:paraId="198EC3D5" w14:textId="072B9080" w:rsidR="002B6887" w:rsidRPr="00AD0AE2" w:rsidRDefault="002B6887" w:rsidP="002B6887">
            <w:pPr>
              <w:cnfStyle w:val="000000100000" w:firstRow="0" w:lastRow="0" w:firstColumn="0" w:lastColumn="0" w:oddVBand="0" w:evenVBand="0" w:oddHBand="1" w:evenHBand="0" w:firstRowFirstColumn="0" w:firstRowLastColumn="0" w:lastRowFirstColumn="0" w:lastRowLastColumn="0"/>
            </w:pPr>
            <w:r w:rsidRPr="00AD0AE2">
              <w:t>Joueurs</w:t>
            </w:r>
          </w:p>
        </w:tc>
        <w:tc>
          <w:tcPr>
            <w:tcW w:w="2098" w:type="dxa"/>
          </w:tcPr>
          <w:p w14:paraId="14FB921B" w14:textId="77777777" w:rsidR="002B6887" w:rsidRPr="00AD0AE2" w:rsidRDefault="002B6887" w:rsidP="002B6887">
            <w:pPr>
              <w:cnfStyle w:val="000000100000" w:firstRow="0" w:lastRow="0" w:firstColumn="0" w:lastColumn="0" w:oddVBand="0" w:evenVBand="0" w:oddHBand="1" w:evenHBand="0" w:firstRowFirstColumn="0" w:firstRowLastColumn="0" w:lastRowFirstColumn="0" w:lastRowLastColumn="0"/>
            </w:pPr>
          </w:p>
        </w:tc>
        <w:tc>
          <w:tcPr>
            <w:tcW w:w="2080" w:type="dxa"/>
          </w:tcPr>
          <w:p w14:paraId="1220D37A" w14:textId="77777777" w:rsidR="002B6887" w:rsidRPr="00AD0AE2" w:rsidRDefault="002B6887" w:rsidP="002B6887">
            <w:pPr>
              <w:cnfStyle w:val="000000100000" w:firstRow="0" w:lastRow="0" w:firstColumn="0" w:lastColumn="0" w:oddVBand="0" w:evenVBand="0" w:oddHBand="1" w:evenHBand="0" w:firstRowFirstColumn="0" w:firstRowLastColumn="0" w:lastRowFirstColumn="0" w:lastRowLastColumn="0"/>
            </w:pPr>
          </w:p>
        </w:tc>
      </w:tr>
      <w:tr w:rsidR="002B6887" w:rsidRPr="00AD0AE2" w14:paraId="0F38D642"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5B5F7D8C" w14:textId="3642D7DB" w:rsidR="002B6887" w:rsidRPr="00AD0AE2" w:rsidRDefault="002B6887" w:rsidP="002B6887">
            <w:proofErr w:type="gramStart"/>
            <w:r w:rsidRPr="00AD0AE2">
              <w:t>Game(</w:t>
            </w:r>
            <w:proofErr w:type="gramEnd"/>
            <w:r w:rsidRPr="00AD0AE2">
              <w:t>)</w:t>
            </w:r>
          </w:p>
        </w:tc>
        <w:tc>
          <w:tcPr>
            <w:tcW w:w="2095" w:type="dxa"/>
          </w:tcPr>
          <w:p w14:paraId="796048DC" w14:textId="50667A92" w:rsidR="002B6887" w:rsidRPr="00AD0AE2" w:rsidRDefault="0BE2A40B" w:rsidP="002B6887">
            <w:pPr>
              <w:cnfStyle w:val="000000000000" w:firstRow="0" w:lastRow="0" w:firstColumn="0" w:lastColumn="0" w:oddVBand="0" w:evenVBand="0" w:oddHBand="0" w:evenHBand="0" w:firstRowFirstColumn="0" w:firstRowLastColumn="0" w:lastRowFirstColumn="0" w:lastRowLastColumn="0"/>
            </w:pPr>
            <w:r>
              <w:t>Game</w:t>
            </w:r>
          </w:p>
        </w:tc>
        <w:tc>
          <w:tcPr>
            <w:tcW w:w="2098" w:type="dxa"/>
          </w:tcPr>
          <w:p w14:paraId="7DD81A6D" w14:textId="77777777" w:rsidR="002B6887" w:rsidRPr="00AD0AE2" w:rsidRDefault="002B6887" w:rsidP="002B6887">
            <w:pPr>
              <w:cnfStyle w:val="000000000000" w:firstRow="0" w:lastRow="0" w:firstColumn="0" w:lastColumn="0" w:oddVBand="0" w:evenVBand="0" w:oddHBand="0" w:evenHBand="0" w:firstRowFirstColumn="0" w:firstRowLastColumn="0" w:lastRowFirstColumn="0" w:lastRowLastColumn="0"/>
            </w:pPr>
          </w:p>
        </w:tc>
        <w:tc>
          <w:tcPr>
            <w:tcW w:w="2080" w:type="dxa"/>
          </w:tcPr>
          <w:p w14:paraId="667AC733" w14:textId="77777777" w:rsidR="002B6887" w:rsidRPr="00AD0AE2" w:rsidRDefault="002B6887" w:rsidP="002B6887">
            <w:pPr>
              <w:cnfStyle w:val="000000000000" w:firstRow="0" w:lastRow="0" w:firstColumn="0" w:lastColumn="0" w:oddVBand="0" w:evenVBand="0" w:oddHBand="0" w:evenHBand="0" w:firstRowFirstColumn="0" w:firstRowLastColumn="0" w:lastRowFirstColumn="0" w:lastRowLastColumn="0"/>
            </w:pPr>
          </w:p>
        </w:tc>
      </w:tr>
      <w:tr w:rsidR="002B6887" w:rsidRPr="00AD0AE2" w14:paraId="09685CF1"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12805694" w14:textId="6FF68F7B" w:rsidR="002B6887" w:rsidRPr="00AD0AE2" w:rsidRDefault="002B6887" w:rsidP="002B6887">
            <w:proofErr w:type="spellStart"/>
            <w:proofErr w:type="gramStart"/>
            <w:r w:rsidRPr="00AD0AE2">
              <w:t>UpdateStatTeam</w:t>
            </w:r>
            <w:proofErr w:type="spellEnd"/>
            <w:r w:rsidRPr="00AD0AE2">
              <w:t>(</w:t>
            </w:r>
            <w:proofErr w:type="gramEnd"/>
            <w:r w:rsidRPr="00AD0AE2">
              <w:t>)</w:t>
            </w:r>
          </w:p>
        </w:tc>
        <w:tc>
          <w:tcPr>
            <w:tcW w:w="2095" w:type="dxa"/>
          </w:tcPr>
          <w:p w14:paraId="608632DF" w14:textId="60EB5500" w:rsidR="002B6887" w:rsidRPr="00AD0AE2" w:rsidRDefault="002B6887" w:rsidP="002B6887">
            <w:pPr>
              <w:cnfStyle w:val="000000100000" w:firstRow="0" w:lastRow="0" w:firstColumn="0" w:lastColumn="0" w:oddVBand="0" w:evenVBand="0" w:oddHBand="1" w:evenHBand="0" w:firstRowFirstColumn="0" w:firstRowLastColumn="0" w:lastRowFirstColumn="0" w:lastRowLastColumn="0"/>
            </w:pPr>
            <w:r w:rsidRPr="00AD0AE2">
              <w:t>Équipes</w:t>
            </w:r>
          </w:p>
        </w:tc>
        <w:tc>
          <w:tcPr>
            <w:tcW w:w="2098" w:type="dxa"/>
          </w:tcPr>
          <w:p w14:paraId="175A7D51" w14:textId="77777777" w:rsidR="002B6887" w:rsidRPr="00AD0AE2" w:rsidRDefault="002B6887" w:rsidP="002B6887">
            <w:pPr>
              <w:cnfStyle w:val="000000100000" w:firstRow="0" w:lastRow="0" w:firstColumn="0" w:lastColumn="0" w:oddVBand="0" w:evenVBand="0" w:oddHBand="1" w:evenHBand="0" w:firstRowFirstColumn="0" w:firstRowLastColumn="0" w:lastRowFirstColumn="0" w:lastRowLastColumn="0"/>
            </w:pPr>
          </w:p>
        </w:tc>
        <w:tc>
          <w:tcPr>
            <w:tcW w:w="2080" w:type="dxa"/>
          </w:tcPr>
          <w:p w14:paraId="058639E9" w14:textId="77777777" w:rsidR="002B6887" w:rsidRPr="00AD0AE2" w:rsidRDefault="002B6887" w:rsidP="002B6887">
            <w:pPr>
              <w:cnfStyle w:val="000000100000" w:firstRow="0" w:lastRow="0" w:firstColumn="0" w:lastColumn="0" w:oddVBand="0" w:evenVBand="0" w:oddHBand="1" w:evenHBand="0" w:firstRowFirstColumn="0" w:firstRowLastColumn="0" w:lastRowFirstColumn="0" w:lastRowLastColumn="0"/>
            </w:pPr>
          </w:p>
        </w:tc>
      </w:tr>
      <w:tr w:rsidR="002B6887" w:rsidRPr="00AD0AE2" w14:paraId="1A61E973"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03C22CFF" w14:textId="3FE82345" w:rsidR="002B6887" w:rsidRPr="00AD0AE2" w:rsidRDefault="002B6887" w:rsidP="002B6887">
            <w:proofErr w:type="spellStart"/>
            <w:proofErr w:type="gramStart"/>
            <w:r w:rsidRPr="00AD0AE2">
              <w:t>UpdateStatPlayer</w:t>
            </w:r>
            <w:proofErr w:type="spellEnd"/>
            <w:r w:rsidRPr="00AD0AE2">
              <w:t>(</w:t>
            </w:r>
            <w:proofErr w:type="gramEnd"/>
            <w:r w:rsidRPr="00AD0AE2">
              <w:t>)</w:t>
            </w:r>
          </w:p>
        </w:tc>
        <w:tc>
          <w:tcPr>
            <w:tcW w:w="2095" w:type="dxa"/>
          </w:tcPr>
          <w:p w14:paraId="4B44E2E4" w14:textId="479DD9D2" w:rsidR="002B6887" w:rsidRPr="00AD0AE2" w:rsidRDefault="002B6887" w:rsidP="002B6887">
            <w:pPr>
              <w:cnfStyle w:val="000000000000" w:firstRow="0" w:lastRow="0" w:firstColumn="0" w:lastColumn="0" w:oddVBand="0" w:evenVBand="0" w:oddHBand="0" w:evenHBand="0" w:firstRowFirstColumn="0" w:firstRowLastColumn="0" w:lastRowFirstColumn="0" w:lastRowLastColumn="0"/>
            </w:pPr>
            <w:r w:rsidRPr="00AD0AE2">
              <w:t>Joueurs</w:t>
            </w:r>
          </w:p>
        </w:tc>
        <w:tc>
          <w:tcPr>
            <w:tcW w:w="2098" w:type="dxa"/>
          </w:tcPr>
          <w:p w14:paraId="2CC11DC5" w14:textId="77777777" w:rsidR="002B6887" w:rsidRPr="00AD0AE2" w:rsidRDefault="002B6887" w:rsidP="002B6887">
            <w:pPr>
              <w:cnfStyle w:val="000000000000" w:firstRow="0" w:lastRow="0" w:firstColumn="0" w:lastColumn="0" w:oddVBand="0" w:evenVBand="0" w:oddHBand="0" w:evenHBand="0" w:firstRowFirstColumn="0" w:firstRowLastColumn="0" w:lastRowFirstColumn="0" w:lastRowLastColumn="0"/>
            </w:pPr>
          </w:p>
        </w:tc>
        <w:tc>
          <w:tcPr>
            <w:tcW w:w="2080" w:type="dxa"/>
          </w:tcPr>
          <w:p w14:paraId="079FD959" w14:textId="77777777" w:rsidR="002B6887" w:rsidRPr="00AD0AE2" w:rsidRDefault="002B6887" w:rsidP="002B6887">
            <w:pPr>
              <w:cnfStyle w:val="000000000000" w:firstRow="0" w:lastRow="0" w:firstColumn="0" w:lastColumn="0" w:oddVBand="0" w:evenVBand="0" w:oddHBand="0" w:evenHBand="0" w:firstRowFirstColumn="0" w:firstRowLastColumn="0" w:lastRowFirstColumn="0" w:lastRowLastColumn="0"/>
            </w:pPr>
          </w:p>
        </w:tc>
      </w:tr>
      <w:tr w:rsidR="002B6887" w:rsidRPr="00AD0AE2" w14:paraId="52025B6E"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3945AA82" w14:textId="006B68EC" w:rsidR="002B6887" w:rsidRPr="00AD0AE2" w:rsidRDefault="0BE2A40B" w:rsidP="002B6887">
            <w:proofErr w:type="spellStart"/>
            <w:proofErr w:type="gramStart"/>
            <w:r>
              <w:t>LoadGMMode</w:t>
            </w:r>
            <w:proofErr w:type="spellEnd"/>
            <w:r>
              <w:t>(</w:t>
            </w:r>
            <w:proofErr w:type="gramEnd"/>
            <w:r>
              <w:t>)</w:t>
            </w:r>
          </w:p>
        </w:tc>
        <w:tc>
          <w:tcPr>
            <w:tcW w:w="2095" w:type="dxa"/>
          </w:tcPr>
          <w:p w14:paraId="40AB0CE0" w14:textId="207D05A4" w:rsidR="002B6887" w:rsidRPr="00AD0AE2" w:rsidRDefault="002B6887" w:rsidP="002B6887">
            <w:pPr>
              <w:cnfStyle w:val="000000100000" w:firstRow="0" w:lastRow="0" w:firstColumn="0" w:lastColumn="0" w:oddVBand="0" w:evenVBand="0" w:oddHBand="1" w:evenHBand="0" w:firstRowFirstColumn="0" w:firstRowLastColumn="0" w:lastRowFirstColumn="0" w:lastRowLastColumn="0"/>
            </w:pPr>
            <w:r w:rsidRPr="00AD0AE2">
              <w:t>Équipes</w:t>
            </w:r>
          </w:p>
        </w:tc>
        <w:tc>
          <w:tcPr>
            <w:tcW w:w="2098" w:type="dxa"/>
          </w:tcPr>
          <w:p w14:paraId="7D19CA6F" w14:textId="77777777" w:rsidR="002B6887" w:rsidRPr="00AD0AE2" w:rsidRDefault="002B6887" w:rsidP="002B6887">
            <w:pPr>
              <w:cnfStyle w:val="000000100000" w:firstRow="0" w:lastRow="0" w:firstColumn="0" w:lastColumn="0" w:oddVBand="0" w:evenVBand="0" w:oddHBand="1" w:evenHBand="0" w:firstRowFirstColumn="0" w:firstRowLastColumn="0" w:lastRowFirstColumn="0" w:lastRowLastColumn="0"/>
            </w:pPr>
          </w:p>
        </w:tc>
        <w:tc>
          <w:tcPr>
            <w:tcW w:w="2080" w:type="dxa"/>
          </w:tcPr>
          <w:p w14:paraId="6177F517" w14:textId="77777777" w:rsidR="002B6887" w:rsidRPr="00AD0AE2" w:rsidRDefault="002B6887" w:rsidP="002B6887">
            <w:pPr>
              <w:cnfStyle w:val="000000100000" w:firstRow="0" w:lastRow="0" w:firstColumn="0" w:lastColumn="0" w:oddVBand="0" w:evenVBand="0" w:oddHBand="1" w:evenHBand="0" w:firstRowFirstColumn="0" w:firstRowLastColumn="0" w:lastRowFirstColumn="0" w:lastRowLastColumn="0"/>
            </w:pPr>
          </w:p>
        </w:tc>
      </w:tr>
      <w:tr w:rsidR="002B6887" w:rsidRPr="00AD0AE2" w14:paraId="1FF7EBB4"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1FDD8D80" w14:textId="5FDE2A9F" w:rsidR="002B6887" w:rsidRPr="00AD0AE2" w:rsidRDefault="002B6887" w:rsidP="002B6887">
            <w:proofErr w:type="spellStart"/>
            <w:proofErr w:type="gramStart"/>
            <w:r w:rsidRPr="00AD0AE2">
              <w:t>MatchImmediat</w:t>
            </w:r>
            <w:proofErr w:type="spellEnd"/>
            <w:r w:rsidRPr="00AD0AE2">
              <w:t>(</w:t>
            </w:r>
            <w:proofErr w:type="gramEnd"/>
            <w:r w:rsidRPr="00AD0AE2">
              <w:t>)</w:t>
            </w:r>
          </w:p>
        </w:tc>
        <w:tc>
          <w:tcPr>
            <w:tcW w:w="2095" w:type="dxa"/>
          </w:tcPr>
          <w:p w14:paraId="118A2445" w14:textId="6915FE82" w:rsidR="002B6887" w:rsidRPr="00AD0AE2" w:rsidRDefault="002B6887" w:rsidP="002B6887">
            <w:pPr>
              <w:cnfStyle w:val="000000000000" w:firstRow="0" w:lastRow="0" w:firstColumn="0" w:lastColumn="0" w:oddVBand="0" w:evenVBand="0" w:oddHBand="0" w:evenHBand="0" w:firstRowFirstColumn="0" w:firstRowLastColumn="0" w:lastRowFirstColumn="0" w:lastRowLastColumn="0"/>
            </w:pPr>
            <w:r w:rsidRPr="00AD0AE2">
              <w:t>Équipes</w:t>
            </w:r>
          </w:p>
        </w:tc>
        <w:tc>
          <w:tcPr>
            <w:tcW w:w="2098" w:type="dxa"/>
          </w:tcPr>
          <w:p w14:paraId="7B9E2A74" w14:textId="77777777" w:rsidR="002B6887" w:rsidRPr="00AD0AE2" w:rsidRDefault="002B6887" w:rsidP="002B6887">
            <w:pPr>
              <w:cnfStyle w:val="000000000000" w:firstRow="0" w:lastRow="0" w:firstColumn="0" w:lastColumn="0" w:oddVBand="0" w:evenVBand="0" w:oddHBand="0" w:evenHBand="0" w:firstRowFirstColumn="0" w:firstRowLastColumn="0" w:lastRowFirstColumn="0" w:lastRowLastColumn="0"/>
            </w:pPr>
          </w:p>
        </w:tc>
        <w:tc>
          <w:tcPr>
            <w:tcW w:w="2080" w:type="dxa"/>
          </w:tcPr>
          <w:p w14:paraId="7DCF979A" w14:textId="77777777" w:rsidR="002B6887" w:rsidRPr="00AD0AE2" w:rsidRDefault="002B6887" w:rsidP="002B6887">
            <w:pPr>
              <w:cnfStyle w:val="000000000000" w:firstRow="0" w:lastRow="0" w:firstColumn="0" w:lastColumn="0" w:oddVBand="0" w:evenVBand="0" w:oddHBand="0" w:evenHBand="0" w:firstRowFirstColumn="0" w:firstRowLastColumn="0" w:lastRowFirstColumn="0" w:lastRowLastColumn="0"/>
            </w:pPr>
          </w:p>
        </w:tc>
      </w:tr>
      <w:tr w:rsidR="002B6887" w:rsidRPr="00AD0AE2" w14:paraId="0B4BEB15"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0BF3916F" w14:textId="22FC944D" w:rsidR="002B6887" w:rsidRPr="00AD0AE2" w:rsidRDefault="002B6887" w:rsidP="002B6887">
            <w:proofErr w:type="spellStart"/>
            <w:proofErr w:type="gramStart"/>
            <w:r w:rsidRPr="00AD0AE2">
              <w:t>StartGMMode</w:t>
            </w:r>
            <w:proofErr w:type="spellEnd"/>
            <w:r w:rsidRPr="00AD0AE2">
              <w:t>(</w:t>
            </w:r>
            <w:proofErr w:type="gramEnd"/>
            <w:r w:rsidRPr="00AD0AE2">
              <w:t>)</w:t>
            </w:r>
          </w:p>
        </w:tc>
        <w:tc>
          <w:tcPr>
            <w:tcW w:w="2095" w:type="dxa"/>
          </w:tcPr>
          <w:p w14:paraId="1A1EF491" w14:textId="4ED21501" w:rsidR="002B6887" w:rsidRPr="00AD0AE2" w:rsidRDefault="002B6887" w:rsidP="002B6887">
            <w:pPr>
              <w:cnfStyle w:val="000000100000" w:firstRow="0" w:lastRow="0" w:firstColumn="0" w:lastColumn="0" w:oddVBand="0" w:evenVBand="0" w:oddHBand="1" w:evenHBand="0" w:firstRowFirstColumn="0" w:firstRowLastColumn="0" w:lastRowFirstColumn="0" w:lastRowLastColumn="0"/>
            </w:pPr>
            <w:r w:rsidRPr="00AD0AE2">
              <w:t>Équipes</w:t>
            </w:r>
          </w:p>
        </w:tc>
        <w:tc>
          <w:tcPr>
            <w:tcW w:w="2098" w:type="dxa"/>
          </w:tcPr>
          <w:p w14:paraId="30991CB8" w14:textId="77777777" w:rsidR="002B6887" w:rsidRPr="00AD0AE2" w:rsidRDefault="002B6887" w:rsidP="002B6887">
            <w:pPr>
              <w:cnfStyle w:val="000000100000" w:firstRow="0" w:lastRow="0" w:firstColumn="0" w:lastColumn="0" w:oddVBand="0" w:evenVBand="0" w:oddHBand="1" w:evenHBand="0" w:firstRowFirstColumn="0" w:firstRowLastColumn="0" w:lastRowFirstColumn="0" w:lastRowLastColumn="0"/>
            </w:pPr>
          </w:p>
        </w:tc>
        <w:tc>
          <w:tcPr>
            <w:tcW w:w="2080" w:type="dxa"/>
          </w:tcPr>
          <w:p w14:paraId="7CEF819A" w14:textId="77777777" w:rsidR="002B6887" w:rsidRPr="00AD0AE2" w:rsidRDefault="002B6887" w:rsidP="002B6887">
            <w:pPr>
              <w:cnfStyle w:val="000000100000" w:firstRow="0" w:lastRow="0" w:firstColumn="0" w:lastColumn="0" w:oddVBand="0" w:evenVBand="0" w:oddHBand="1" w:evenHBand="0" w:firstRowFirstColumn="0" w:firstRowLastColumn="0" w:lastRowFirstColumn="0" w:lastRowLastColumn="0"/>
            </w:pPr>
          </w:p>
        </w:tc>
      </w:tr>
    </w:tbl>
    <w:p w14:paraId="58E5F7CE" w14:textId="77777777" w:rsidR="00D978EE" w:rsidRPr="00AD0AE2" w:rsidRDefault="00D978EE" w:rsidP="00D978EE"/>
    <w:p w14:paraId="2B4D3BF4" w14:textId="623B5371" w:rsidR="00EC7123" w:rsidRPr="00AD0AE2" w:rsidRDefault="00EC7123" w:rsidP="00F824AF">
      <w:r w:rsidRPr="00AD0AE2">
        <w:br w:type="page"/>
      </w:r>
    </w:p>
    <w:p w14:paraId="18FCFC55" w14:textId="12010D8F" w:rsidR="00F824AF" w:rsidRPr="00AD0AE2" w:rsidRDefault="0BE2A40B" w:rsidP="00EC7123">
      <w:pPr>
        <w:pStyle w:val="Titre1"/>
      </w:pPr>
      <w:bookmarkStart w:id="6" w:name="_Toc383733188"/>
      <w:r>
        <w:lastRenderedPageBreak/>
        <w:t>Maquettes</w:t>
      </w:r>
      <w:bookmarkEnd w:id="6"/>
    </w:p>
    <w:p w14:paraId="56F65C4A" w14:textId="77777777" w:rsidR="00643951" w:rsidRDefault="0BE2A40B" w:rsidP="46553DBD">
      <w:pPr>
        <w:pStyle w:val="Titre2"/>
      </w:pPr>
      <w:bookmarkStart w:id="7" w:name="_Toc373285803"/>
      <w:r>
        <w:t>Simulation de match</w:t>
      </w:r>
      <w:bookmarkEnd w:id="7"/>
    </w:p>
    <w:p w14:paraId="05281693" w14:textId="36C18DA5" w:rsidR="00EC7123" w:rsidRPr="00AD0AE2" w:rsidRDefault="00643951" w:rsidP="00643951">
      <w:r>
        <w:br/>
      </w:r>
      <w:r w:rsidR="005057AB" w:rsidRPr="00AD0AE2">
        <w:rPr>
          <w:noProof/>
        </w:rPr>
        <w:drawing>
          <wp:inline distT="0" distB="0" distL="0" distR="0" wp14:anchorId="299B7355" wp14:editId="46553DBD">
            <wp:extent cx="5267325" cy="2752508"/>
            <wp:effectExtent l="0" t="0" r="0" b="6350"/>
            <wp:docPr id="1947806996" name="Image 1947806996"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1">
                      <a:extLst>
                        <a:ext uri="{28A0092B-C50C-407E-A947-70E740481C1C}">
                          <a14:useLocalDpi xmlns:a14="http://schemas.microsoft.com/office/drawing/2010/main" val="0"/>
                        </a:ext>
                      </a:extLst>
                    </a:blip>
                    <a:stretch>
                      <a:fillRect/>
                    </a:stretch>
                  </pic:blipFill>
                  <pic:spPr>
                    <a:xfrm>
                      <a:off x="0" y="0"/>
                      <a:ext cx="5267325" cy="2752508"/>
                    </a:xfrm>
                    <a:prstGeom prst="rect">
                      <a:avLst/>
                    </a:prstGeom>
                  </pic:spPr>
                </pic:pic>
              </a:graphicData>
            </a:graphic>
          </wp:inline>
        </w:drawing>
      </w:r>
    </w:p>
    <w:p w14:paraId="44F5F2A7" w14:textId="2A6AB72D" w:rsidR="00602DA9" w:rsidRPr="00AD0AE2" w:rsidRDefault="00602DA9" w:rsidP="00602DA9">
      <w:pPr>
        <w:jc w:val="right"/>
      </w:pPr>
      <w:r w:rsidRPr="00AD0AE2">
        <w:t>Fig. 1 : Simulation d’un match</w:t>
      </w:r>
    </w:p>
    <w:p w14:paraId="190322A1" w14:textId="0EDDD3F0" w:rsidR="00720BC9" w:rsidRPr="00AD0AE2" w:rsidRDefault="00382498" w:rsidP="00BB0B9E">
      <w:r w:rsidRPr="00AD0AE2">
        <w:t xml:space="preserve">La Fig. 1 représente une maquette de la simulation </w:t>
      </w:r>
      <w:r w:rsidR="0058416C" w:rsidRPr="00AD0AE2">
        <w:t>d’un match. Le gardien de but sur la gla</w:t>
      </w:r>
      <w:r w:rsidR="00A17919" w:rsidRPr="00AD0AE2">
        <w:t xml:space="preserve">ce, les joueurs sur la glace et les joueurs sur le banc sont représentés avec des statistiques sur le match en cours. </w:t>
      </w:r>
      <w:r w:rsidR="00830C5A" w:rsidRPr="00AD0AE2">
        <w:t xml:space="preserve">Si un but est marqué, une alerte apparait avec le marqueur du but et les assistances </w:t>
      </w:r>
      <w:r w:rsidR="005C26C0" w:rsidRPr="00AD0AE2">
        <w:t>s’ils</w:t>
      </w:r>
      <w:r w:rsidR="00830C5A" w:rsidRPr="00AD0AE2">
        <w:t xml:space="preserve"> ont lieu</w:t>
      </w:r>
      <w:r w:rsidR="00B36D87" w:rsidRPr="00AD0AE2">
        <w:t xml:space="preserve"> sur la patinoire </w:t>
      </w:r>
      <w:r w:rsidR="00F40691" w:rsidRPr="00AD0AE2">
        <w:t>ou les actions fictives ont lieu</w:t>
      </w:r>
      <w:r w:rsidR="00830C5A" w:rsidRPr="00AD0AE2">
        <w:t xml:space="preserve">. </w:t>
      </w:r>
      <w:r w:rsidR="00BB4D6A" w:rsidRPr="00AD0AE2">
        <w:t>La partie évènement</w:t>
      </w:r>
      <w:r w:rsidR="006E53FF" w:rsidRPr="00AD0AE2">
        <w:t>s</w:t>
      </w:r>
      <w:r w:rsidR="00BB4D6A" w:rsidRPr="00AD0AE2">
        <w:t xml:space="preserve"> </w:t>
      </w:r>
      <w:r w:rsidR="00895A5E" w:rsidRPr="00AD0AE2">
        <w:t>est un résumé</w:t>
      </w:r>
      <w:r w:rsidR="003A23E4" w:rsidRPr="00AD0AE2">
        <w:t xml:space="preserve"> des actions récentes.</w:t>
      </w:r>
      <w:r w:rsidR="00665835" w:rsidRPr="00AD0AE2">
        <w:t xml:space="preserve"> </w:t>
      </w:r>
      <w:r w:rsidR="00A91796" w:rsidRPr="00AD0AE2">
        <w:t xml:space="preserve">Si une </w:t>
      </w:r>
      <w:r w:rsidR="00BF2C73" w:rsidRPr="00AD0AE2">
        <w:t>pénalité</w:t>
      </w:r>
      <w:r w:rsidR="00A91796" w:rsidRPr="00AD0AE2">
        <w:t xml:space="preserve"> </w:t>
      </w:r>
      <w:r w:rsidR="006E53FF" w:rsidRPr="00AD0AE2">
        <w:t>a</w:t>
      </w:r>
      <w:r w:rsidR="00A91796" w:rsidRPr="00AD0AE2">
        <w:t xml:space="preserve"> lieu, </w:t>
      </w:r>
      <w:r w:rsidR="002A7554" w:rsidRPr="00AD0AE2">
        <w:t xml:space="preserve">elle sera affichée du côté de l’équipe qui </w:t>
      </w:r>
      <w:r w:rsidR="006E53FF" w:rsidRPr="00AD0AE2">
        <w:t>es</w:t>
      </w:r>
      <w:r w:rsidR="00BF2C73" w:rsidRPr="00AD0AE2">
        <w:t xml:space="preserve">t en avantage </w:t>
      </w:r>
      <w:r w:rsidR="00BF2C73" w:rsidRPr="00AD0AE2">
        <w:lastRenderedPageBreak/>
        <w:t>numérique.</w:t>
      </w:r>
      <w:r w:rsidR="007D3F17" w:rsidRPr="00AD0AE2">
        <w:t xml:space="preserve"> Le contrôle d’une équipe </w:t>
      </w:r>
      <w:r w:rsidR="006E53FF" w:rsidRPr="00AD0AE2">
        <w:t>s</w:t>
      </w:r>
      <w:r w:rsidR="007D3F17" w:rsidRPr="00AD0AE2">
        <w:t xml:space="preserve">e fait à partir des flèches de tempo de l’équipe. Il sera possible de contrôler une équipe, les deux ou aucune des deux. </w:t>
      </w:r>
    </w:p>
    <w:p w14:paraId="130ED5FD" w14:textId="67265D30" w:rsidR="007E471E" w:rsidRPr="00AD0AE2" w:rsidRDefault="007E471E" w:rsidP="00BB0B9E">
      <w:r w:rsidRPr="00AD0AE2">
        <w:rPr>
          <w:noProof/>
        </w:rPr>
        <w:drawing>
          <wp:inline distT="0" distB="0" distL="0" distR="0" wp14:anchorId="45D1F3AC" wp14:editId="3AABAD46">
            <wp:extent cx="5274310" cy="869950"/>
            <wp:effectExtent l="0" t="0" r="2540" b="6350"/>
            <wp:docPr id="1346771237" name="Image 1346771237" descr="Une image contenant capture d’écran, Police, lign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71237" name="Image 1" descr="Une image contenant capture d’écran, Police, ligne, texte&#10;&#10;Description générée automatiquement"/>
                    <pic:cNvPicPr/>
                  </pic:nvPicPr>
                  <pic:blipFill>
                    <a:blip r:embed="rId12"/>
                    <a:stretch>
                      <a:fillRect/>
                    </a:stretch>
                  </pic:blipFill>
                  <pic:spPr>
                    <a:xfrm>
                      <a:off x="0" y="0"/>
                      <a:ext cx="5274310" cy="869950"/>
                    </a:xfrm>
                    <a:prstGeom prst="rect">
                      <a:avLst/>
                    </a:prstGeom>
                  </pic:spPr>
                </pic:pic>
              </a:graphicData>
            </a:graphic>
          </wp:inline>
        </w:drawing>
      </w:r>
    </w:p>
    <w:p w14:paraId="1B69BA1B" w14:textId="36A0F9C6" w:rsidR="0073565D" w:rsidRPr="00AD0AE2" w:rsidRDefault="46553DBD" w:rsidP="46553DBD">
      <w:r w:rsidRPr="00AD0AE2">
        <w:t>Le tempo très défensif va augmenter de +2 la cote défensive de tous les joueurs et baisser la cote offensive de -2, le tempo défensif va augmenter de +1 la cote défensive des joueurs et modifier de -1 la cote offensive. Le tempo neutre ne modifiera pas la cote. Le même principe s’applique pour les tempos offensifs qui boosteront la cote offensive de +1 et baissera la cote défensive de -1 et le tempo très offensif va modifier la cote offensive de +1 et la cote défensive de -1.</w:t>
      </w:r>
    </w:p>
    <w:p w14:paraId="46440E59" w14:textId="77777777" w:rsidR="00643951" w:rsidRDefault="0BE2A40B" w:rsidP="46553DBD">
      <w:pPr>
        <w:pStyle w:val="Titre2"/>
      </w:pPr>
      <w:bookmarkStart w:id="8" w:name="_Toc293329013"/>
      <w:r>
        <w:lastRenderedPageBreak/>
        <w:t>Menu principal</w:t>
      </w:r>
      <w:bookmarkEnd w:id="8"/>
    </w:p>
    <w:p w14:paraId="4E9B671E" w14:textId="506B7A6A" w:rsidR="00D601CC" w:rsidRPr="00AD0AE2" w:rsidRDefault="00D601CC" w:rsidP="00643951">
      <w:r w:rsidRPr="00AD0AE2">
        <w:rPr>
          <w:noProof/>
        </w:rPr>
        <w:drawing>
          <wp:inline distT="0" distB="0" distL="0" distR="0" wp14:anchorId="5595FAB3" wp14:editId="00B1BD33">
            <wp:extent cx="5267325" cy="2726492"/>
            <wp:effectExtent l="0" t="0" r="3175" b="3810"/>
            <wp:docPr id="1860460085" name="Image 1860460085" descr="Une image contenant texte, capture d’écran, équipement sportif,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3">
                      <a:extLst>
                        <a:ext uri="{28A0092B-C50C-407E-A947-70E740481C1C}">
                          <a14:useLocalDpi xmlns:a14="http://schemas.microsoft.com/office/drawing/2010/main" val="0"/>
                        </a:ext>
                      </a:extLst>
                    </a:blip>
                    <a:stretch>
                      <a:fillRect/>
                    </a:stretch>
                  </pic:blipFill>
                  <pic:spPr>
                    <a:xfrm>
                      <a:off x="0" y="0"/>
                      <a:ext cx="5267325" cy="2726492"/>
                    </a:xfrm>
                    <a:prstGeom prst="rect">
                      <a:avLst/>
                    </a:prstGeom>
                  </pic:spPr>
                </pic:pic>
              </a:graphicData>
            </a:graphic>
          </wp:inline>
        </w:drawing>
      </w:r>
    </w:p>
    <w:p w14:paraId="025BDAF8" w14:textId="283D315C" w:rsidR="00845B87" w:rsidRPr="00AD0AE2" w:rsidRDefault="00845B87" w:rsidP="00D601CC">
      <w:pPr>
        <w:jc w:val="right"/>
      </w:pPr>
      <w:r w:rsidRPr="00AD0AE2">
        <w:t xml:space="preserve">Fig. 2 : </w:t>
      </w:r>
      <w:r w:rsidR="00D601CC" w:rsidRPr="00AD0AE2">
        <w:t>Menu principal</w:t>
      </w:r>
    </w:p>
    <w:p w14:paraId="746DB18E" w14:textId="3235EC51" w:rsidR="00D601CC" w:rsidRPr="00AD0AE2" w:rsidRDefault="0BE2A40B" w:rsidP="00D601CC">
      <w:r>
        <w:t>Lors de l’ouverture du jeu, le menu principal sera la première page présentée. Elle dirigera l’utilisateur ou il souhaite aller, soit dans un match immédiat, fonctionnalité qui permet de simuler un match avec les équipes que l’utilisateur choisira. Ou le mode Directeur général ou l’utilisateur pourra joueur une saison avec une équipe de son choix.</w:t>
      </w:r>
    </w:p>
    <w:p w14:paraId="13D241CF" w14:textId="3837F8BD" w:rsidR="00D601CC" w:rsidRPr="00AD0AE2" w:rsidRDefault="0BE2A40B" w:rsidP="0BE2A40B">
      <w:pPr>
        <w:pStyle w:val="Titre3"/>
      </w:pPr>
      <w:bookmarkStart w:id="9" w:name="_Toc1046683743"/>
      <w:r>
        <w:lastRenderedPageBreak/>
        <w:t>Cas d’utilisation “Menu Principal”</w:t>
      </w:r>
      <w:bookmarkEnd w:id="9"/>
    </w:p>
    <w:p w14:paraId="47C1F977" w14:textId="019A243E" w:rsidR="00D601CC" w:rsidRPr="00AD0AE2" w:rsidRDefault="00036C0B" w:rsidP="0BE2A40B">
      <w:r>
        <w:rPr>
          <w:noProof/>
        </w:rPr>
        <w:drawing>
          <wp:inline distT="0" distB="0" distL="0" distR="0" wp14:anchorId="15DC5B38" wp14:editId="7C7E30C4">
            <wp:extent cx="3517999" cy="2396636"/>
            <wp:effectExtent l="0" t="0" r="0" b="0"/>
            <wp:docPr id="288560513" name="Image 28856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517999" cy="2396636"/>
                    </a:xfrm>
                    <a:prstGeom prst="rect">
                      <a:avLst/>
                    </a:prstGeom>
                  </pic:spPr>
                </pic:pic>
              </a:graphicData>
            </a:graphic>
          </wp:inline>
        </w:drawing>
      </w:r>
      <w:r>
        <w:br w:type="page"/>
      </w:r>
    </w:p>
    <w:p w14:paraId="5BEC1C18" w14:textId="612C5C66" w:rsidR="00CE12BA" w:rsidRDefault="0BE2A40B" w:rsidP="00CE12BA">
      <w:pPr>
        <w:pStyle w:val="Titre2"/>
      </w:pPr>
      <w:bookmarkStart w:id="10" w:name="_Toc974741456"/>
      <w:r>
        <w:lastRenderedPageBreak/>
        <w:t>Match immédiat</w:t>
      </w:r>
      <w:bookmarkEnd w:id="10"/>
    </w:p>
    <w:p w14:paraId="38F484EC" w14:textId="77777777" w:rsidR="00643951" w:rsidRPr="00643951" w:rsidRDefault="00643951" w:rsidP="00643951"/>
    <w:p w14:paraId="58E23F4D" w14:textId="2FB9A849" w:rsidR="00CE6A72" w:rsidRPr="00AD0AE2" w:rsidRDefault="00CE6A72" w:rsidP="00643951">
      <w:r w:rsidRPr="00AD0AE2">
        <w:rPr>
          <w:noProof/>
        </w:rPr>
        <w:drawing>
          <wp:inline distT="0" distB="0" distL="0" distR="0" wp14:anchorId="7653BDCA" wp14:editId="050CC34E">
            <wp:extent cx="5244575" cy="2710687"/>
            <wp:effectExtent l="0" t="0" r="0" b="5715"/>
            <wp:docPr id="641180591" name="Image 64118059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5">
                      <a:extLst>
                        <a:ext uri="{28A0092B-C50C-407E-A947-70E740481C1C}">
                          <a14:useLocalDpi xmlns:a14="http://schemas.microsoft.com/office/drawing/2010/main" val="0"/>
                        </a:ext>
                      </a:extLst>
                    </a:blip>
                    <a:stretch>
                      <a:fillRect/>
                    </a:stretch>
                  </pic:blipFill>
                  <pic:spPr>
                    <a:xfrm>
                      <a:off x="0" y="0"/>
                      <a:ext cx="5244575" cy="2710687"/>
                    </a:xfrm>
                    <a:prstGeom prst="rect">
                      <a:avLst/>
                    </a:prstGeom>
                  </pic:spPr>
                </pic:pic>
              </a:graphicData>
            </a:graphic>
          </wp:inline>
        </w:drawing>
      </w:r>
    </w:p>
    <w:p w14:paraId="26B74726" w14:textId="143BF6C8" w:rsidR="00822B34" w:rsidRPr="00AD0AE2" w:rsidRDefault="00440A2C" w:rsidP="00CE6A72">
      <w:r w:rsidRPr="00AD0AE2">
        <w:t>La carte du match immédiat permet de sélectionner</w:t>
      </w:r>
      <w:r w:rsidR="00994452" w:rsidRPr="00AD0AE2">
        <w:t xml:space="preserve"> dans les équipes sélectionné</w:t>
      </w:r>
      <w:r w:rsidR="00B9179D" w:rsidRPr="00AD0AE2">
        <w:t>e</w:t>
      </w:r>
      <w:r w:rsidR="00994452" w:rsidRPr="00AD0AE2">
        <w:t>s</w:t>
      </w:r>
      <w:r w:rsidRPr="00AD0AE2">
        <w:t xml:space="preserve"> deux équipes qui vont s’affronter</w:t>
      </w:r>
      <w:r w:rsidR="00994452" w:rsidRPr="00AD0AE2">
        <w:t xml:space="preserve"> pour seulement une partie sans garder les statistiques</w:t>
      </w:r>
      <w:r w:rsidR="00F8232D" w:rsidRPr="00AD0AE2">
        <w:t xml:space="preserve"> qui </w:t>
      </w:r>
      <w:r w:rsidR="00A03047" w:rsidRPr="00AD0AE2">
        <w:t>sont utiles pour la saison régulière.</w:t>
      </w:r>
    </w:p>
    <w:p w14:paraId="7F979CB1" w14:textId="582A3602" w:rsidR="00E81DE0" w:rsidRPr="00AD0AE2" w:rsidRDefault="00E81DE0">
      <w:r w:rsidRPr="00AD0AE2">
        <w:br w:type="page"/>
      </w:r>
    </w:p>
    <w:p w14:paraId="6666D8F2" w14:textId="5FA658C6" w:rsidR="00A03047" w:rsidRPr="00AD0AE2" w:rsidRDefault="0BE2A40B" w:rsidP="00E81DE0">
      <w:pPr>
        <w:pStyle w:val="Titre2"/>
      </w:pPr>
      <w:bookmarkStart w:id="11" w:name="_Toc1678251423"/>
      <w:r>
        <w:lastRenderedPageBreak/>
        <w:t>Mode Directeur Général</w:t>
      </w:r>
      <w:bookmarkEnd w:id="11"/>
    </w:p>
    <w:p w14:paraId="101AF1CE" w14:textId="2B515FC7" w:rsidR="00E81DE0" w:rsidRPr="00AD0AE2" w:rsidRDefault="00E81DE0" w:rsidP="46553DBD">
      <w:r w:rsidRPr="00AD0AE2">
        <w:rPr>
          <w:noProof/>
        </w:rPr>
        <w:drawing>
          <wp:inline distT="0" distB="0" distL="0" distR="0" wp14:anchorId="402242CB" wp14:editId="0ED5B17C">
            <wp:extent cx="5267325" cy="2737664"/>
            <wp:effectExtent l="0" t="0" r="0" b="7620"/>
            <wp:docPr id="1650856490" name="Image 1650856490"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6">
                      <a:extLst>
                        <a:ext uri="{28A0092B-C50C-407E-A947-70E740481C1C}">
                          <a14:useLocalDpi xmlns:a14="http://schemas.microsoft.com/office/drawing/2010/main" val="0"/>
                        </a:ext>
                      </a:extLst>
                    </a:blip>
                    <a:stretch>
                      <a:fillRect/>
                    </a:stretch>
                  </pic:blipFill>
                  <pic:spPr>
                    <a:xfrm>
                      <a:off x="0" y="0"/>
                      <a:ext cx="5267325" cy="2737664"/>
                    </a:xfrm>
                    <a:prstGeom prst="rect">
                      <a:avLst/>
                    </a:prstGeom>
                  </pic:spPr>
                </pic:pic>
              </a:graphicData>
            </a:graphic>
          </wp:inline>
        </w:drawing>
      </w:r>
    </w:p>
    <w:p w14:paraId="054293E3" w14:textId="02F17BEE" w:rsidR="0BE2A40B" w:rsidRDefault="0BE2A40B">
      <w:r>
        <w:t>Le mode directeur général simule une saison au complet, chaque équipe va jouer deux fois un contre l’autre. Un calendrier qui affiche les matches avenir, une messagerie pour des retours sur des échanges entre joueurs, la liste des joueurs, les paires/trios et la table de la ligue seront des options qui seront disponibles pour l’utilisateur. Le bouton Jouer le match va rediriger l’utilisateur à la page ou le match est joué.</w:t>
      </w:r>
    </w:p>
    <w:p w14:paraId="00D2927D" w14:textId="1C60D437" w:rsidR="0BE2A40B" w:rsidRDefault="0BE2A40B" w:rsidP="0BE2A40B">
      <w:pPr>
        <w:pStyle w:val="Titre3"/>
      </w:pPr>
      <w:bookmarkStart w:id="12" w:name="_Toc1060904495"/>
      <w:r>
        <w:lastRenderedPageBreak/>
        <w:t>Cas d’utilisation “Mode DG”</w:t>
      </w:r>
      <w:bookmarkEnd w:id="12"/>
    </w:p>
    <w:p w14:paraId="6FD508E2" w14:textId="3274D40D" w:rsidR="0BE2A40B" w:rsidRDefault="0BE2A40B" w:rsidP="0BE2A40B">
      <w:r>
        <w:rPr>
          <w:noProof/>
        </w:rPr>
        <w:drawing>
          <wp:inline distT="0" distB="0" distL="0" distR="0" wp14:anchorId="47F39342" wp14:editId="766C875C">
            <wp:extent cx="5202116" cy="2709435"/>
            <wp:effectExtent l="0" t="0" r="0" b="0"/>
            <wp:docPr id="1529461480" name="Image 152946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02116" cy="2709435"/>
                    </a:xfrm>
                    <a:prstGeom prst="rect">
                      <a:avLst/>
                    </a:prstGeom>
                  </pic:spPr>
                </pic:pic>
              </a:graphicData>
            </a:graphic>
          </wp:inline>
        </w:drawing>
      </w:r>
    </w:p>
    <w:p w14:paraId="5A79AD2B" w14:textId="04302B27" w:rsidR="0BE2A40B" w:rsidRDefault="0BE2A40B" w:rsidP="0BE2A40B"/>
    <w:p w14:paraId="67C39C92" w14:textId="2534ACB0" w:rsidR="0BE2A40B" w:rsidRDefault="0BE2A40B" w:rsidP="0BE2A40B">
      <w:pPr>
        <w:pStyle w:val="Titre"/>
      </w:pPr>
      <w:bookmarkStart w:id="13" w:name="_Toc1096365781"/>
      <w:r>
        <w:lastRenderedPageBreak/>
        <w:t>Diagramme de classe</w:t>
      </w:r>
      <w:bookmarkEnd w:id="13"/>
    </w:p>
    <w:p w14:paraId="638A1F09" w14:textId="76A6A24B" w:rsidR="0BE2A40B" w:rsidRDefault="0BE2A40B" w:rsidP="0BE2A40B">
      <w:r>
        <w:rPr>
          <w:noProof/>
        </w:rPr>
        <w:drawing>
          <wp:inline distT="0" distB="0" distL="0" distR="0" wp14:anchorId="6B2DF70E" wp14:editId="184DF67E">
            <wp:extent cx="4674642" cy="3178419"/>
            <wp:effectExtent l="0" t="0" r="0" b="0"/>
            <wp:docPr id="1513227866" name="Image 151322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74642" cy="3178419"/>
                    </a:xfrm>
                    <a:prstGeom prst="rect">
                      <a:avLst/>
                    </a:prstGeom>
                  </pic:spPr>
                </pic:pic>
              </a:graphicData>
            </a:graphic>
          </wp:inline>
        </w:drawing>
      </w:r>
    </w:p>
    <w:p w14:paraId="2E4D8375" w14:textId="6EB8E303" w:rsidR="005E2BDF" w:rsidRDefault="005E2BDF">
      <w:r>
        <w:br w:type="page"/>
      </w:r>
    </w:p>
    <w:p w14:paraId="13782E05" w14:textId="3149E92E" w:rsidR="00AA0194" w:rsidRDefault="0BE2A40B" w:rsidP="00E20C31">
      <w:pPr>
        <w:pStyle w:val="Titre1"/>
      </w:pPr>
      <w:bookmarkStart w:id="14" w:name="_Toc978272185"/>
      <w:r>
        <w:lastRenderedPageBreak/>
        <w:t>Exemple Fiche Tâche</w:t>
      </w:r>
      <w:bookmarkEnd w:id="14"/>
    </w:p>
    <w:tbl>
      <w:tblPr>
        <w:tblW w:w="8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30"/>
        <w:gridCol w:w="2400"/>
        <w:gridCol w:w="2040"/>
        <w:gridCol w:w="2040"/>
      </w:tblGrid>
      <w:tr w:rsidR="005E2BDF" w14:paraId="0EB001ED" w14:textId="77777777" w:rsidTr="0BE2A40B">
        <w:tc>
          <w:tcPr>
            <w:tcW w:w="2230" w:type="dxa"/>
            <w:tcBorders>
              <w:top w:val="single" w:sz="4" w:space="0" w:color="auto"/>
              <w:left w:val="single" w:sz="4" w:space="0" w:color="auto"/>
              <w:bottom w:val="single" w:sz="4" w:space="0" w:color="auto"/>
              <w:right w:val="single" w:sz="4" w:space="0" w:color="auto"/>
            </w:tcBorders>
          </w:tcPr>
          <w:p w14:paraId="3A86282E" w14:textId="77777777" w:rsidR="005E2BDF" w:rsidRDefault="005E2BDF" w:rsidP="00A43886">
            <w:pPr>
              <w:pStyle w:val="tableau"/>
            </w:pPr>
            <w:r>
              <w:t>Référence du document</w:t>
            </w:r>
          </w:p>
        </w:tc>
        <w:tc>
          <w:tcPr>
            <w:tcW w:w="2400" w:type="dxa"/>
            <w:tcBorders>
              <w:top w:val="single" w:sz="4" w:space="0" w:color="auto"/>
              <w:left w:val="single" w:sz="4" w:space="0" w:color="auto"/>
              <w:bottom w:val="single" w:sz="4" w:space="0" w:color="auto"/>
              <w:right w:val="single" w:sz="4" w:space="0" w:color="auto"/>
            </w:tcBorders>
          </w:tcPr>
          <w:p w14:paraId="47C045A7" w14:textId="77777777" w:rsidR="005E2BDF" w:rsidRDefault="005E2BDF" w:rsidP="00A43886">
            <w:pPr>
              <w:pStyle w:val="tableau"/>
              <w:rPr>
                <w:lang w:val="en-GB"/>
              </w:rPr>
            </w:pPr>
          </w:p>
        </w:tc>
        <w:tc>
          <w:tcPr>
            <w:tcW w:w="2040" w:type="dxa"/>
            <w:tcBorders>
              <w:top w:val="single" w:sz="4" w:space="0" w:color="auto"/>
              <w:left w:val="single" w:sz="4" w:space="0" w:color="auto"/>
              <w:bottom w:val="single" w:sz="4" w:space="0" w:color="auto"/>
              <w:right w:val="single" w:sz="4" w:space="0" w:color="auto"/>
            </w:tcBorders>
          </w:tcPr>
          <w:p w14:paraId="363CE273" w14:textId="0763F84B" w:rsidR="005E2BDF" w:rsidRDefault="0BE2A40B" w:rsidP="00A43886">
            <w:pPr>
              <w:pStyle w:val="tableau"/>
            </w:pPr>
            <w:r>
              <w:t>Version</w:t>
            </w:r>
          </w:p>
        </w:tc>
        <w:tc>
          <w:tcPr>
            <w:tcW w:w="2040" w:type="dxa"/>
            <w:tcBorders>
              <w:top w:val="single" w:sz="4" w:space="0" w:color="auto"/>
              <w:left w:val="single" w:sz="4" w:space="0" w:color="auto"/>
              <w:bottom w:val="single" w:sz="4" w:space="0" w:color="auto"/>
              <w:right w:val="single" w:sz="4" w:space="0" w:color="auto"/>
            </w:tcBorders>
          </w:tcPr>
          <w:p w14:paraId="58C813E4" w14:textId="77777777" w:rsidR="005E2BDF" w:rsidRDefault="005E2BDF" w:rsidP="00A43886">
            <w:pPr>
              <w:pStyle w:val="tableau"/>
            </w:pPr>
          </w:p>
        </w:tc>
      </w:tr>
      <w:tr w:rsidR="005E2BDF" w14:paraId="3F285587" w14:textId="77777777" w:rsidTr="0BE2A40B">
        <w:trPr>
          <w:cantSplit/>
        </w:trPr>
        <w:tc>
          <w:tcPr>
            <w:tcW w:w="2230" w:type="dxa"/>
            <w:tcBorders>
              <w:top w:val="single" w:sz="4" w:space="0" w:color="auto"/>
              <w:left w:val="single" w:sz="4" w:space="0" w:color="auto"/>
              <w:bottom w:val="single" w:sz="4" w:space="0" w:color="auto"/>
              <w:right w:val="single" w:sz="4" w:space="0" w:color="auto"/>
            </w:tcBorders>
          </w:tcPr>
          <w:p w14:paraId="11468A63" w14:textId="77777777" w:rsidR="005E2BDF" w:rsidRDefault="005E2BDF" w:rsidP="00A43886">
            <w:pPr>
              <w:pStyle w:val="tableau"/>
            </w:pPr>
            <w:r>
              <w:t>Auteurs création</w:t>
            </w:r>
          </w:p>
        </w:tc>
        <w:tc>
          <w:tcPr>
            <w:tcW w:w="2400" w:type="dxa"/>
            <w:tcBorders>
              <w:top w:val="single" w:sz="4" w:space="0" w:color="auto"/>
              <w:left w:val="single" w:sz="4" w:space="0" w:color="auto"/>
              <w:bottom w:val="single" w:sz="4" w:space="0" w:color="auto"/>
              <w:right w:val="single" w:sz="4" w:space="0" w:color="auto"/>
            </w:tcBorders>
          </w:tcPr>
          <w:p w14:paraId="5A37AEA9" w14:textId="77777777" w:rsidR="005E2BDF" w:rsidRDefault="005E2BDF" w:rsidP="00A43886">
            <w:pPr>
              <w:pStyle w:val="tableau"/>
            </w:pPr>
          </w:p>
        </w:tc>
        <w:tc>
          <w:tcPr>
            <w:tcW w:w="2040" w:type="dxa"/>
            <w:tcBorders>
              <w:top w:val="single" w:sz="4" w:space="0" w:color="auto"/>
              <w:left w:val="single" w:sz="4" w:space="0" w:color="auto"/>
              <w:bottom w:val="single" w:sz="4" w:space="0" w:color="auto"/>
              <w:right w:val="single" w:sz="4" w:space="0" w:color="auto"/>
            </w:tcBorders>
          </w:tcPr>
          <w:p w14:paraId="25347A2A" w14:textId="77777777" w:rsidR="005E2BDF" w:rsidRDefault="005E2BDF" w:rsidP="00A43886">
            <w:pPr>
              <w:pStyle w:val="tableau"/>
            </w:pPr>
            <w:r>
              <w:t>Date de création</w:t>
            </w:r>
          </w:p>
        </w:tc>
        <w:tc>
          <w:tcPr>
            <w:tcW w:w="2040" w:type="dxa"/>
            <w:tcBorders>
              <w:top w:val="single" w:sz="4" w:space="0" w:color="auto"/>
              <w:left w:val="single" w:sz="4" w:space="0" w:color="auto"/>
              <w:bottom w:val="single" w:sz="4" w:space="0" w:color="auto"/>
              <w:right w:val="single" w:sz="4" w:space="0" w:color="auto"/>
            </w:tcBorders>
          </w:tcPr>
          <w:p w14:paraId="693F5EE5" w14:textId="77777777" w:rsidR="005E2BDF" w:rsidRDefault="005E2BDF" w:rsidP="00A43886">
            <w:pPr>
              <w:pStyle w:val="tableau"/>
            </w:pPr>
          </w:p>
        </w:tc>
      </w:tr>
      <w:tr w:rsidR="005E2BDF" w14:paraId="049887CD" w14:textId="77777777" w:rsidTr="0BE2A40B">
        <w:tc>
          <w:tcPr>
            <w:tcW w:w="2230" w:type="dxa"/>
            <w:tcBorders>
              <w:top w:val="single" w:sz="4" w:space="0" w:color="auto"/>
              <w:left w:val="single" w:sz="4" w:space="0" w:color="auto"/>
              <w:bottom w:val="single" w:sz="4" w:space="0" w:color="auto"/>
              <w:right w:val="single" w:sz="4" w:space="0" w:color="auto"/>
            </w:tcBorders>
          </w:tcPr>
          <w:p w14:paraId="0965E9D2" w14:textId="77777777" w:rsidR="005E2BDF" w:rsidRDefault="005E2BDF" w:rsidP="00A43886">
            <w:pPr>
              <w:pStyle w:val="tableau"/>
            </w:pPr>
            <w:r>
              <w:t>Auteur modification</w:t>
            </w:r>
          </w:p>
        </w:tc>
        <w:tc>
          <w:tcPr>
            <w:tcW w:w="2400" w:type="dxa"/>
            <w:tcBorders>
              <w:top w:val="single" w:sz="4" w:space="0" w:color="auto"/>
              <w:left w:val="single" w:sz="4" w:space="0" w:color="auto"/>
              <w:bottom w:val="single" w:sz="4" w:space="0" w:color="auto"/>
              <w:right w:val="single" w:sz="4" w:space="0" w:color="auto"/>
            </w:tcBorders>
          </w:tcPr>
          <w:p w14:paraId="25C7E599" w14:textId="77777777" w:rsidR="005E2BDF" w:rsidRDefault="005E2BDF" w:rsidP="00A43886">
            <w:pPr>
              <w:pStyle w:val="tableau"/>
            </w:pPr>
          </w:p>
        </w:tc>
        <w:tc>
          <w:tcPr>
            <w:tcW w:w="2040" w:type="dxa"/>
            <w:tcBorders>
              <w:top w:val="single" w:sz="4" w:space="0" w:color="auto"/>
              <w:left w:val="single" w:sz="4" w:space="0" w:color="auto"/>
              <w:bottom w:val="single" w:sz="4" w:space="0" w:color="auto"/>
              <w:right w:val="single" w:sz="4" w:space="0" w:color="auto"/>
            </w:tcBorders>
          </w:tcPr>
          <w:p w14:paraId="00BFDCED" w14:textId="77777777" w:rsidR="005E2BDF" w:rsidRDefault="005E2BDF" w:rsidP="00A43886">
            <w:pPr>
              <w:pStyle w:val="tableau"/>
            </w:pPr>
            <w:r>
              <w:t>Date de modification</w:t>
            </w:r>
          </w:p>
        </w:tc>
        <w:tc>
          <w:tcPr>
            <w:tcW w:w="2040" w:type="dxa"/>
            <w:tcBorders>
              <w:top w:val="single" w:sz="4" w:space="0" w:color="auto"/>
              <w:left w:val="single" w:sz="4" w:space="0" w:color="auto"/>
              <w:bottom w:val="single" w:sz="4" w:space="0" w:color="auto"/>
              <w:right w:val="single" w:sz="4" w:space="0" w:color="auto"/>
            </w:tcBorders>
          </w:tcPr>
          <w:p w14:paraId="5B8B285E" w14:textId="77777777" w:rsidR="005E2BDF" w:rsidRDefault="005E2BDF" w:rsidP="00A43886">
            <w:pPr>
              <w:pStyle w:val="tableau"/>
            </w:pPr>
          </w:p>
        </w:tc>
      </w:tr>
    </w:tbl>
    <w:p w14:paraId="6A9E86C2" w14:textId="77777777" w:rsidR="005E2BDF" w:rsidRDefault="005E2BDF" w:rsidP="005E2BDF"/>
    <w:tbl>
      <w:tblPr>
        <w:tblW w:w="8710" w:type="dxa"/>
        <w:tblBorders>
          <w:top w:val="single" w:sz="12" w:space="0" w:color="auto"/>
          <w:left w:val="single" w:sz="12" w:space="0" w:color="auto"/>
          <w:bottom w:val="single" w:sz="12" w:space="0" w:color="auto"/>
          <w:right w:val="single" w:sz="12" w:space="0" w:color="auto"/>
        </w:tblBorders>
        <w:tblCellMar>
          <w:left w:w="70" w:type="dxa"/>
          <w:right w:w="70" w:type="dxa"/>
        </w:tblCellMar>
        <w:tblLook w:val="0000" w:firstRow="0" w:lastRow="0" w:firstColumn="0" w:lastColumn="0" w:noHBand="0" w:noVBand="0"/>
      </w:tblPr>
      <w:tblGrid>
        <w:gridCol w:w="2230"/>
        <w:gridCol w:w="6480"/>
      </w:tblGrid>
      <w:tr w:rsidR="005E2BDF" w14:paraId="6C679F98" w14:textId="77777777" w:rsidTr="0BE2A40B">
        <w:trPr>
          <w:cantSplit/>
        </w:trPr>
        <w:tc>
          <w:tcPr>
            <w:tcW w:w="8710" w:type="dxa"/>
            <w:gridSpan w:val="2"/>
            <w:tcBorders>
              <w:top w:val="single" w:sz="12" w:space="0" w:color="auto"/>
              <w:bottom w:val="single" w:sz="4" w:space="0" w:color="999999"/>
              <w:right w:val="single" w:sz="12" w:space="0" w:color="auto"/>
            </w:tcBorders>
            <w:shd w:val="clear" w:color="auto" w:fill="D9D9D9" w:themeFill="background1" w:themeFillShade="D9"/>
          </w:tcPr>
          <w:p w14:paraId="5EA49EA9" w14:textId="77777777" w:rsidR="005E2BDF" w:rsidRDefault="005E2BDF" w:rsidP="00A43886">
            <w:pPr>
              <w:pStyle w:val="tableau"/>
              <w:rPr>
                <w:b/>
                <w:bCs/>
              </w:rPr>
            </w:pPr>
            <w:r>
              <w:rPr>
                <w:b/>
                <w:bCs/>
              </w:rPr>
              <w:t>Définition</w:t>
            </w:r>
          </w:p>
        </w:tc>
      </w:tr>
      <w:tr w:rsidR="005E2BDF" w14:paraId="29E08D1A" w14:textId="77777777" w:rsidTr="0BE2A40B">
        <w:tc>
          <w:tcPr>
            <w:tcW w:w="2230" w:type="dxa"/>
            <w:tcBorders>
              <w:top w:val="single" w:sz="4" w:space="0" w:color="999999"/>
              <w:bottom w:val="single" w:sz="2" w:space="0" w:color="999999"/>
              <w:right w:val="single" w:sz="2" w:space="0" w:color="999999"/>
            </w:tcBorders>
          </w:tcPr>
          <w:p w14:paraId="5E628121" w14:textId="77777777" w:rsidR="005E2BDF" w:rsidRDefault="005E2BDF" w:rsidP="00A43886">
            <w:pPr>
              <w:pStyle w:val="tableau"/>
              <w:rPr>
                <w:sz w:val="20"/>
              </w:rPr>
            </w:pPr>
            <w:r>
              <w:rPr>
                <w:sz w:val="20"/>
              </w:rPr>
              <w:t>Description</w:t>
            </w:r>
          </w:p>
        </w:tc>
        <w:tc>
          <w:tcPr>
            <w:tcW w:w="6480" w:type="dxa"/>
            <w:tcBorders>
              <w:top w:val="single" w:sz="4" w:space="0" w:color="999999"/>
              <w:left w:val="single" w:sz="2" w:space="0" w:color="999999"/>
              <w:bottom w:val="single" w:sz="2" w:space="0" w:color="999999"/>
              <w:right w:val="single" w:sz="12" w:space="0" w:color="auto"/>
            </w:tcBorders>
          </w:tcPr>
          <w:p w14:paraId="0400B306" w14:textId="77777777" w:rsidR="005E2BDF" w:rsidRDefault="005E2BDF" w:rsidP="00A43886">
            <w:pPr>
              <w:pStyle w:val="tableau"/>
            </w:pPr>
          </w:p>
        </w:tc>
      </w:tr>
      <w:tr w:rsidR="005E2BDF" w14:paraId="12BDD9F6" w14:textId="77777777" w:rsidTr="0BE2A40B">
        <w:tc>
          <w:tcPr>
            <w:tcW w:w="2230" w:type="dxa"/>
            <w:tcBorders>
              <w:top w:val="nil"/>
              <w:left w:val="single" w:sz="12" w:space="0" w:color="auto"/>
              <w:bottom w:val="single" w:sz="2" w:space="0" w:color="999999"/>
              <w:right w:val="single" w:sz="2" w:space="0" w:color="999999"/>
            </w:tcBorders>
          </w:tcPr>
          <w:p w14:paraId="2691E076" w14:textId="77777777" w:rsidR="005E2BDF" w:rsidRDefault="005E2BDF" w:rsidP="00A43886">
            <w:pPr>
              <w:pStyle w:val="tableau"/>
              <w:rPr>
                <w:sz w:val="20"/>
              </w:rPr>
            </w:pPr>
            <w:r>
              <w:rPr>
                <w:sz w:val="20"/>
              </w:rPr>
              <w:t>Données d'entrée</w:t>
            </w:r>
          </w:p>
        </w:tc>
        <w:tc>
          <w:tcPr>
            <w:tcW w:w="6480" w:type="dxa"/>
            <w:tcBorders>
              <w:top w:val="nil"/>
              <w:left w:val="single" w:sz="2" w:space="0" w:color="999999"/>
              <w:bottom w:val="single" w:sz="2" w:space="0" w:color="999999"/>
              <w:right w:val="single" w:sz="12" w:space="0" w:color="auto"/>
            </w:tcBorders>
          </w:tcPr>
          <w:p w14:paraId="455CC351" w14:textId="77777777" w:rsidR="005E2BDF" w:rsidRDefault="005E2BDF" w:rsidP="00A43886">
            <w:pPr>
              <w:pStyle w:val="tableau"/>
            </w:pPr>
          </w:p>
        </w:tc>
      </w:tr>
      <w:tr w:rsidR="005E2BDF" w14:paraId="206B5057" w14:textId="77777777" w:rsidTr="0BE2A40B">
        <w:tc>
          <w:tcPr>
            <w:tcW w:w="2230" w:type="dxa"/>
            <w:tcBorders>
              <w:top w:val="single" w:sz="2" w:space="0" w:color="999999"/>
              <w:bottom w:val="single" w:sz="12" w:space="0" w:color="auto"/>
              <w:right w:val="single" w:sz="4" w:space="0" w:color="999999"/>
            </w:tcBorders>
          </w:tcPr>
          <w:p w14:paraId="185F7C8D" w14:textId="77777777" w:rsidR="005E2BDF" w:rsidRDefault="005E2BDF" w:rsidP="00A43886">
            <w:pPr>
              <w:pStyle w:val="tableau"/>
              <w:rPr>
                <w:sz w:val="20"/>
              </w:rPr>
            </w:pPr>
            <w:r>
              <w:rPr>
                <w:sz w:val="20"/>
              </w:rPr>
              <w:t>Données de sortie</w:t>
            </w:r>
          </w:p>
        </w:tc>
        <w:tc>
          <w:tcPr>
            <w:tcW w:w="6480" w:type="dxa"/>
            <w:tcBorders>
              <w:top w:val="single" w:sz="2" w:space="0" w:color="999999"/>
              <w:left w:val="single" w:sz="4" w:space="0" w:color="999999"/>
              <w:bottom w:val="single" w:sz="12" w:space="0" w:color="auto"/>
              <w:right w:val="single" w:sz="12" w:space="0" w:color="auto"/>
            </w:tcBorders>
          </w:tcPr>
          <w:p w14:paraId="2239D9F5" w14:textId="77777777" w:rsidR="005E2BDF" w:rsidRDefault="005E2BDF" w:rsidP="00A43886">
            <w:pPr>
              <w:pStyle w:val="tableau"/>
            </w:pPr>
          </w:p>
        </w:tc>
      </w:tr>
    </w:tbl>
    <w:p w14:paraId="080B4FAC" w14:textId="77777777" w:rsidR="005E2BDF" w:rsidRDefault="005E2BDF" w:rsidP="005E2BDF"/>
    <w:tbl>
      <w:tblPr>
        <w:tblW w:w="8710" w:type="dxa"/>
        <w:tblBorders>
          <w:top w:val="single" w:sz="12" w:space="0" w:color="auto"/>
          <w:left w:val="single" w:sz="12" w:space="0" w:color="auto"/>
          <w:bottom w:val="single" w:sz="12" w:space="0" w:color="auto"/>
          <w:right w:val="single" w:sz="12" w:space="0" w:color="auto"/>
          <w:insideH w:val="single" w:sz="4" w:space="0" w:color="999999"/>
          <w:insideV w:val="single" w:sz="4" w:space="0" w:color="999999"/>
        </w:tblBorders>
        <w:tblCellMar>
          <w:left w:w="70" w:type="dxa"/>
          <w:right w:w="70" w:type="dxa"/>
        </w:tblCellMar>
        <w:tblLook w:val="0000" w:firstRow="0" w:lastRow="0" w:firstColumn="0" w:lastColumn="0" w:noHBand="0" w:noVBand="0"/>
      </w:tblPr>
      <w:tblGrid>
        <w:gridCol w:w="2230"/>
        <w:gridCol w:w="6480"/>
      </w:tblGrid>
      <w:tr w:rsidR="005E2BDF" w14:paraId="48D730BB" w14:textId="77777777" w:rsidTr="00A43886">
        <w:trPr>
          <w:cantSplit/>
        </w:trPr>
        <w:tc>
          <w:tcPr>
            <w:tcW w:w="8710" w:type="dxa"/>
            <w:gridSpan w:val="2"/>
            <w:shd w:val="clear" w:color="auto" w:fill="D9D9D9"/>
          </w:tcPr>
          <w:p w14:paraId="34FC29AA" w14:textId="77777777" w:rsidR="005E2BDF" w:rsidRDefault="005E2BDF" w:rsidP="00A43886">
            <w:pPr>
              <w:pStyle w:val="tableau"/>
              <w:rPr>
                <w:b/>
                <w:bCs/>
              </w:rPr>
            </w:pPr>
            <w:r>
              <w:rPr>
                <w:b/>
                <w:bCs/>
              </w:rPr>
              <w:t>Contraintes</w:t>
            </w:r>
          </w:p>
        </w:tc>
      </w:tr>
      <w:tr w:rsidR="005E2BDF" w14:paraId="5E66F94C" w14:textId="77777777" w:rsidTr="00A43886">
        <w:tc>
          <w:tcPr>
            <w:tcW w:w="2230" w:type="dxa"/>
          </w:tcPr>
          <w:p w14:paraId="027544D6" w14:textId="77777777" w:rsidR="005E2BDF" w:rsidRDefault="005E2BDF" w:rsidP="00A43886">
            <w:pPr>
              <w:pStyle w:val="tableau"/>
            </w:pPr>
            <w:r>
              <w:t>Date de début</w:t>
            </w:r>
          </w:p>
        </w:tc>
        <w:tc>
          <w:tcPr>
            <w:tcW w:w="6480" w:type="dxa"/>
          </w:tcPr>
          <w:p w14:paraId="67DE837B" w14:textId="77777777" w:rsidR="005E2BDF" w:rsidRDefault="005E2BDF" w:rsidP="00A43886">
            <w:pPr>
              <w:pStyle w:val="tableau"/>
              <w:jc w:val="center"/>
            </w:pPr>
            <w:r>
              <w:t>-</w:t>
            </w:r>
          </w:p>
        </w:tc>
      </w:tr>
      <w:tr w:rsidR="005E2BDF" w14:paraId="3D3F0B67" w14:textId="77777777" w:rsidTr="00A43886">
        <w:tc>
          <w:tcPr>
            <w:tcW w:w="2230" w:type="dxa"/>
          </w:tcPr>
          <w:p w14:paraId="2F76D3DE" w14:textId="77777777" w:rsidR="005E2BDF" w:rsidRDefault="005E2BDF" w:rsidP="00A43886">
            <w:pPr>
              <w:pStyle w:val="tableau"/>
            </w:pPr>
            <w:r>
              <w:t>Date de fin</w:t>
            </w:r>
          </w:p>
        </w:tc>
        <w:tc>
          <w:tcPr>
            <w:tcW w:w="6480" w:type="dxa"/>
          </w:tcPr>
          <w:p w14:paraId="7CAABDC4" w14:textId="77777777" w:rsidR="005E2BDF" w:rsidRDefault="005E2BDF" w:rsidP="00A43886">
            <w:pPr>
              <w:pStyle w:val="tableau"/>
              <w:jc w:val="center"/>
            </w:pPr>
            <w:r>
              <w:t>-</w:t>
            </w:r>
          </w:p>
        </w:tc>
      </w:tr>
      <w:tr w:rsidR="005E2BDF" w14:paraId="06E497A3" w14:textId="77777777" w:rsidTr="00A43886">
        <w:tc>
          <w:tcPr>
            <w:tcW w:w="2230" w:type="dxa"/>
          </w:tcPr>
          <w:p w14:paraId="36A54A5B" w14:textId="77777777" w:rsidR="005E2BDF" w:rsidRDefault="005E2BDF" w:rsidP="00A43886">
            <w:pPr>
              <w:pStyle w:val="tableau"/>
            </w:pPr>
            <w:r>
              <w:t>Synchronisation</w:t>
            </w:r>
          </w:p>
        </w:tc>
        <w:tc>
          <w:tcPr>
            <w:tcW w:w="6480" w:type="dxa"/>
          </w:tcPr>
          <w:p w14:paraId="7E225A06" w14:textId="77777777" w:rsidR="005E2BDF" w:rsidRDefault="005E2BDF" w:rsidP="00A43886">
            <w:pPr>
              <w:pStyle w:val="tableau"/>
            </w:pPr>
          </w:p>
        </w:tc>
      </w:tr>
    </w:tbl>
    <w:p w14:paraId="0A99FAA5" w14:textId="77777777" w:rsidR="005E2BDF" w:rsidRDefault="005E2BDF" w:rsidP="005E2BDF"/>
    <w:tbl>
      <w:tblPr>
        <w:tblW w:w="8710" w:type="dxa"/>
        <w:tblBorders>
          <w:top w:val="single" w:sz="12" w:space="0" w:color="auto"/>
          <w:left w:val="single" w:sz="12" w:space="0" w:color="auto"/>
          <w:bottom w:val="single" w:sz="12" w:space="0" w:color="auto"/>
          <w:right w:val="single" w:sz="12" w:space="0" w:color="auto"/>
          <w:insideH w:val="single" w:sz="4" w:space="0" w:color="999999"/>
          <w:insideV w:val="single" w:sz="4" w:space="0" w:color="999999"/>
        </w:tblBorders>
        <w:tblCellMar>
          <w:left w:w="70" w:type="dxa"/>
          <w:right w:w="70" w:type="dxa"/>
        </w:tblCellMar>
        <w:tblLook w:val="0000" w:firstRow="0" w:lastRow="0" w:firstColumn="0" w:lastColumn="0" w:noHBand="0" w:noVBand="0"/>
      </w:tblPr>
      <w:tblGrid>
        <w:gridCol w:w="2230"/>
        <w:gridCol w:w="6480"/>
      </w:tblGrid>
      <w:tr w:rsidR="005E2BDF" w14:paraId="0DC20D61" w14:textId="77777777" w:rsidTr="0BE2A40B">
        <w:trPr>
          <w:cantSplit/>
        </w:trPr>
        <w:tc>
          <w:tcPr>
            <w:tcW w:w="8710" w:type="dxa"/>
            <w:gridSpan w:val="2"/>
            <w:shd w:val="clear" w:color="auto" w:fill="D9D9D9" w:themeFill="background1" w:themeFillShade="D9"/>
          </w:tcPr>
          <w:p w14:paraId="503148C8" w14:textId="5668C1A2" w:rsidR="005E2BDF" w:rsidRDefault="0BE2A40B" w:rsidP="0BE2A40B">
            <w:pPr>
              <w:pStyle w:val="tableau"/>
            </w:pPr>
            <w:r w:rsidRPr="0BE2A40B">
              <w:rPr>
                <w:b/>
                <w:bCs/>
              </w:rPr>
              <w:t>Temps</w:t>
            </w:r>
          </w:p>
        </w:tc>
      </w:tr>
      <w:tr w:rsidR="005E2BDF" w14:paraId="50764B2D" w14:textId="77777777" w:rsidTr="0BE2A40B">
        <w:tc>
          <w:tcPr>
            <w:tcW w:w="2230" w:type="dxa"/>
          </w:tcPr>
          <w:p w14:paraId="68880B37" w14:textId="2AC736D7" w:rsidR="005E2BDF" w:rsidRDefault="0BE2A40B" w:rsidP="00A43886">
            <w:pPr>
              <w:pStyle w:val="tableau"/>
            </w:pPr>
            <w:r>
              <w:t>Durée</w:t>
            </w:r>
          </w:p>
        </w:tc>
        <w:tc>
          <w:tcPr>
            <w:tcW w:w="6480" w:type="dxa"/>
          </w:tcPr>
          <w:p w14:paraId="46233A09" w14:textId="77777777" w:rsidR="005E2BDF" w:rsidRDefault="005E2BDF" w:rsidP="00A43886">
            <w:pPr>
              <w:pStyle w:val="tableau"/>
              <w:rPr>
                <w:i/>
                <w:iCs/>
                <w:sz w:val="16"/>
              </w:rPr>
            </w:pPr>
          </w:p>
        </w:tc>
      </w:tr>
      <w:tr w:rsidR="005E2BDF" w14:paraId="1FB3D593" w14:textId="77777777" w:rsidTr="0BE2A40B">
        <w:tc>
          <w:tcPr>
            <w:tcW w:w="2230" w:type="dxa"/>
          </w:tcPr>
          <w:p w14:paraId="652EEA5E" w14:textId="642EFC17" w:rsidR="005E2BDF" w:rsidRDefault="005E2BDF" w:rsidP="00A43886">
            <w:pPr>
              <w:pStyle w:val="tableau"/>
            </w:pPr>
          </w:p>
        </w:tc>
        <w:tc>
          <w:tcPr>
            <w:tcW w:w="6480" w:type="dxa"/>
          </w:tcPr>
          <w:p w14:paraId="53E1FD00" w14:textId="77777777" w:rsidR="005E2BDF" w:rsidRDefault="005E2BDF" w:rsidP="00A43886">
            <w:pPr>
              <w:pStyle w:val="tableau"/>
              <w:rPr>
                <w:i/>
                <w:iCs/>
                <w:sz w:val="16"/>
              </w:rPr>
            </w:pPr>
          </w:p>
        </w:tc>
      </w:tr>
    </w:tbl>
    <w:p w14:paraId="51152372" w14:textId="77777777" w:rsidR="005E2BDF" w:rsidRDefault="005E2BDF" w:rsidP="005E2BDF"/>
    <w:tbl>
      <w:tblPr>
        <w:tblW w:w="8710" w:type="dxa"/>
        <w:tblBorders>
          <w:top w:val="single" w:sz="12" w:space="0" w:color="auto"/>
          <w:left w:val="single" w:sz="12" w:space="0" w:color="auto"/>
          <w:bottom w:val="single" w:sz="12" w:space="0" w:color="auto"/>
          <w:right w:val="single" w:sz="12" w:space="0" w:color="auto"/>
          <w:insideH w:val="single" w:sz="4" w:space="0" w:color="999999"/>
          <w:insideV w:val="single" w:sz="4" w:space="0" w:color="999999"/>
        </w:tblBorders>
        <w:tblCellMar>
          <w:left w:w="70" w:type="dxa"/>
          <w:right w:w="70" w:type="dxa"/>
        </w:tblCellMar>
        <w:tblLook w:val="0000" w:firstRow="0" w:lastRow="0" w:firstColumn="0" w:lastColumn="0" w:noHBand="0" w:noVBand="0"/>
      </w:tblPr>
      <w:tblGrid>
        <w:gridCol w:w="8710"/>
      </w:tblGrid>
      <w:tr w:rsidR="005E2BDF" w14:paraId="48A3547E" w14:textId="77777777" w:rsidTr="00A43886">
        <w:trPr>
          <w:cantSplit/>
        </w:trPr>
        <w:tc>
          <w:tcPr>
            <w:tcW w:w="8710" w:type="dxa"/>
            <w:shd w:val="clear" w:color="auto" w:fill="D9D9D9"/>
          </w:tcPr>
          <w:p w14:paraId="32FDAB59" w14:textId="77777777" w:rsidR="005E2BDF" w:rsidRDefault="005E2BDF" w:rsidP="00A43886">
            <w:pPr>
              <w:pStyle w:val="tableau"/>
              <w:rPr>
                <w:b/>
                <w:bCs/>
              </w:rPr>
            </w:pPr>
            <w:r>
              <w:rPr>
                <w:b/>
                <w:bCs/>
              </w:rPr>
              <w:t>Remarques</w:t>
            </w:r>
          </w:p>
        </w:tc>
      </w:tr>
      <w:tr w:rsidR="005E2BDF" w14:paraId="1AF7FEF8" w14:textId="77777777" w:rsidTr="00A43886">
        <w:trPr>
          <w:cantSplit/>
        </w:trPr>
        <w:tc>
          <w:tcPr>
            <w:tcW w:w="8710" w:type="dxa"/>
          </w:tcPr>
          <w:p w14:paraId="3CED3379" w14:textId="77777777" w:rsidR="005E2BDF" w:rsidRDefault="005E2BDF" w:rsidP="00A43886">
            <w:pPr>
              <w:pStyle w:val="tableau"/>
            </w:pPr>
          </w:p>
          <w:p w14:paraId="72DC90A8" w14:textId="77777777" w:rsidR="005E2BDF" w:rsidRDefault="005E2BDF" w:rsidP="00A43886">
            <w:pPr>
              <w:pStyle w:val="tableau"/>
            </w:pPr>
          </w:p>
          <w:p w14:paraId="12A665DC" w14:textId="77777777" w:rsidR="005E2BDF" w:rsidRDefault="005E2BDF" w:rsidP="00A43886">
            <w:pPr>
              <w:pStyle w:val="tableau"/>
            </w:pPr>
          </w:p>
          <w:p w14:paraId="149E60E5" w14:textId="77777777" w:rsidR="005E2BDF" w:rsidRDefault="005E2BDF" w:rsidP="00A43886">
            <w:pPr>
              <w:pStyle w:val="tableau"/>
            </w:pPr>
          </w:p>
        </w:tc>
      </w:tr>
    </w:tbl>
    <w:p w14:paraId="10B439B5" w14:textId="4A3A807E" w:rsidR="005E2BDF" w:rsidRDefault="005E2BDF" w:rsidP="0BE2A40B"/>
    <w:p w14:paraId="76DA5492" w14:textId="2712B8B5" w:rsidR="00E20C31" w:rsidRPr="00E20C31" w:rsidRDefault="005E2BDF" w:rsidP="00E20C31">
      <w:r>
        <w:br w:type="page"/>
      </w:r>
    </w:p>
    <w:p w14:paraId="4493BA2E" w14:textId="6474A8EF" w:rsidR="46553DBD" w:rsidRPr="00AD0AE2" w:rsidRDefault="0BE2A40B" w:rsidP="46553DBD">
      <w:pPr>
        <w:pStyle w:val="Titre1"/>
      </w:pPr>
      <w:bookmarkStart w:id="15" w:name="_Toc1618661010"/>
      <w:r>
        <w:lastRenderedPageBreak/>
        <w:t>User Story</w:t>
      </w:r>
      <w:bookmarkEnd w:id="15"/>
      <w:commentRangeStart w:id="16"/>
      <w:commentRangeEnd w:id="16"/>
      <w:r w:rsidR="46553DBD">
        <w:commentReference w:id="16"/>
      </w:r>
    </w:p>
    <w:p w14:paraId="6B1A732C" w14:textId="3AD9235C" w:rsidR="46553DBD" w:rsidRPr="00AD0AE2" w:rsidRDefault="0BE2A40B" w:rsidP="46553DBD">
      <w:pPr>
        <w:pStyle w:val="Titre2"/>
      </w:pPr>
      <w:bookmarkStart w:id="17" w:name="_Toc1687996603"/>
      <w:r>
        <w:t>Faire un match immédiat</w:t>
      </w:r>
      <w:bookmarkEnd w:id="17"/>
    </w:p>
    <w:p w14:paraId="47B3F38F" w14:textId="2E8F46A3" w:rsidR="46553DBD" w:rsidRPr="00AD0AE2" w:rsidRDefault="46553DBD" w:rsidP="46553DBD">
      <w:r w:rsidRPr="00AD0AE2">
        <w:t>L’objectif du match immédiat est de simuler un match avec les équipes sélectionnées sans passer par la création d’une saison pour simuler un match entre deux équipes sélectionnées.</w:t>
      </w:r>
    </w:p>
    <w:p w14:paraId="1DD6AD85" w14:textId="4D15731F" w:rsidR="46553DBD" w:rsidRPr="00AD0AE2" w:rsidRDefault="46553DBD" w:rsidP="46553DBD">
      <w:r w:rsidRPr="00AD0AE2">
        <w:t>1.</w:t>
      </w:r>
      <w:r w:rsidRPr="00AD0AE2">
        <w:tab/>
        <w:t>L’utilisateur est dans le menu principale et sélectionne le bouton match immédiat.</w:t>
      </w:r>
    </w:p>
    <w:p w14:paraId="5940B7DD" w14:textId="78EDDFE1" w:rsidR="46553DBD" w:rsidRPr="00AD0AE2" w:rsidRDefault="46553DBD" w:rsidP="46553DBD">
      <w:r>
        <w:t>2.</w:t>
      </w:r>
      <w:r>
        <w:tab/>
        <w:t xml:space="preserve">L’utilisateur peut sélectionner s'il veut contrôler les deux équipes, une des deux ou aucune des deux. L’utilisateur sélectionne les deux équipes à l’aide des flèches qui sont à l’extérieur du logo pour faire défiler les équipes jouables (l’équipe qui est sélectionnée à droite est l’équipe à domicile). </w:t>
      </w:r>
    </w:p>
    <w:p w14:paraId="1F6CD287" w14:textId="0D197E85" w:rsidR="00AC2EFA" w:rsidRDefault="0BE2A40B" w:rsidP="0BE2A40B">
      <w:r>
        <w:t>3.</w:t>
      </w:r>
      <w:r w:rsidR="00AC2EFA">
        <w:tab/>
      </w:r>
      <w:r>
        <w:t>L’utilisateur clique le bouton Confirmer et le match entre les deux équipes démarre.</w:t>
      </w:r>
    </w:p>
    <w:p w14:paraId="66672840" w14:textId="6613C4AB" w:rsidR="46553DBD" w:rsidRPr="00AD0AE2" w:rsidRDefault="0BE2A40B" w:rsidP="00472502">
      <w:pPr>
        <w:pStyle w:val="Titre"/>
      </w:pPr>
      <w:bookmarkStart w:id="18" w:name="_Toc1632880657"/>
      <w:r>
        <w:t>Mode Directeur Général</w:t>
      </w:r>
      <w:bookmarkEnd w:id="18"/>
    </w:p>
    <w:p w14:paraId="1D1171DF" w14:textId="3DCD51A8" w:rsidR="00472502" w:rsidRPr="00AD0AE2" w:rsidRDefault="0BE2A40B" w:rsidP="00472502">
      <w:pPr>
        <w:pStyle w:val="Titre3"/>
      </w:pPr>
      <w:bookmarkStart w:id="19" w:name="_Toc959742739"/>
      <w:r>
        <w:t>Calendrier</w:t>
      </w:r>
      <w:bookmarkEnd w:id="19"/>
    </w:p>
    <w:p w14:paraId="26EF8EA2" w14:textId="04BDC854" w:rsidR="00472502" w:rsidRDefault="0BE2A40B" w:rsidP="00472502">
      <w:r>
        <w:t>Quand l’utilisateur sélectionne l’onglet « Calendrier », l’utilisateur est présenté avec un calendrier. Il va afficher la programmation de l’équipe et les logos des prochains adversaires et s'ils sont à domicile ou à l’étranger.</w:t>
      </w:r>
    </w:p>
    <w:p w14:paraId="2D7A1F3D" w14:textId="4E0DA11D" w:rsidR="00AC2EFA" w:rsidRDefault="00874E7A" w:rsidP="00CC4A39">
      <w:pPr>
        <w:pStyle w:val="Paragraphedeliste"/>
        <w:numPr>
          <w:ilvl w:val="0"/>
          <w:numId w:val="17"/>
        </w:numPr>
      </w:pPr>
      <w:r>
        <w:t>L’utilisateur peu</w:t>
      </w:r>
      <w:r w:rsidR="00AC2EFA">
        <w:t>t sélectionner une date dans le calendrier</w:t>
      </w:r>
    </w:p>
    <w:p w14:paraId="74935057" w14:textId="40A6854D" w:rsidR="00CC4A39" w:rsidRDefault="00263798" w:rsidP="00CC4A39">
      <w:pPr>
        <w:pStyle w:val="Paragraphedeliste"/>
        <w:numPr>
          <w:ilvl w:val="1"/>
          <w:numId w:val="18"/>
        </w:numPr>
      </w:pPr>
      <w:r>
        <w:lastRenderedPageBreak/>
        <w:t>L’utilisateur peut simuler les matchs et se rendre à cette journée en particulier</w:t>
      </w:r>
    </w:p>
    <w:p w14:paraId="7E8E4AD0" w14:textId="22DC0B2B" w:rsidR="00CC4A39" w:rsidRDefault="00263798" w:rsidP="00263798">
      <w:pPr>
        <w:pStyle w:val="Paragraphedeliste"/>
        <w:numPr>
          <w:ilvl w:val="1"/>
          <w:numId w:val="18"/>
        </w:numPr>
      </w:pPr>
      <w:r>
        <w:t>Si la date est un jour de match, le joueur peux sélectionner l’onglet « Afficher l’équipe » pour se préparer pour le prochain match.</w:t>
      </w:r>
    </w:p>
    <w:p w14:paraId="547CF5AE" w14:textId="49C593AC" w:rsidR="00263798" w:rsidRDefault="00392A23" w:rsidP="00263798">
      <w:pPr>
        <w:pStyle w:val="Paragraphedeliste"/>
        <w:numPr>
          <w:ilvl w:val="0"/>
          <w:numId w:val="19"/>
        </w:numPr>
      </w:pPr>
      <w:r>
        <w:t xml:space="preserve">Pour </w:t>
      </w:r>
      <w:r w:rsidR="00A4680E">
        <w:t>les matchs</w:t>
      </w:r>
      <w:r>
        <w:t xml:space="preserve"> </w:t>
      </w:r>
      <w:r w:rsidR="00A4680E">
        <w:t xml:space="preserve">précédents la journée d’aujourd’hui virtuelle, les résultats vont </w:t>
      </w:r>
      <w:r w:rsidR="00CE1700">
        <w:t>être</w:t>
      </w:r>
      <w:r w:rsidR="00A4680E">
        <w:t xml:space="preserve"> affichés.</w:t>
      </w:r>
      <w:r w:rsidR="00A4680E">
        <w:br/>
      </w:r>
    </w:p>
    <w:p w14:paraId="71E4AF98" w14:textId="46E2D899" w:rsidR="00A4680E" w:rsidRDefault="0BE2A40B" w:rsidP="00CE1700">
      <w:pPr>
        <w:pStyle w:val="Titre3"/>
      </w:pPr>
      <w:bookmarkStart w:id="20" w:name="_Toc154116852"/>
      <w:r>
        <w:t>Initier un échange</w:t>
      </w:r>
      <w:bookmarkEnd w:id="20"/>
    </w:p>
    <w:p w14:paraId="0D597B76" w14:textId="1E20EF03" w:rsidR="001E6842" w:rsidRDefault="001E6842" w:rsidP="001E6842">
      <w:r>
        <w:t>Dans le calendrier, qui est une sorte de page d’accueil pour le « Mode DG »</w:t>
      </w:r>
      <w:r w:rsidR="00556E67">
        <w:t xml:space="preserve">, il y aura la fonction « Initier un échange ». Cette fonction permettra de changer les joueurs d’équipes. L’échange doit être juste, vous pouvez </w:t>
      </w:r>
      <w:r w:rsidR="002F27A7">
        <w:t>proposer un échange et voir si l’autre équipe accepte.</w:t>
      </w:r>
    </w:p>
    <w:p w14:paraId="7AF6DEAA" w14:textId="32BC044C" w:rsidR="002F27A7" w:rsidRDefault="006E5B06" w:rsidP="002F27A7">
      <w:pPr>
        <w:pStyle w:val="Paragraphedeliste"/>
        <w:numPr>
          <w:ilvl w:val="0"/>
          <w:numId w:val="20"/>
        </w:numPr>
      </w:pPr>
      <w:r>
        <w:t xml:space="preserve">L’utilisateur </w:t>
      </w:r>
      <w:r w:rsidR="00DA3884">
        <w:t>sélectionne l’équipe avec qui initier l’échange.</w:t>
      </w:r>
    </w:p>
    <w:p w14:paraId="28ADA712" w14:textId="20B491B7" w:rsidR="00DA3884" w:rsidRDefault="00CB3152" w:rsidP="002F27A7">
      <w:pPr>
        <w:pStyle w:val="Paragraphedeliste"/>
        <w:numPr>
          <w:ilvl w:val="0"/>
          <w:numId w:val="20"/>
        </w:numPr>
      </w:pPr>
      <w:r>
        <w:t>La liste des joueurs de l’équipe sélectionnée et l’équipe de l’utilisateur affiche</w:t>
      </w:r>
      <w:r w:rsidR="00281220">
        <w:t xml:space="preserve">. </w:t>
      </w:r>
    </w:p>
    <w:p w14:paraId="43F1B826" w14:textId="7AF33370" w:rsidR="0018781F" w:rsidRDefault="006109FA" w:rsidP="002F27A7">
      <w:pPr>
        <w:pStyle w:val="Paragraphedeliste"/>
        <w:numPr>
          <w:ilvl w:val="0"/>
          <w:numId w:val="20"/>
        </w:numPr>
      </w:pPr>
      <w:r>
        <w:t xml:space="preserve">L’utilisateur propose </w:t>
      </w:r>
      <w:r w:rsidR="0021159F">
        <w:t>un échange</w:t>
      </w:r>
      <w:r>
        <w:t xml:space="preserve"> de joueurs (Le code va faire la différence des cotes des joueurs et </w:t>
      </w:r>
      <w:r w:rsidR="001B3ED4">
        <w:t>soit accepter ou refuser l’offre</w:t>
      </w:r>
      <w:r>
        <w:t>)</w:t>
      </w:r>
    </w:p>
    <w:p w14:paraId="1E7BB40D" w14:textId="6707945B" w:rsidR="00CE1700" w:rsidRDefault="0021159F" w:rsidP="002F27A7">
      <w:pPr>
        <w:pStyle w:val="Paragraphedeliste"/>
        <w:numPr>
          <w:ilvl w:val="0"/>
          <w:numId w:val="20"/>
        </w:numPr>
      </w:pPr>
      <w:r>
        <w:t xml:space="preserve">L’utilisateur cliquer sur le bouton « Proposer l’offre » et va avoir un retour </w:t>
      </w:r>
      <w:r w:rsidR="00CE1700">
        <w:t>pour savoir si l’offre est acceptée ou refusée</w:t>
      </w:r>
      <w:r w:rsidR="002B6A99">
        <w:t>.</w:t>
      </w:r>
    </w:p>
    <w:p w14:paraId="211791E9" w14:textId="4010530E" w:rsidR="00CE1700" w:rsidRDefault="0BE2A40B" w:rsidP="00CE1700">
      <w:pPr>
        <w:pStyle w:val="Titre3"/>
      </w:pPr>
      <w:bookmarkStart w:id="21" w:name="_Toc1959057110"/>
      <w:r>
        <w:lastRenderedPageBreak/>
        <w:t>Messagerie</w:t>
      </w:r>
      <w:bookmarkEnd w:id="21"/>
    </w:p>
    <w:p w14:paraId="6DEA730B" w14:textId="4954D3FC" w:rsidR="00CE1700" w:rsidRDefault="00CE1700" w:rsidP="00CE1700">
      <w:r>
        <w:t xml:space="preserve">Dans l’onglet messagerie, l’utilisateur peut voir les matchs à venir comme une plateforme </w:t>
      </w:r>
      <w:proofErr w:type="gramStart"/>
      <w:r>
        <w:t>email</w:t>
      </w:r>
      <w:proofErr w:type="gramEnd"/>
      <w:r>
        <w:t>. Dans cette plateforme, l’utilisateur peux aussi recevoir des retours d’échanges.</w:t>
      </w:r>
    </w:p>
    <w:p w14:paraId="73F62DDE" w14:textId="621AFAA8" w:rsidR="00F40179" w:rsidRDefault="00F40179" w:rsidP="00CE1700">
      <w:r>
        <w:t xml:space="preserve">L’utilisation de cette page sera comme n’importe quel </w:t>
      </w:r>
      <w:r w:rsidR="000C6462">
        <w:t>boîte courriel.</w:t>
      </w:r>
    </w:p>
    <w:p w14:paraId="3EDFD640" w14:textId="0E957538" w:rsidR="001E4E1C" w:rsidRDefault="0BE2A40B" w:rsidP="001E4E1C">
      <w:pPr>
        <w:pStyle w:val="Titre3"/>
      </w:pPr>
      <w:bookmarkStart w:id="22" w:name="_Toc1644616700"/>
      <w:r>
        <w:t>Table de la ligue</w:t>
      </w:r>
      <w:bookmarkEnd w:id="22"/>
    </w:p>
    <w:p w14:paraId="2B7A851F" w14:textId="3529632D" w:rsidR="001E4E1C" w:rsidRDefault="00793E2C" w:rsidP="001E4E1C">
      <w:r>
        <w:t xml:space="preserve">La table de la ligue est le classement </w:t>
      </w:r>
      <w:r w:rsidR="003A6FD4">
        <w:t>des équipes par points</w:t>
      </w:r>
    </w:p>
    <w:p w14:paraId="70884731" w14:textId="6625F049" w:rsidR="00921B57" w:rsidRDefault="0BE2A40B" w:rsidP="00921B57">
      <w:pPr>
        <w:pStyle w:val="Paragraphedeliste"/>
        <w:numPr>
          <w:ilvl w:val="0"/>
          <w:numId w:val="22"/>
        </w:numPr>
      </w:pPr>
      <w:r>
        <w:t>Si l’utilisateur sélectionne une équipe, La liste des joueurs et des informations sur l’équipe sera affichée</w:t>
      </w:r>
    </w:p>
    <w:p w14:paraId="49CC9640" w14:textId="5D9BBC77" w:rsidR="00921B57" w:rsidRDefault="00921B57" w:rsidP="00921B57">
      <w:pPr>
        <w:pStyle w:val="Paragraphedeliste"/>
        <w:numPr>
          <w:ilvl w:val="0"/>
          <w:numId w:val="22"/>
        </w:numPr>
      </w:pPr>
      <w:r>
        <w:t>Dans la page d’</w:t>
      </w:r>
      <w:r w:rsidR="00370C84">
        <w:t xml:space="preserve">informations sur l’équipe, la page pour voir les informations des joueurs sera sélectionnable </w:t>
      </w:r>
      <w:r w:rsidR="000B5AC8">
        <w:t>dans la liste des joueurs</w:t>
      </w:r>
    </w:p>
    <w:p w14:paraId="56137804" w14:textId="5B0509B2" w:rsidR="00BA6FA0" w:rsidRPr="001E4E1C" w:rsidRDefault="00BA6FA0" w:rsidP="00BA6FA0">
      <w:pPr>
        <w:pStyle w:val="Paragraphedeliste"/>
        <w:numPr>
          <w:ilvl w:val="0"/>
          <w:numId w:val="22"/>
        </w:numPr>
      </w:pPr>
      <w:r>
        <w:t>L’utilisateur peut sortir de cette page et revenir en arrière</w:t>
      </w:r>
    </w:p>
    <w:p w14:paraId="17321733" w14:textId="444B4B7C" w:rsidR="000C6462" w:rsidRDefault="0BE2A40B" w:rsidP="003D2CF8">
      <w:pPr>
        <w:pStyle w:val="Titre3"/>
      </w:pPr>
      <w:bookmarkStart w:id="23" w:name="_Toc1800974516"/>
      <w:r>
        <w:t>Liste des joueurs</w:t>
      </w:r>
      <w:bookmarkEnd w:id="23"/>
    </w:p>
    <w:p w14:paraId="6F791BAA" w14:textId="4A4C8F66" w:rsidR="003D2CF8" w:rsidRDefault="003D2CF8" w:rsidP="003D2CF8">
      <w:r>
        <w:t xml:space="preserve">La liste des joueurs est une liste qui affiche les statistiques </w:t>
      </w:r>
      <w:r w:rsidR="00156EA1">
        <w:t>des joueurs</w:t>
      </w:r>
      <w:r w:rsidR="00524ACD">
        <w:t xml:space="preserve"> pour la saison régulière.</w:t>
      </w:r>
    </w:p>
    <w:p w14:paraId="20BD152C" w14:textId="1A8BD757" w:rsidR="00CE1700" w:rsidRDefault="00524ACD" w:rsidP="00CE1700">
      <w:pPr>
        <w:pStyle w:val="Paragraphedeliste"/>
        <w:numPr>
          <w:ilvl w:val="0"/>
          <w:numId w:val="21"/>
        </w:numPr>
      </w:pPr>
      <w:r>
        <w:t xml:space="preserve">Si l’utilisateur </w:t>
      </w:r>
      <w:r w:rsidR="008D236D">
        <w:t xml:space="preserve">fait afficher un joueur, il sera présenté avec une page </w:t>
      </w:r>
      <w:r w:rsidR="000B5AC8">
        <w:t>d’information sur les joueurs.</w:t>
      </w:r>
    </w:p>
    <w:p w14:paraId="46CA2F19" w14:textId="7567A097" w:rsidR="000B5AC8" w:rsidRDefault="000B5AC8" w:rsidP="00CE1700">
      <w:pPr>
        <w:pStyle w:val="Paragraphedeliste"/>
        <w:numPr>
          <w:ilvl w:val="0"/>
          <w:numId w:val="21"/>
        </w:numPr>
      </w:pPr>
      <w:r>
        <w:t xml:space="preserve">Cette page sert seulement à afficher les </w:t>
      </w:r>
      <w:r w:rsidR="00BA6FA0">
        <w:t>informations sur le joueur</w:t>
      </w:r>
    </w:p>
    <w:p w14:paraId="4FAE1645" w14:textId="62437132" w:rsidR="00BA6FA0" w:rsidRPr="00CE1700" w:rsidRDefault="00BA6FA0" w:rsidP="00CE1700">
      <w:pPr>
        <w:pStyle w:val="Paragraphedeliste"/>
        <w:numPr>
          <w:ilvl w:val="0"/>
          <w:numId w:val="21"/>
        </w:numPr>
      </w:pPr>
      <w:r>
        <w:t>L’utilisateur peut sortir de cette page et revenir en arrière</w:t>
      </w:r>
    </w:p>
    <w:sectPr w:rsidR="00BA6FA0" w:rsidRPr="00CE1700" w:rsidSect="00BB04DB">
      <w:footerReference w:type="default" r:id="rId23"/>
      <w:pgSz w:w="11906" w:h="16838" w:code="9"/>
      <w:pgMar w:top="1728" w:right="1800" w:bottom="1440" w:left="180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Nancy Aspirault" w:date="2023-09-20T09:23:00Z" w:initials="NA">
    <w:p w14:paraId="285DFF0F" w14:textId="652E3F62" w:rsidR="2C140C5A" w:rsidRDefault="2C140C5A">
      <w:r>
        <w:t>Il faut suivre le modèle d'écriture des scénarios</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5DFF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D9B18C5" w16cex:dateUtc="2023-09-20T1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5DFF0F" w16cid:durableId="7D9B18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A9F5B" w14:textId="77777777" w:rsidR="009476EA" w:rsidRPr="00AD0AE2" w:rsidRDefault="009476EA" w:rsidP="00C6554A">
      <w:pPr>
        <w:spacing w:before="0" w:after="0" w:line="240" w:lineRule="auto"/>
      </w:pPr>
      <w:r w:rsidRPr="00AD0AE2">
        <w:separator/>
      </w:r>
    </w:p>
  </w:endnote>
  <w:endnote w:type="continuationSeparator" w:id="0">
    <w:p w14:paraId="4799CABF" w14:textId="77777777" w:rsidR="009476EA" w:rsidRPr="00AD0AE2" w:rsidRDefault="009476EA" w:rsidP="00C6554A">
      <w:pPr>
        <w:spacing w:before="0" w:after="0" w:line="240" w:lineRule="auto"/>
      </w:pPr>
      <w:r w:rsidRPr="00AD0AE2">
        <w:continuationSeparator/>
      </w:r>
    </w:p>
  </w:endnote>
  <w:endnote w:type="continuationNotice" w:id="1">
    <w:p w14:paraId="302024EC" w14:textId="77777777" w:rsidR="0037219A" w:rsidRDefault="0037219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F3E6C" w14:textId="77777777" w:rsidR="00EE10E7" w:rsidRPr="00AD0AE2" w:rsidRDefault="00ED7C44">
    <w:pPr>
      <w:pStyle w:val="Pieddepage"/>
    </w:pPr>
    <w:r w:rsidRPr="00AD0AE2">
      <w:rPr>
        <w:lang w:bidi="fr-FR"/>
      </w:rPr>
      <w:t>Page </w:t>
    </w:r>
    <w:r w:rsidRPr="00AD0AE2">
      <w:rPr>
        <w:lang w:bidi="fr-FR"/>
      </w:rPr>
      <w:fldChar w:fldCharType="begin"/>
    </w:r>
    <w:r w:rsidRPr="00AD0AE2">
      <w:rPr>
        <w:lang w:bidi="fr-FR"/>
      </w:rPr>
      <w:instrText xml:space="preserve"> PAGE  \* Arabic  \* MERGEFORMAT </w:instrText>
    </w:r>
    <w:r w:rsidRPr="00AD0AE2">
      <w:rPr>
        <w:lang w:bidi="fr-FR"/>
      </w:rPr>
      <w:fldChar w:fldCharType="separate"/>
    </w:r>
    <w:r w:rsidR="00FE5B1E" w:rsidRPr="00AD0AE2">
      <w:rPr>
        <w:noProof/>
        <w:lang w:bidi="fr-FR"/>
      </w:rPr>
      <w:t>1</w:t>
    </w:r>
    <w:r w:rsidRPr="00AD0AE2">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8C391" w14:textId="77777777" w:rsidR="009476EA" w:rsidRPr="00AD0AE2" w:rsidRDefault="009476EA" w:rsidP="00C6554A">
      <w:pPr>
        <w:spacing w:before="0" w:after="0" w:line="240" w:lineRule="auto"/>
      </w:pPr>
      <w:r w:rsidRPr="00AD0AE2">
        <w:separator/>
      </w:r>
    </w:p>
  </w:footnote>
  <w:footnote w:type="continuationSeparator" w:id="0">
    <w:p w14:paraId="28E65DBA" w14:textId="77777777" w:rsidR="009476EA" w:rsidRPr="00AD0AE2" w:rsidRDefault="009476EA" w:rsidP="00C6554A">
      <w:pPr>
        <w:spacing w:before="0" w:after="0" w:line="240" w:lineRule="auto"/>
      </w:pPr>
      <w:r w:rsidRPr="00AD0AE2">
        <w:continuationSeparator/>
      </w:r>
    </w:p>
  </w:footnote>
  <w:footnote w:type="continuationNotice" w:id="1">
    <w:p w14:paraId="477359D1" w14:textId="77777777" w:rsidR="0037219A" w:rsidRDefault="0037219A">
      <w:pPr>
        <w:spacing w:before="0"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8vLHR28OErEvTe" int2:id="eo9pX7N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06472CF"/>
    <w:multiLevelType w:val="hybridMultilevel"/>
    <w:tmpl w:val="127C846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2C644311"/>
    <w:multiLevelType w:val="multilevel"/>
    <w:tmpl w:val="483C7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F14CB6"/>
    <w:multiLevelType w:val="multilevel"/>
    <w:tmpl w:val="681A21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406AF3"/>
    <w:multiLevelType w:val="hybridMultilevel"/>
    <w:tmpl w:val="8BCEE9C4"/>
    <w:lvl w:ilvl="0" w:tplc="0C0C000F">
      <w:start w:val="3"/>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652800CD"/>
    <w:multiLevelType w:val="hybridMultilevel"/>
    <w:tmpl w:val="7F80DB7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69DA2702"/>
    <w:multiLevelType w:val="hybridMultilevel"/>
    <w:tmpl w:val="69AEBDE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7529678E"/>
    <w:multiLevelType w:val="hybridMultilevel"/>
    <w:tmpl w:val="8BA23C4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194611184">
    <w:abstractNumId w:val="9"/>
  </w:num>
  <w:num w:numId="2" w16cid:durableId="1442145557">
    <w:abstractNumId w:val="8"/>
  </w:num>
  <w:num w:numId="3" w16cid:durableId="687098037">
    <w:abstractNumId w:val="8"/>
  </w:num>
  <w:num w:numId="4" w16cid:durableId="1103695444">
    <w:abstractNumId w:val="9"/>
  </w:num>
  <w:num w:numId="5" w16cid:durableId="93749014">
    <w:abstractNumId w:val="15"/>
  </w:num>
  <w:num w:numId="6" w16cid:durableId="342632268">
    <w:abstractNumId w:val="10"/>
  </w:num>
  <w:num w:numId="7" w16cid:durableId="92409331">
    <w:abstractNumId w:val="11"/>
  </w:num>
  <w:num w:numId="8" w16cid:durableId="719596294">
    <w:abstractNumId w:val="7"/>
  </w:num>
  <w:num w:numId="9" w16cid:durableId="449401610">
    <w:abstractNumId w:val="6"/>
  </w:num>
  <w:num w:numId="10" w16cid:durableId="1609923138">
    <w:abstractNumId w:val="5"/>
  </w:num>
  <w:num w:numId="11" w16cid:durableId="243490384">
    <w:abstractNumId w:val="4"/>
  </w:num>
  <w:num w:numId="12" w16cid:durableId="967779799">
    <w:abstractNumId w:val="3"/>
  </w:num>
  <w:num w:numId="13" w16cid:durableId="115225040">
    <w:abstractNumId w:val="2"/>
  </w:num>
  <w:num w:numId="14" w16cid:durableId="2029678919">
    <w:abstractNumId w:val="1"/>
  </w:num>
  <w:num w:numId="15" w16cid:durableId="2063095234">
    <w:abstractNumId w:val="0"/>
  </w:num>
  <w:num w:numId="16" w16cid:durableId="2012751811">
    <w:abstractNumId w:val="13"/>
  </w:num>
  <w:num w:numId="17" w16cid:durableId="2086874147">
    <w:abstractNumId w:val="12"/>
  </w:num>
  <w:num w:numId="18" w16cid:durableId="823662878">
    <w:abstractNumId w:val="14"/>
  </w:num>
  <w:num w:numId="19" w16cid:durableId="476142075">
    <w:abstractNumId w:val="16"/>
  </w:num>
  <w:num w:numId="20" w16cid:durableId="1279793174">
    <w:abstractNumId w:val="19"/>
  </w:num>
  <w:num w:numId="21" w16cid:durableId="966664258">
    <w:abstractNumId w:val="18"/>
  </w:num>
  <w:num w:numId="22" w16cid:durableId="441651332">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ncy Aspirault">
    <w15:presenceInfo w15:providerId="AD" w15:userId="S::naspirault@cegepgim.ca::e111a2f9-b0b1-4962-89a0-a763f970ba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4AF"/>
    <w:rsid w:val="00013A2E"/>
    <w:rsid w:val="00036C0B"/>
    <w:rsid w:val="00071210"/>
    <w:rsid w:val="000862E2"/>
    <w:rsid w:val="000969F8"/>
    <w:rsid w:val="000A7A8C"/>
    <w:rsid w:val="000B5AC8"/>
    <w:rsid w:val="000C6462"/>
    <w:rsid w:val="00152AC2"/>
    <w:rsid w:val="00156EA1"/>
    <w:rsid w:val="0018781F"/>
    <w:rsid w:val="00191ADF"/>
    <w:rsid w:val="001A6F22"/>
    <w:rsid w:val="001A7317"/>
    <w:rsid w:val="001B3ED4"/>
    <w:rsid w:val="001B6420"/>
    <w:rsid w:val="001C2745"/>
    <w:rsid w:val="001C6E6E"/>
    <w:rsid w:val="001D1B44"/>
    <w:rsid w:val="001E4E1C"/>
    <w:rsid w:val="001E6842"/>
    <w:rsid w:val="001F0756"/>
    <w:rsid w:val="0021159F"/>
    <w:rsid w:val="00213C89"/>
    <w:rsid w:val="00230825"/>
    <w:rsid w:val="002315D2"/>
    <w:rsid w:val="002554CD"/>
    <w:rsid w:val="00263798"/>
    <w:rsid w:val="0027289B"/>
    <w:rsid w:val="00281220"/>
    <w:rsid w:val="00293B83"/>
    <w:rsid w:val="002A7554"/>
    <w:rsid w:val="002B0507"/>
    <w:rsid w:val="002B4294"/>
    <w:rsid w:val="002B6887"/>
    <w:rsid w:val="002B6A99"/>
    <w:rsid w:val="002C3F9C"/>
    <w:rsid w:val="002F27A7"/>
    <w:rsid w:val="00313D3C"/>
    <w:rsid w:val="0031439F"/>
    <w:rsid w:val="00333D0D"/>
    <w:rsid w:val="0035328C"/>
    <w:rsid w:val="00370C84"/>
    <w:rsid w:val="0037219A"/>
    <w:rsid w:val="00382498"/>
    <w:rsid w:val="00387393"/>
    <w:rsid w:val="00392A23"/>
    <w:rsid w:val="00396F7D"/>
    <w:rsid w:val="003A23E4"/>
    <w:rsid w:val="003A4FB3"/>
    <w:rsid w:val="003A6FD4"/>
    <w:rsid w:val="003D2CF8"/>
    <w:rsid w:val="003D3F8C"/>
    <w:rsid w:val="003E0C7C"/>
    <w:rsid w:val="003E4CD7"/>
    <w:rsid w:val="00405309"/>
    <w:rsid w:val="00412C89"/>
    <w:rsid w:val="004149D7"/>
    <w:rsid w:val="00440A2C"/>
    <w:rsid w:val="004527E0"/>
    <w:rsid w:val="00472502"/>
    <w:rsid w:val="004820E7"/>
    <w:rsid w:val="004B4F03"/>
    <w:rsid w:val="004C049F"/>
    <w:rsid w:val="005000E2"/>
    <w:rsid w:val="005057AB"/>
    <w:rsid w:val="00524ACD"/>
    <w:rsid w:val="00526554"/>
    <w:rsid w:val="00527B4C"/>
    <w:rsid w:val="00556E67"/>
    <w:rsid w:val="0058416C"/>
    <w:rsid w:val="005905EC"/>
    <w:rsid w:val="005A2819"/>
    <w:rsid w:val="005C26C0"/>
    <w:rsid w:val="005E058A"/>
    <w:rsid w:val="005E2BDF"/>
    <w:rsid w:val="00602DA9"/>
    <w:rsid w:val="006109FA"/>
    <w:rsid w:val="0061121A"/>
    <w:rsid w:val="006222D2"/>
    <w:rsid w:val="00622E69"/>
    <w:rsid w:val="00642663"/>
    <w:rsid w:val="00643951"/>
    <w:rsid w:val="006616E3"/>
    <w:rsid w:val="00665835"/>
    <w:rsid w:val="00666F5C"/>
    <w:rsid w:val="006753B7"/>
    <w:rsid w:val="006A3CE7"/>
    <w:rsid w:val="006B3DC1"/>
    <w:rsid w:val="006C0435"/>
    <w:rsid w:val="006D7AE3"/>
    <w:rsid w:val="006E53FF"/>
    <w:rsid w:val="006E5B06"/>
    <w:rsid w:val="00700DE8"/>
    <w:rsid w:val="00720BC9"/>
    <w:rsid w:val="0073565D"/>
    <w:rsid w:val="007631C3"/>
    <w:rsid w:val="0076495D"/>
    <w:rsid w:val="00793E2C"/>
    <w:rsid w:val="007A7402"/>
    <w:rsid w:val="007D3F17"/>
    <w:rsid w:val="007E471E"/>
    <w:rsid w:val="00822B34"/>
    <w:rsid w:val="00830C5A"/>
    <w:rsid w:val="00845B87"/>
    <w:rsid w:val="008746D2"/>
    <w:rsid w:val="00874E7A"/>
    <w:rsid w:val="00887BF3"/>
    <w:rsid w:val="00895A5E"/>
    <w:rsid w:val="008A1A76"/>
    <w:rsid w:val="008B2DBB"/>
    <w:rsid w:val="008D20A0"/>
    <w:rsid w:val="008D236D"/>
    <w:rsid w:val="008E5B8B"/>
    <w:rsid w:val="00921B57"/>
    <w:rsid w:val="00930CE1"/>
    <w:rsid w:val="00944518"/>
    <w:rsid w:val="009476EA"/>
    <w:rsid w:val="0095012F"/>
    <w:rsid w:val="00994452"/>
    <w:rsid w:val="009A39B6"/>
    <w:rsid w:val="009B71FF"/>
    <w:rsid w:val="009D1C0F"/>
    <w:rsid w:val="00A03047"/>
    <w:rsid w:val="00A17919"/>
    <w:rsid w:val="00A4680E"/>
    <w:rsid w:val="00A61B61"/>
    <w:rsid w:val="00A837E1"/>
    <w:rsid w:val="00A91796"/>
    <w:rsid w:val="00A95800"/>
    <w:rsid w:val="00A97D06"/>
    <w:rsid w:val="00AA0194"/>
    <w:rsid w:val="00AC2EFA"/>
    <w:rsid w:val="00AD0AE2"/>
    <w:rsid w:val="00AE6A22"/>
    <w:rsid w:val="00AF6C63"/>
    <w:rsid w:val="00B20E05"/>
    <w:rsid w:val="00B22E35"/>
    <w:rsid w:val="00B36D87"/>
    <w:rsid w:val="00B706B2"/>
    <w:rsid w:val="00B74E4D"/>
    <w:rsid w:val="00B769E4"/>
    <w:rsid w:val="00B85A60"/>
    <w:rsid w:val="00B9179D"/>
    <w:rsid w:val="00BA6FA0"/>
    <w:rsid w:val="00BB04DB"/>
    <w:rsid w:val="00BB0B9E"/>
    <w:rsid w:val="00BB4D6A"/>
    <w:rsid w:val="00BB6D28"/>
    <w:rsid w:val="00BF2C73"/>
    <w:rsid w:val="00BF4294"/>
    <w:rsid w:val="00BF6346"/>
    <w:rsid w:val="00C044E1"/>
    <w:rsid w:val="00C6554A"/>
    <w:rsid w:val="00C65EB1"/>
    <w:rsid w:val="00C872B6"/>
    <w:rsid w:val="00CB3152"/>
    <w:rsid w:val="00CC4A39"/>
    <w:rsid w:val="00CE12BA"/>
    <w:rsid w:val="00CE1700"/>
    <w:rsid w:val="00CE6A72"/>
    <w:rsid w:val="00CF28C0"/>
    <w:rsid w:val="00D038FB"/>
    <w:rsid w:val="00D05ACE"/>
    <w:rsid w:val="00D601CC"/>
    <w:rsid w:val="00D7718B"/>
    <w:rsid w:val="00D978EE"/>
    <w:rsid w:val="00DA3884"/>
    <w:rsid w:val="00DD3574"/>
    <w:rsid w:val="00DE105B"/>
    <w:rsid w:val="00E11D8C"/>
    <w:rsid w:val="00E20C31"/>
    <w:rsid w:val="00E20D56"/>
    <w:rsid w:val="00E81DE0"/>
    <w:rsid w:val="00E91910"/>
    <w:rsid w:val="00EB196B"/>
    <w:rsid w:val="00EC0EE2"/>
    <w:rsid w:val="00EC7123"/>
    <w:rsid w:val="00ED7C44"/>
    <w:rsid w:val="00EE10E7"/>
    <w:rsid w:val="00F24C31"/>
    <w:rsid w:val="00F40179"/>
    <w:rsid w:val="00F40691"/>
    <w:rsid w:val="00F6005E"/>
    <w:rsid w:val="00F8232D"/>
    <w:rsid w:val="00F824AF"/>
    <w:rsid w:val="00F9094D"/>
    <w:rsid w:val="00FB5586"/>
    <w:rsid w:val="00FE5B1E"/>
    <w:rsid w:val="0BE2A40B"/>
    <w:rsid w:val="2C140C5A"/>
    <w:rsid w:val="46553DBD"/>
    <w:rsid w:val="68A70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70C06"/>
  <w15:chartTrackingRefBased/>
  <w15:docId w15:val="{E2D5CB30-331B-4975-97EF-27384B105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fr-CA"/>
    </w:r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CE1700"/>
    <w:pPr>
      <w:keepNext/>
      <w:keepLines/>
      <w:spacing w:before="240" w:after="0"/>
      <w:contextualSpacing/>
      <w:outlineLvl w:val="1"/>
    </w:pPr>
    <w:rPr>
      <w:rFonts w:asciiTheme="majorHAnsi" w:eastAsiaTheme="majorEastAsia" w:hAnsiTheme="majorHAnsi" w:cstheme="majorBidi"/>
      <w:b/>
      <w:color w:val="007789" w:themeColor="accent1" w:themeShade="BF"/>
      <w:sz w:val="32"/>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CE1700"/>
    <w:pPr>
      <w:keepNext/>
      <w:keepLines/>
      <w:spacing w:before="40" w:after="0"/>
      <w:outlineLvl w:val="3"/>
    </w:pPr>
    <w:rPr>
      <w:rFonts w:asciiTheme="majorHAnsi" w:eastAsiaTheme="majorEastAsia" w:hAnsiTheme="majorHAnsi" w:cstheme="majorBid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CE1700"/>
    <w:rPr>
      <w:rFonts w:asciiTheme="majorHAnsi" w:eastAsiaTheme="majorEastAsia" w:hAnsiTheme="majorHAnsi" w:cstheme="majorBidi"/>
      <w:b/>
      <w:color w:val="007789" w:themeColor="accent1" w:themeShade="BF"/>
      <w:sz w:val="32"/>
      <w:lang w:val="fr-CA"/>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Titre2"/>
    <w:link w:val="TitreCar"/>
    <w:uiPriority w:val="2"/>
    <w:unhideWhenUsed/>
    <w:qFormat/>
    <w:rsid w:val="46553DBD"/>
  </w:style>
  <w:style w:type="character" w:customStyle="1" w:styleId="TitreCar">
    <w:name w:val="Titre Car"/>
    <w:basedOn w:val="Policepardfaut"/>
    <w:link w:val="Titre"/>
    <w:uiPriority w:val="2"/>
    <w:rsid w:val="46553DBD"/>
    <w:rPr>
      <w:rFonts w:asciiTheme="majorHAnsi" w:eastAsiaTheme="majorEastAsia" w:hAnsiTheme="majorHAnsi" w:cstheme="majorBidi"/>
      <w:caps/>
      <w:color w:val="007789" w:themeColor="accent1" w:themeShade="BF"/>
      <w:sz w:val="24"/>
      <w:szCs w:val="24"/>
      <w:lang w:val="fr-CA"/>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table" w:styleId="Grilledutableau">
    <w:name w:val="Table Grid"/>
    <w:basedOn w:val="TableauNormal"/>
    <w:uiPriority w:val="39"/>
    <w:rsid w:val="00D978E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D978E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0969F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230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ttedetabledesmatires">
    <w:name w:val="TOC Heading"/>
    <w:basedOn w:val="Titre1"/>
    <w:next w:val="Normal"/>
    <w:uiPriority w:val="39"/>
    <w:unhideWhenUsed/>
    <w:qFormat/>
    <w:rsid w:val="00622E69"/>
    <w:pPr>
      <w:spacing w:before="240" w:after="0" w:line="259" w:lineRule="auto"/>
      <w:contextualSpacing w:val="0"/>
      <w:outlineLvl w:val="9"/>
    </w:pPr>
    <w:rPr>
      <w:szCs w:val="32"/>
      <w:lang w:eastAsia="fr-CA"/>
    </w:rPr>
  </w:style>
  <w:style w:type="paragraph" w:styleId="TM1">
    <w:name w:val="toc 1"/>
    <w:basedOn w:val="Normal"/>
    <w:next w:val="Normal"/>
    <w:autoRedefine/>
    <w:uiPriority w:val="39"/>
    <w:unhideWhenUsed/>
    <w:rsid w:val="00622E69"/>
    <w:pPr>
      <w:spacing w:after="100"/>
    </w:pPr>
  </w:style>
  <w:style w:type="paragraph" w:styleId="TM2">
    <w:name w:val="toc 2"/>
    <w:basedOn w:val="Normal"/>
    <w:next w:val="Normal"/>
    <w:autoRedefine/>
    <w:uiPriority w:val="39"/>
    <w:unhideWhenUsed/>
    <w:rsid w:val="00622E69"/>
    <w:pPr>
      <w:spacing w:after="100"/>
      <w:ind w:left="220"/>
    </w:pPr>
  </w:style>
  <w:style w:type="paragraph" w:customStyle="1" w:styleId="Style1">
    <w:name w:val="Style1"/>
    <w:basedOn w:val="Normal"/>
    <w:link w:val="Style1Char"/>
    <w:qFormat/>
    <w:rsid w:val="46553DBD"/>
    <w:pPr>
      <w:keepNext/>
      <w:keepLines/>
      <w:spacing w:before="240" w:after="0"/>
      <w:contextualSpacing/>
      <w:outlineLvl w:val="1"/>
    </w:pPr>
    <w:rPr>
      <w:rFonts w:asciiTheme="majorHAnsi" w:eastAsiaTheme="majorEastAsia" w:hAnsiTheme="majorHAnsi" w:cstheme="majorBidi"/>
      <w:caps/>
      <w:color w:val="007789" w:themeColor="accent1" w:themeShade="BF"/>
      <w:sz w:val="24"/>
      <w:szCs w:val="24"/>
    </w:rPr>
  </w:style>
  <w:style w:type="character" w:customStyle="1" w:styleId="Style1Char">
    <w:name w:val="Style1 Char"/>
    <w:basedOn w:val="Policepardfaut"/>
    <w:link w:val="Style1"/>
    <w:rsid w:val="46553DBD"/>
    <w:rPr>
      <w:rFonts w:asciiTheme="majorHAnsi" w:eastAsiaTheme="majorEastAsia" w:hAnsiTheme="majorHAnsi" w:cstheme="majorBidi"/>
      <w:caps/>
      <w:color w:val="007789" w:themeColor="accent1" w:themeShade="BF"/>
      <w:sz w:val="24"/>
      <w:szCs w:val="24"/>
      <w:lang w:val="fr-CA"/>
    </w:rPr>
  </w:style>
  <w:style w:type="paragraph" w:styleId="Paragraphedeliste">
    <w:name w:val="List Paragraph"/>
    <w:basedOn w:val="Normal"/>
    <w:uiPriority w:val="34"/>
    <w:unhideWhenUsed/>
    <w:qFormat/>
    <w:rsid w:val="00874E7A"/>
    <w:pPr>
      <w:ind w:left="720"/>
      <w:contextualSpacing/>
    </w:pPr>
  </w:style>
  <w:style w:type="paragraph" w:styleId="TM3">
    <w:name w:val="toc 3"/>
    <w:basedOn w:val="Normal"/>
    <w:next w:val="Normal"/>
    <w:autoRedefine/>
    <w:uiPriority w:val="39"/>
    <w:unhideWhenUsed/>
    <w:rsid w:val="00643951"/>
    <w:pPr>
      <w:spacing w:after="100"/>
      <w:ind w:left="440"/>
    </w:pPr>
  </w:style>
  <w:style w:type="character" w:customStyle="1" w:styleId="Titre4Car">
    <w:name w:val="Titre 4 Car"/>
    <w:basedOn w:val="Policepardfaut"/>
    <w:link w:val="Titre4"/>
    <w:uiPriority w:val="9"/>
    <w:rsid w:val="00CE1700"/>
    <w:rPr>
      <w:rFonts w:asciiTheme="majorHAnsi" w:eastAsiaTheme="majorEastAsia" w:hAnsiTheme="majorHAnsi" w:cstheme="majorBidi"/>
      <w:iCs/>
      <w:color w:val="007789" w:themeColor="accent1" w:themeShade="BF"/>
      <w:lang w:val="fr-CA"/>
    </w:rPr>
  </w:style>
  <w:style w:type="paragraph" w:customStyle="1" w:styleId="tableau">
    <w:name w:val="tableau"/>
    <w:basedOn w:val="Normal"/>
    <w:rsid w:val="005E2BDF"/>
    <w:pPr>
      <w:spacing w:before="40" w:after="20" w:line="240" w:lineRule="auto"/>
    </w:pPr>
    <w:rPr>
      <w:rFonts w:ascii="Arial" w:eastAsia="Times New Roman" w:hAnsi="Arial" w:cs="Times New Roman"/>
      <w:color w:val="auto"/>
      <w:sz w:val="18"/>
      <w:szCs w:val="20"/>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219592">
      <w:bodyDiv w:val="1"/>
      <w:marLeft w:val="0"/>
      <w:marRight w:val="0"/>
      <w:marTop w:val="0"/>
      <w:marBottom w:val="0"/>
      <w:divBdr>
        <w:top w:val="none" w:sz="0" w:space="0" w:color="auto"/>
        <w:left w:val="none" w:sz="0" w:space="0" w:color="auto"/>
        <w:bottom w:val="none" w:sz="0" w:space="0" w:color="auto"/>
        <w:right w:val="none" w:sz="0" w:space="0" w:color="auto"/>
      </w:divBdr>
    </w:div>
    <w:div w:id="194156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microsoft.com/office/2016/09/relationships/commentsIds" Target="commentsIds.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7.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comments" Target="commen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microsoft.com/office/2018/08/relationships/commentsExtensible" Target="commentsExtensible.xml"/><Relationship Id="rId27" Type="http://schemas.microsoft.com/office/2020/10/relationships/intelligence" Target="intelligence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ilisateur\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6A07BC262E6D74CB97B831CB19B6439" ma:contentTypeVersion="4" ma:contentTypeDescription="Crée un document." ma:contentTypeScope="" ma:versionID="c50a1cbe1981728c860c61c836a757f2">
  <xsd:schema xmlns:xsd="http://www.w3.org/2001/XMLSchema" xmlns:xs="http://www.w3.org/2001/XMLSchema" xmlns:p="http://schemas.microsoft.com/office/2006/metadata/properties" xmlns:ns2="bb22f5db-e612-4882-9d09-feaba54a2fac" targetNamespace="http://schemas.microsoft.com/office/2006/metadata/properties" ma:root="true" ma:fieldsID="c25429263c00a3df24c4c22a511ad89e" ns2:_="">
    <xsd:import namespace="bb22f5db-e612-4882-9d09-feaba54a2fa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22f5db-e612-4882-9d09-feaba54a2fa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649734-7F9A-4F81-AB6D-7B89A5ED69D4}">
  <ds:schemaRefs>
    <ds:schemaRef ds:uri="http://schemas.openxmlformats.org/officeDocument/2006/bibliography"/>
  </ds:schemaRefs>
</ds:datastoreItem>
</file>

<file path=customXml/itemProps2.xml><?xml version="1.0" encoding="utf-8"?>
<ds:datastoreItem xmlns:ds="http://schemas.openxmlformats.org/officeDocument/2006/customXml" ds:itemID="{C0793BB5-94D5-49E7-BB85-8754C1ADD071}">
  <ds:schemaRefs>
    <ds:schemaRef ds:uri="http://schemas.microsoft.com/sharepoint/v3/contenttype/forms"/>
  </ds:schemaRefs>
</ds:datastoreItem>
</file>

<file path=customXml/itemProps3.xml><?xml version="1.0" encoding="utf-8"?>
<ds:datastoreItem xmlns:ds="http://schemas.openxmlformats.org/officeDocument/2006/customXml" ds:itemID="{FC6C947F-79F0-4227-A06F-BBF073656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22f5db-e612-4882-9d09-feaba54a2f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2</TotalTime>
  <Pages>13</Pages>
  <Words>1604</Words>
  <Characters>8824</Characters>
  <Application>Microsoft Office Word</Application>
  <DocSecurity>0</DocSecurity>
  <Lines>73</Lines>
  <Paragraphs>20</Paragraphs>
  <ScaleCrop>false</ScaleCrop>
  <Company/>
  <LinksUpToDate>false</LinksUpToDate>
  <CharactersWithSpaces>10408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Morris</dc:creator>
  <cp:keywords/>
  <dc:description/>
  <cp:lastModifiedBy>Nancy Aspirault</cp:lastModifiedBy>
  <cp:revision>2</cp:revision>
  <dcterms:created xsi:type="dcterms:W3CDTF">2023-09-20T15:19:00Z</dcterms:created>
  <dcterms:modified xsi:type="dcterms:W3CDTF">2023-09-20T15:19:00Z</dcterms:modified>
</cp:coreProperties>
</file>