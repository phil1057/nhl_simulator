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3AA05" w14:textId="77777777" w:rsidR="00C6554A" w:rsidRPr="00A725F8" w:rsidRDefault="002554CD" w:rsidP="00C6554A">
      <w:pPr>
        <w:pStyle w:val="Photo"/>
      </w:pPr>
      <w:r w:rsidRPr="00A725F8">
        <w:rPr>
          <w:noProof/>
          <w:lang w:eastAsia="fr-FR"/>
        </w:rPr>
        <w:drawing>
          <wp:inline distT="0" distB="0" distL="0" distR="0" wp14:anchorId="2CFBB437" wp14:editId="15248492">
            <wp:extent cx="3657600" cy="4203191"/>
            <wp:effectExtent l="0" t="0" r="0" b="6985"/>
            <wp:docPr id="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4203191"/>
                    </a:xfrm>
                    <a:prstGeom prst="rect">
                      <a:avLst/>
                    </a:prstGeom>
                    <a:noFill/>
                    <a:ln w="254000" cap="rnd">
                      <a:noFill/>
                    </a:ln>
                    <a:effectLst/>
                  </pic:spPr>
                </pic:pic>
              </a:graphicData>
            </a:graphic>
          </wp:inline>
        </w:drawing>
      </w:r>
    </w:p>
    <w:p w14:paraId="56CE2F86" w14:textId="2429BD3B" w:rsidR="00C6554A" w:rsidRPr="00A725F8" w:rsidRDefault="0BE2A40B" w:rsidP="0BE2A40B">
      <w:pPr>
        <w:pStyle w:val="Titre"/>
        <w:jc w:val="center"/>
      </w:pPr>
      <w:bookmarkStart w:id="0" w:name="_Toc148634356"/>
      <w:r w:rsidRPr="00A725F8">
        <w:t>Projet de simulation</w:t>
      </w:r>
      <w:bookmarkEnd w:id="0"/>
      <w:r w:rsidRPr="00A725F8">
        <w:t xml:space="preserve"> </w:t>
      </w:r>
    </w:p>
    <w:p w14:paraId="3F01F9E0" w14:textId="7750B490" w:rsidR="00C6554A" w:rsidRPr="00A725F8" w:rsidRDefault="0BE2A40B" w:rsidP="00C6554A">
      <w:pPr>
        <w:pStyle w:val="Sous-titre"/>
      </w:pPr>
      <w:r w:rsidRPr="00A725F8">
        <w:t>Ligue nationale de hockey</w:t>
      </w:r>
    </w:p>
    <w:p w14:paraId="49DBEA2E" w14:textId="53CABF59" w:rsidR="00C6554A" w:rsidRPr="00A725F8" w:rsidRDefault="00F824AF" w:rsidP="00C6554A">
      <w:pPr>
        <w:pStyle w:val="Coordonnes"/>
      </w:pPr>
      <w:r w:rsidRPr="00A725F8">
        <w:t>Philip Morris</w:t>
      </w:r>
      <w:r w:rsidR="00C6554A" w:rsidRPr="00A725F8">
        <w:rPr>
          <w:lang w:bidi="fr-FR"/>
        </w:rPr>
        <w:t xml:space="preserve"> | </w:t>
      </w:r>
      <w:r w:rsidRPr="00A725F8">
        <w:t>Simulations appliquées</w:t>
      </w:r>
      <w:r w:rsidR="00C6554A" w:rsidRPr="00A725F8">
        <w:rPr>
          <w:lang w:bidi="fr-FR"/>
        </w:rPr>
        <w:t xml:space="preserve"> | </w:t>
      </w:r>
      <w:r w:rsidRPr="00A725F8">
        <w:t>7 septembre 2023</w:t>
      </w:r>
      <w:r w:rsidR="00C6554A" w:rsidRPr="00A725F8">
        <w:rPr>
          <w:lang w:bidi="fr-FR"/>
        </w:rPr>
        <w:br w:type="page"/>
      </w:r>
    </w:p>
    <w:sdt>
      <w:sdtPr>
        <w:rPr>
          <w:rFonts w:asciiTheme="minorHAnsi" w:eastAsiaTheme="minorHAnsi" w:hAnsiTheme="minorHAnsi" w:cstheme="minorBidi"/>
          <w:color w:val="595959" w:themeColor="text1" w:themeTint="A6"/>
          <w:sz w:val="22"/>
          <w:szCs w:val="22"/>
          <w:lang w:eastAsia="en-US"/>
        </w:rPr>
        <w:id w:val="1309979890"/>
        <w:docPartObj>
          <w:docPartGallery w:val="Table of Contents"/>
          <w:docPartUnique/>
        </w:docPartObj>
      </w:sdtPr>
      <w:sdtEndPr>
        <w:rPr>
          <w:b/>
          <w:bCs/>
        </w:rPr>
      </w:sdtEndPr>
      <w:sdtContent>
        <w:p w14:paraId="2091C744" w14:textId="3B57815C" w:rsidR="00D265B1" w:rsidRPr="00A725F8" w:rsidRDefault="00D265B1">
          <w:pPr>
            <w:pStyle w:val="En-ttedetabledesmatires"/>
          </w:pPr>
          <w:r w:rsidRPr="00A725F8">
            <w:t>Table des matières</w:t>
          </w:r>
        </w:p>
        <w:p w14:paraId="7931CFF8" w14:textId="18BDEC0A" w:rsidR="009C34E7" w:rsidRDefault="00D265B1">
          <w:pPr>
            <w:pStyle w:val="TM2"/>
            <w:tabs>
              <w:tab w:val="right" w:leader="dot" w:pos="8296"/>
            </w:tabs>
            <w:rPr>
              <w:rFonts w:eastAsiaTheme="minorEastAsia"/>
              <w:noProof/>
              <w:color w:val="auto"/>
              <w:kern w:val="2"/>
              <w:lang w:eastAsia="fr-CA"/>
              <w14:ligatures w14:val="standardContextual"/>
            </w:rPr>
          </w:pPr>
          <w:r w:rsidRPr="00A725F8">
            <w:fldChar w:fldCharType="begin"/>
          </w:r>
          <w:r w:rsidRPr="00A725F8">
            <w:instrText xml:space="preserve"> TOC \o "1-3" \h \z \u </w:instrText>
          </w:r>
          <w:r w:rsidRPr="00A725F8">
            <w:fldChar w:fldCharType="separate"/>
          </w:r>
          <w:hyperlink w:anchor="_Toc148634356" w:history="1">
            <w:r w:rsidR="009C34E7" w:rsidRPr="00AC3489">
              <w:rPr>
                <w:rStyle w:val="Lienhypertexte"/>
                <w:noProof/>
              </w:rPr>
              <w:t>Projet de simulation</w:t>
            </w:r>
            <w:r w:rsidR="009C34E7">
              <w:rPr>
                <w:noProof/>
                <w:webHidden/>
              </w:rPr>
              <w:tab/>
            </w:r>
            <w:r w:rsidR="009C34E7">
              <w:rPr>
                <w:noProof/>
                <w:webHidden/>
              </w:rPr>
              <w:fldChar w:fldCharType="begin"/>
            </w:r>
            <w:r w:rsidR="009C34E7">
              <w:rPr>
                <w:noProof/>
                <w:webHidden/>
              </w:rPr>
              <w:instrText xml:space="preserve"> PAGEREF _Toc148634356 \h </w:instrText>
            </w:r>
            <w:r w:rsidR="009C34E7">
              <w:rPr>
                <w:noProof/>
                <w:webHidden/>
              </w:rPr>
            </w:r>
            <w:r w:rsidR="009C34E7">
              <w:rPr>
                <w:noProof/>
                <w:webHidden/>
              </w:rPr>
              <w:fldChar w:fldCharType="separate"/>
            </w:r>
            <w:r w:rsidR="009C34E7">
              <w:rPr>
                <w:noProof/>
                <w:webHidden/>
              </w:rPr>
              <w:t>0</w:t>
            </w:r>
            <w:r w:rsidR="009C34E7">
              <w:rPr>
                <w:noProof/>
                <w:webHidden/>
              </w:rPr>
              <w:fldChar w:fldCharType="end"/>
            </w:r>
          </w:hyperlink>
        </w:p>
        <w:p w14:paraId="070462B2" w14:textId="524126A7" w:rsidR="009C34E7" w:rsidRDefault="009C34E7">
          <w:pPr>
            <w:pStyle w:val="TM1"/>
            <w:tabs>
              <w:tab w:val="right" w:leader="dot" w:pos="8296"/>
            </w:tabs>
            <w:rPr>
              <w:rFonts w:eastAsiaTheme="minorEastAsia"/>
              <w:noProof/>
              <w:color w:val="auto"/>
              <w:kern w:val="2"/>
              <w:lang w:eastAsia="fr-CA"/>
              <w14:ligatures w14:val="standardContextual"/>
            </w:rPr>
          </w:pPr>
          <w:hyperlink w:anchor="_Toc148634357" w:history="1">
            <w:r w:rsidRPr="00AC3489">
              <w:rPr>
                <w:rStyle w:val="Lienhypertexte"/>
                <w:noProof/>
              </w:rPr>
              <w:t>Introduction</w:t>
            </w:r>
            <w:r>
              <w:rPr>
                <w:noProof/>
                <w:webHidden/>
              </w:rPr>
              <w:tab/>
            </w:r>
            <w:r>
              <w:rPr>
                <w:noProof/>
                <w:webHidden/>
              </w:rPr>
              <w:fldChar w:fldCharType="begin"/>
            </w:r>
            <w:r>
              <w:rPr>
                <w:noProof/>
                <w:webHidden/>
              </w:rPr>
              <w:instrText xml:space="preserve"> PAGEREF _Toc148634357 \h </w:instrText>
            </w:r>
            <w:r>
              <w:rPr>
                <w:noProof/>
                <w:webHidden/>
              </w:rPr>
            </w:r>
            <w:r>
              <w:rPr>
                <w:noProof/>
                <w:webHidden/>
              </w:rPr>
              <w:fldChar w:fldCharType="separate"/>
            </w:r>
            <w:r>
              <w:rPr>
                <w:noProof/>
                <w:webHidden/>
              </w:rPr>
              <w:t>3</w:t>
            </w:r>
            <w:r>
              <w:rPr>
                <w:noProof/>
                <w:webHidden/>
              </w:rPr>
              <w:fldChar w:fldCharType="end"/>
            </w:r>
          </w:hyperlink>
        </w:p>
        <w:p w14:paraId="4E4AF50B" w14:textId="16FE09CE" w:rsidR="009C34E7" w:rsidRDefault="009C34E7">
          <w:pPr>
            <w:pStyle w:val="TM2"/>
            <w:tabs>
              <w:tab w:val="right" w:leader="dot" w:pos="8296"/>
            </w:tabs>
            <w:rPr>
              <w:rFonts w:eastAsiaTheme="minorEastAsia"/>
              <w:noProof/>
              <w:color w:val="auto"/>
              <w:kern w:val="2"/>
              <w:lang w:eastAsia="fr-CA"/>
              <w14:ligatures w14:val="standardContextual"/>
            </w:rPr>
          </w:pPr>
          <w:hyperlink w:anchor="_Toc148634358" w:history="1">
            <w:r w:rsidRPr="00AC3489">
              <w:rPr>
                <w:rStyle w:val="Lienhypertexte"/>
                <w:noProof/>
              </w:rPr>
              <w:t>Vision du projet</w:t>
            </w:r>
            <w:r>
              <w:rPr>
                <w:noProof/>
                <w:webHidden/>
              </w:rPr>
              <w:tab/>
            </w:r>
            <w:r>
              <w:rPr>
                <w:noProof/>
                <w:webHidden/>
              </w:rPr>
              <w:fldChar w:fldCharType="begin"/>
            </w:r>
            <w:r>
              <w:rPr>
                <w:noProof/>
                <w:webHidden/>
              </w:rPr>
              <w:instrText xml:space="preserve"> PAGEREF _Toc148634358 \h </w:instrText>
            </w:r>
            <w:r>
              <w:rPr>
                <w:noProof/>
                <w:webHidden/>
              </w:rPr>
            </w:r>
            <w:r>
              <w:rPr>
                <w:noProof/>
                <w:webHidden/>
              </w:rPr>
              <w:fldChar w:fldCharType="separate"/>
            </w:r>
            <w:r>
              <w:rPr>
                <w:noProof/>
                <w:webHidden/>
              </w:rPr>
              <w:t>3</w:t>
            </w:r>
            <w:r>
              <w:rPr>
                <w:noProof/>
                <w:webHidden/>
              </w:rPr>
              <w:fldChar w:fldCharType="end"/>
            </w:r>
          </w:hyperlink>
        </w:p>
        <w:p w14:paraId="2CA7918C" w14:textId="3789CFEF" w:rsidR="009C34E7" w:rsidRDefault="009C34E7">
          <w:pPr>
            <w:pStyle w:val="TM2"/>
            <w:tabs>
              <w:tab w:val="right" w:leader="dot" w:pos="8296"/>
            </w:tabs>
            <w:rPr>
              <w:rFonts w:eastAsiaTheme="minorEastAsia"/>
              <w:noProof/>
              <w:color w:val="auto"/>
              <w:kern w:val="2"/>
              <w:lang w:eastAsia="fr-CA"/>
              <w14:ligatures w14:val="standardContextual"/>
            </w:rPr>
          </w:pPr>
          <w:hyperlink w:anchor="_Toc148634359" w:history="1">
            <w:r w:rsidRPr="00AC3489">
              <w:rPr>
                <w:rStyle w:val="Lienhypertexte"/>
                <w:noProof/>
              </w:rPr>
              <w:t>Comment le jeu va fonctionner</w:t>
            </w:r>
            <w:r>
              <w:rPr>
                <w:noProof/>
                <w:webHidden/>
              </w:rPr>
              <w:tab/>
            </w:r>
            <w:r>
              <w:rPr>
                <w:noProof/>
                <w:webHidden/>
              </w:rPr>
              <w:fldChar w:fldCharType="begin"/>
            </w:r>
            <w:r>
              <w:rPr>
                <w:noProof/>
                <w:webHidden/>
              </w:rPr>
              <w:instrText xml:space="preserve"> PAGEREF _Toc148634359 \h </w:instrText>
            </w:r>
            <w:r>
              <w:rPr>
                <w:noProof/>
                <w:webHidden/>
              </w:rPr>
            </w:r>
            <w:r>
              <w:rPr>
                <w:noProof/>
                <w:webHidden/>
              </w:rPr>
              <w:fldChar w:fldCharType="separate"/>
            </w:r>
            <w:r>
              <w:rPr>
                <w:noProof/>
                <w:webHidden/>
              </w:rPr>
              <w:t>3</w:t>
            </w:r>
            <w:r>
              <w:rPr>
                <w:noProof/>
                <w:webHidden/>
              </w:rPr>
              <w:fldChar w:fldCharType="end"/>
            </w:r>
          </w:hyperlink>
        </w:p>
        <w:p w14:paraId="33876693" w14:textId="06777E90" w:rsidR="009C34E7" w:rsidRDefault="009C34E7">
          <w:pPr>
            <w:pStyle w:val="TM3"/>
            <w:tabs>
              <w:tab w:val="right" w:leader="dot" w:pos="8296"/>
            </w:tabs>
            <w:rPr>
              <w:rFonts w:eastAsiaTheme="minorEastAsia"/>
              <w:noProof/>
              <w:color w:val="auto"/>
              <w:kern w:val="2"/>
              <w:lang w:eastAsia="fr-CA"/>
              <w14:ligatures w14:val="standardContextual"/>
            </w:rPr>
          </w:pPr>
          <w:hyperlink w:anchor="_Toc148634360" w:history="1">
            <w:r w:rsidRPr="00AC3489">
              <w:rPr>
                <w:rStyle w:val="Lienhypertexte"/>
                <w:noProof/>
              </w:rPr>
              <w:t>Système d’évaluation</w:t>
            </w:r>
            <w:r>
              <w:rPr>
                <w:noProof/>
                <w:webHidden/>
              </w:rPr>
              <w:tab/>
            </w:r>
            <w:r>
              <w:rPr>
                <w:noProof/>
                <w:webHidden/>
              </w:rPr>
              <w:fldChar w:fldCharType="begin"/>
            </w:r>
            <w:r>
              <w:rPr>
                <w:noProof/>
                <w:webHidden/>
              </w:rPr>
              <w:instrText xml:space="preserve"> PAGEREF _Toc148634360 \h </w:instrText>
            </w:r>
            <w:r>
              <w:rPr>
                <w:noProof/>
                <w:webHidden/>
              </w:rPr>
            </w:r>
            <w:r>
              <w:rPr>
                <w:noProof/>
                <w:webHidden/>
              </w:rPr>
              <w:fldChar w:fldCharType="separate"/>
            </w:r>
            <w:r>
              <w:rPr>
                <w:noProof/>
                <w:webHidden/>
              </w:rPr>
              <w:t>3</w:t>
            </w:r>
            <w:r>
              <w:rPr>
                <w:noProof/>
                <w:webHidden/>
              </w:rPr>
              <w:fldChar w:fldCharType="end"/>
            </w:r>
          </w:hyperlink>
        </w:p>
        <w:p w14:paraId="6C76F083" w14:textId="78D3F4A0" w:rsidR="009C34E7" w:rsidRDefault="009C34E7">
          <w:pPr>
            <w:pStyle w:val="TM2"/>
            <w:tabs>
              <w:tab w:val="right" w:leader="dot" w:pos="8296"/>
            </w:tabs>
            <w:rPr>
              <w:rFonts w:eastAsiaTheme="minorEastAsia"/>
              <w:noProof/>
              <w:color w:val="auto"/>
              <w:kern w:val="2"/>
              <w:lang w:eastAsia="fr-CA"/>
              <w14:ligatures w14:val="standardContextual"/>
            </w:rPr>
          </w:pPr>
          <w:hyperlink w:anchor="_Toc148634361" w:history="1">
            <w:r w:rsidRPr="00AC3489">
              <w:rPr>
                <w:rStyle w:val="Lienhypertexte"/>
                <w:noProof/>
              </w:rPr>
              <w:t>Développement</w:t>
            </w:r>
            <w:r>
              <w:rPr>
                <w:noProof/>
                <w:webHidden/>
              </w:rPr>
              <w:tab/>
            </w:r>
            <w:r>
              <w:rPr>
                <w:noProof/>
                <w:webHidden/>
              </w:rPr>
              <w:fldChar w:fldCharType="begin"/>
            </w:r>
            <w:r>
              <w:rPr>
                <w:noProof/>
                <w:webHidden/>
              </w:rPr>
              <w:instrText xml:space="preserve"> PAGEREF _Toc148634361 \h </w:instrText>
            </w:r>
            <w:r>
              <w:rPr>
                <w:noProof/>
                <w:webHidden/>
              </w:rPr>
            </w:r>
            <w:r>
              <w:rPr>
                <w:noProof/>
                <w:webHidden/>
              </w:rPr>
              <w:fldChar w:fldCharType="separate"/>
            </w:r>
            <w:r>
              <w:rPr>
                <w:noProof/>
                <w:webHidden/>
              </w:rPr>
              <w:t>3</w:t>
            </w:r>
            <w:r>
              <w:rPr>
                <w:noProof/>
                <w:webHidden/>
              </w:rPr>
              <w:fldChar w:fldCharType="end"/>
            </w:r>
          </w:hyperlink>
        </w:p>
        <w:p w14:paraId="29F5CD00" w14:textId="0377C703" w:rsidR="009C34E7" w:rsidRDefault="009C34E7">
          <w:pPr>
            <w:pStyle w:val="TM1"/>
            <w:tabs>
              <w:tab w:val="right" w:leader="dot" w:pos="8296"/>
            </w:tabs>
            <w:rPr>
              <w:rFonts w:eastAsiaTheme="minorEastAsia"/>
              <w:noProof/>
              <w:color w:val="auto"/>
              <w:kern w:val="2"/>
              <w:lang w:eastAsia="fr-CA"/>
              <w14:ligatures w14:val="standardContextual"/>
            </w:rPr>
          </w:pPr>
          <w:hyperlink w:anchor="_Toc148634362" w:history="1">
            <w:r w:rsidRPr="00AC3489">
              <w:rPr>
                <w:rStyle w:val="Lienhypertexte"/>
                <w:noProof/>
              </w:rPr>
              <w:t>Glossaire</w:t>
            </w:r>
            <w:r>
              <w:rPr>
                <w:noProof/>
                <w:webHidden/>
              </w:rPr>
              <w:tab/>
            </w:r>
            <w:r>
              <w:rPr>
                <w:noProof/>
                <w:webHidden/>
              </w:rPr>
              <w:fldChar w:fldCharType="begin"/>
            </w:r>
            <w:r>
              <w:rPr>
                <w:noProof/>
                <w:webHidden/>
              </w:rPr>
              <w:instrText xml:space="preserve"> PAGEREF _Toc148634362 \h </w:instrText>
            </w:r>
            <w:r>
              <w:rPr>
                <w:noProof/>
                <w:webHidden/>
              </w:rPr>
            </w:r>
            <w:r>
              <w:rPr>
                <w:noProof/>
                <w:webHidden/>
              </w:rPr>
              <w:fldChar w:fldCharType="separate"/>
            </w:r>
            <w:r>
              <w:rPr>
                <w:noProof/>
                <w:webHidden/>
              </w:rPr>
              <w:t>4</w:t>
            </w:r>
            <w:r>
              <w:rPr>
                <w:noProof/>
                <w:webHidden/>
              </w:rPr>
              <w:fldChar w:fldCharType="end"/>
            </w:r>
          </w:hyperlink>
        </w:p>
        <w:p w14:paraId="55C632C5" w14:textId="68259754" w:rsidR="009C34E7" w:rsidRDefault="009C34E7">
          <w:pPr>
            <w:pStyle w:val="TM2"/>
            <w:tabs>
              <w:tab w:val="right" w:leader="dot" w:pos="8296"/>
            </w:tabs>
            <w:rPr>
              <w:rFonts w:eastAsiaTheme="minorEastAsia"/>
              <w:noProof/>
              <w:color w:val="auto"/>
              <w:kern w:val="2"/>
              <w:lang w:eastAsia="fr-CA"/>
              <w14:ligatures w14:val="standardContextual"/>
            </w:rPr>
          </w:pPr>
          <w:hyperlink w:anchor="_Toc148634363" w:history="1">
            <w:r w:rsidRPr="00AC3489">
              <w:rPr>
                <w:rStyle w:val="Lienhypertexte"/>
                <w:noProof/>
              </w:rPr>
              <w:t>Cas principal</w:t>
            </w:r>
            <w:r>
              <w:rPr>
                <w:noProof/>
                <w:webHidden/>
              </w:rPr>
              <w:tab/>
            </w:r>
            <w:r>
              <w:rPr>
                <w:noProof/>
                <w:webHidden/>
              </w:rPr>
              <w:fldChar w:fldCharType="begin"/>
            </w:r>
            <w:r>
              <w:rPr>
                <w:noProof/>
                <w:webHidden/>
              </w:rPr>
              <w:instrText xml:space="preserve"> PAGEREF _Toc148634363 \h </w:instrText>
            </w:r>
            <w:r>
              <w:rPr>
                <w:noProof/>
                <w:webHidden/>
              </w:rPr>
            </w:r>
            <w:r>
              <w:rPr>
                <w:noProof/>
                <w:webHidden/>
              </w:rPr>
              <w:fldChar w:fldCharType="separate"/>
            </w:r>
            <w:r>
              <w:rPr>
                <w:noProof/>
                <w:webHidden/>
              </w:rPr>
              <w:t>6</w:t>
            </w:r>
            <w:r>
              <w:rPr>
                <w:noProof/>
                <w:webHidden/>
              </w:rPr>
              <w:fldChar w:fldCharType="end"/>
            </w:r>
          </w:hyperlink>
        </w:p>
        <w:p w14:paraId="2F968B21" w14:textId="6BA026A3" w:rsidR="009C34E7" w:rsidRDefault="009C34E7">
          <w:pPr>
            <w:pStyle w:val="TM3"/>
            <w:tabs>
              <w:tab w:val="right" w:leader="dot" w:pos="8296"/>
            </w:tabs>
            <w:rPr>
              <w:rFonts w:eastAsiaTheme="minorEastAsia"/>
              <w:noProof/>
              <w:color w:val="auto"/>
              <w:kern w:val="2"/>
              <w:lang w:eastAsia="fr-CA"/>
              <w14:ligatures w14:val="standardContextual"/>
            </w:rPr>
          </w:pPr>
          <w:hyperlink w:anchor="_Toc148634364" w:history="1">
            <w:r w:rsidRPr="00AC3489">
              <w:rPr>
                <w:rStyle w:val="Lienhypertexte"/>
                <w:noProof/>
              </w:rPr>
              <w:t>Diagramme de séquences</w:t>
            </w:r>
            <w:r>
              <w:rPr>
                <w:noProof/>
                <w:webHidden/>
              </w:rPr>
              <w:tab/>
            </w:r>
            <w:r>
              <w:rPr>
                <w:noProof/>
                <w:webHidden/>
              </w:rPr>
              <w:fldChar w:fldCharType="begin"/>
            </w:r>
            <w:r>
              <w:rPr>
                <w:noProof/>
                <w:webHidden/>
              </w:rPr>
              <w:instrText xml:space="preserve"> PAGEREF _Toc148634364 \h </w:instrText>
            </w:r>
            <w:r>
              <w:rPr>
                <w:noProof/>
                <w:webHidden/>
              </w:rPr>
            </w:r>
            <w:r>
              <w:rPr>
                <w:noProof/>
                <w:webHidden/>
              </w:rPr>
              <w:fldChar w:fldCharType="separate"/>
            </w:r>
            <w:r>
              <w:rPr>
                <w:noProof/>
                <w:webHidden/>
              </w:rPr>
              <w:t>6</w:t>
            </w:r>
            <w:r>
              <w:rPr>
                <w:noProof/>
                <w:webHidden/>
              </w:rPr>
              <w:fldChar w:fldCharType="end"/>
            </w:r>
          </w:hyperlink>
        </w:p>
        <w:p w14:paraId="3D64497B" w14:textId="040C8294" w:rsidR="009C34E7" w:rsidRDefault="009C34E7">
          <w:pPr>
            <w:pStyle w:val="TM1"/>
            <w:tabs>
              <w:tab w:val="right" w:leader="dot" w:pos="8296"/>
            </w:tabs>
            <w:rPr>
              <w:rFonts w:eastAsiaTheme="minorEastAsia"/>
              <w:noProof/>
              <w:color w:val="auto"/>
              <w:kern w:val="2"/>
              <w:lang w:eastAsia="fr-CA"/>
              <w14:ligatures w14:val="standardContextual"/>
            </w:rPr>
          </w:pPr>
          <w:hyperlink w:anchor="_Toc148634365" w:history="1">
            <w:r w:rsidRPr="00AC3489">
              <w:rPr>
                <w:rStyle w:val="Lienhypertexte"/>
                <w:noProof/>
              </w:rPr>
              <w:t>Maquettes</w:t>
            </w:r>
            <w:r>
              <w:rPr>
                <w:noProof/>
                <w:webHidden/>
              </w:rPr>
              <w:tab/>
            </w:r>
            <w:r>
              <w:rPr>
                <w:noProof/>
                <w:webHidden/>
              </w:rPr>
              <w:fldChar w:fldCharType="begin"/>
            </w:r>
            <w:r>
              <w:rPr>
                <w:noProof/>
                <w:webHidden/>
              </w:rPr>
              <w:instrText xml:space="preserve"> PAGEREF _Toc148634365 \h </w:instrText>
            </w:r>
            <w:r>
              <w:rPr>
                <w:noProof/>
                <w:webHidden/>
              </w:rPr>
            </w:r>
            <w:r>
              <w:rPr>
                <w:noProof/>
                <w:webHidden/>
              </w:rPr>
              <w:fldChar w:fldCharType="separate"/>
            </w:r>
            <w:r>
              <w:rPr>
                <w:noProof/>
                <w:webHidden/>
              </w:rPr>
              <w:t>7</w:t>
            </w:r>
            <w:r>
              <w:rPr>
                <w:noProof/>
                <w:webHidden/>
              </w:rPr>
              <w:fldChar w:fldCharType="end"/>
            </w:r>
          </w:hyperlink>
        </w:p>
        <w:p w14:paraId="4B63BB04" w14:textId="3502102F" w:rsidR="009C34E7" w:rsidRDefault="009C34E7">
          <w:pPr>
            <w:pStyle w:val="TM2"/>
            <w:tabs>
              <w:tab w:val="right" w:leader="dot" w:pos="8296"/>
            </w:tabs>
            <w:rPr>
              <w:rFonts w:eastAsiaTheme="minorEastAsia"/>
              <w:noProof/>
              <w:color w:val="auto"/>
              <w:kern w:val="2"/>
              <w:lang w:eastAsia="fr-CA"/>
              <w14:ligatures w14:val="standardContextual"/>
            </w:rPr>
          </w:pPr>
          <w:hyperlink w:anchor="_Toc148634366" w:history="1">
            <w:r w:rsidRPr="00AC3489">
              <w:rPr>
                <w:rStyle w:val="Lienhypertexte"/>
                <w:noProof/>
              </w:rPr>
              <w:t>Simulation de match</w:t>
            </w:r>
            <w:r>
              <w:rPr>
                <w:noProof/>
                <w:webHidden/>
              </w:rPr>
              <w:tab/>
            </w:r>
            <w:r>
              <w:rPr>
                <w:noProof/>
                <w:webHidden/>
              </w:rPr>
              <w:fldChar w:fldCharType="begin"/>
            </w:r>
            <w:r>
              <w:rPr>
                <w:noProof/>
                <w:webHidden/>
              </w:rPr>
              <w:instrText xml:space="preserve"> PAGEREF _Toc148634366 \h </w:instrText>
            </w:r>
            <w:r>
              <w:rPr>
                <w:noProof/>
                <w:webHidden/>
              </w:rPr>
            </w:r>
            <w:r>
              <w:rPr>
                <w:noProof/>
                <w:webHidden/>
              </w:rPr>
              <w:fldChar w:fldCharType="separate"/>
            </w:r>
            <w:r>
              <w:rPr>
                <w:noProof/>
                <w:webHidden/>
              </w:rPr>
              <w:t>7</w:t>
            </w:r>
            <w:r>
              <w:rPr>
                <w:noProof/>
                <w:webHidden/>
              </w:rPr>
              <w:fldChar w:fldCharType="end"/>
            </w:r>
          </w:hyperlink>
        </w:p>
        <w:p w14:paraId="4C0A5F4B" w14:textId="6F0BE51C" w:rsidR="009C34E7" w:rsidRDefault="009C34E7">
          <w:pPr>
            <w:pStyle w:val="TM2"/>
            <w:tabs>
              <w:tab w:val="right" w:leader="dot" w:pos="8296"/>
            </w:tabs>
            <w:rPr>
              <w:rFonts w:eastAsiaTheme="minorEastAsia"/>
              <w:noProof/>
              <w:color w:val="auto"/>
              <w:kern w:val="2"/>
              <w:lang w:eastAsia="fr-CA"/>
              <w14:ligatures w14:val="standardContextual"/>
            </w:rPr>
          </w:pPr>
          <w:hyperlink w:anchor="_Toc148634367" w:history="1">
            <w:r w:rsidRPr="00AC3489">
              <w:rPr>
                <w:rStyle w:val="Lienhypertexte"/>
                <w:noProof/>
              </w:rPr>
              <w:t>Menu principal</w:t>
            </w:r>
            <w:r>
              <w:rPr>
                <w:noProof/>
                <w:webHidden/>
              </w:rPr>
              <w:tab/>
            </w:r>
            <w:r>
              <w:rPr>
                <w:noProof/>
                <w:webHidden/>
              </w:rPr>
              <w:fldChar w:fldCharType="begin"/>
            </w:r>
            <w:r>
              <w:rPr>
                <w:noProof/>
                <w:webHidden/>
              </w:rPr>
              <w:instrText xml:space="preserve"> PAGEREF _Toc148634367 \h </w:instrText>
            </w:r>
            <w:r>
              <w:rPr>
                <w:noProof/>
                <w:webHidden/>
              </w:rPr>
            </w:r>
            <w:r>
              <w:rPr>
                <w:noProof/>
                <w:webHidden/>
              </w:rPr>
              <w:fldChar w:fldCharType="separate"/>
            </w:r>
            <w:r>
              <w:rPr>
                <w:noProof/>
                <w:webHidden/>
              </w:rPr>
              <w:t>8</w:t>
            </w:r>
            <w:r>
              <w:rPr>
                <w:noProof/>
                <w:webHidden/>
              </w:rPr>
              <w:fldChar w:fldCharType="end"/>
            </w:r>
          </w:hyperlink>
        </w:p>
        <w:p w14:paraId="44F6AE17" w14:textId="5E60866A" w:rsidR="009C34E7" w:rsidRDefault="009C34E7">
          <w:pPr>
            <w:pStyle w:val="TM3"/>
            <w:tabs>
              <w:tab w:val="right" w:leader="dot" w:pos="8296"/>
            </w:tabs>
            <w:rPr>
              <w:rFonts w:eastAsiaTheme="minorEastAsia"/>
              <w:noProof/>
              <w:color w:val="auto"/>
              <w:kern w:val="2"/>
              <w:lang w:eastAsia="fr-CA"/>
              <w14:ligatures w14:val="standardContextual"/>
            </w:rPr>
          </w:pPr>
          <w:hyperlink w:anchor="_Toc148634368" w:history="1">
            <w:r w:rsidRPr="00AC3489">
              <w:rPr>
                <w:rStyle w:val="Lienhypertexte"/>
                <w:noProof/>
              </w:rPr>
              <w:t>Cas d’utilisation “Menu Principal”</w:t>
            </w:r>
            <w:r>
              <w:rPr>
                <w:noProof/>
                <w:webHidden/>
              </w:rPr>
              <w:tab/>
            </w:r>
            <w:r>
              <w:rPr>
                <w:noProof/>
                <w:webHidden/>
              </w:rPr>
              <w:fldChar w:fldCharType="begin"/>
            </w:r>
            <w:r>
              <w:rPr>
                <w:noProof/>
                <w:webHidden/>
              </w:rPr>
              <w:instrText xml:space="preserve"> PAGEREF _Toc148634368 \h </w:instrText>
            </w:r>
            <w:r>
              <w:rPr>
                <w:noProof/>
                <w:webHidden/>
              </w:rPr>
            </w:r>
            <w:r>
              <w:rPr>
                <w:noProof/>
                <w:webHidden/>
              </w:rPr>
              <w:fldChar w:fldCharType="separate"/>
            </w:r>
            <w:r>
              <w:rPr>
                <w:noProof/>
                <w:webHidden/>
              </w:rPr>
              <w:t>8</w:t>
            </w:r>
            <w:r>
              <w:rPr>
                <w:noProof/>
                <w:webHidden/>
              </w:rPr>
              <w:fldChar w:fldCharType="end"/>
            </w:r>
          </w:hyperlink>
        </w:p>
        <w:p w14:paraId="46818D22" w14:textId="2E30CD4D" w:rsidR="009C34E7" w:rsidRDefault="009C34E7">
          <w:pPr>
            <w:pStyle w:val="TM2"/>
            <w:tabs>
              <w:tab w:val="right" w:leader="dot" w:pos="8296"/>
            </w:tabs>
            <w:rPr>
              <w:rFonts w:eastAsiaTheme="minorEastAsia"/>
              <w:noProof/>
              <w:color w:val="auto"/>
              <w:kern w:val="2"/>
              <w:lang w:eastAsia="fr-CA"/>
              <w14:ligatures w14:val="standardContextual"/>
            </w:rPr>
          </w:pPr>
          <w:hyperlink w:anchor="_Toc148634369" w:history="1">
            <w:r w:rsidRPr="00AC3489">
              <w:rPr>
                <w:rStyle w:val="Lienhypertexte"/>
                <w:noProof/>
              </w:rPr>
              <w:t>Match immédiat</w:t>
            </w:r>
            <w:r>
              <w:rPr>
                <w:noProof/>
                <w:webHidden/>
              </w:rPr>
              <w:tab/>
            </w:r>
            <w:r>
              <w:rPr>
                <w:noProof/>
                <w:webHidden/>
              </w:rPr>
              <w:fldChar w:fldCharType="begin"/>
            </w:r>
            <w:r>
              <w:rPr>
                <w:noProof/>
                <w:webHidden/>
              </w:rPr>
              <w:instrText xml:space="preserve"> PAGEREF _Toc148634369 \h </w:instrText>
            </w:r>
            <w:r>
              <w:rPr>
                <w:noProof/>
                <w:webHidden/>
              </w:rPr>
            </w:r>
            <w:r>
              <w:rPr>
                <w:noProof/>
                <w:webHidden/>
              </w:rPr>
              <w:fldChar w:fldCharType="separate"/>
            </w:r>
            <w:r>
              <w:rPr>
                <w:noProof/>
                <w:webHidden/>
              </w:rPr>
              <w:t>9</w:t>
            </w:r>
            <w:r>
              <w:rPr>
                <w:noProof/>
                <w:webHidden/>
              </w:rPr>
              <w:fldChar w:fldCharType="end"/>
            </w:r>
          </w:hyperlink>
        </w:p>
        <w:p w14:paraId="731036F4" w14:textId="14DF78C9" w:rsidR="009C34E7" w:rsidRDefault="009C34E7">
          <w:pPr>
            <w:pStyle w:val="TM2"/>
            <w:tabs>
              <w:tab w:val="right" w:leader="dot" w:pos="8296"/>
            </w:tabs>
            <w:rPr>
              <w:rFonts w:eastAsiaTheme="minorEastAsia"/>
              <w:noProof/>
              <w:color w:val="auto"/>
              <w:kern w:val="2"/>
              <w:lang w:eastAsia="fr-CA"/>
              <w14:ligatures w14:val="standardContextual"/>
            </w:rPr>
          </w:pPr>
          <w:hyperlink w:anchor="_Toc148634370" w:history="1">
            <w:r w:rsidRPr="00AC3489">
              <w:rPr>
                <w:rStyle w:val="Lienhypertexte"/>
                <w:noProof/>
              </w:rPr>
              <w:t>Mode Directeur Général</w:t>
            </w:r>
            <w:r>
              <w:rPr>
                <w:noProof/>
                <w:webHidden/>
              </w:rPr>
              <w:tab/>
            </w:r>
            <w:r>
              <w:rPr>
                <w:noProof/>
                <w:webHidden/>
              </w:rPr>
              <w:fldChar w:fldCharType="begin"/>
            </w:r>
            <w:r>
              <w:rPr>
                <w:noProof/>
                <w:webHidden/>
              </w:rPr>
              <w:instrText xml:space="preserve"> PAGEREF _Toc148634370 \h </w:instrText>
            </w:r>
            <w:r>
              <w:rPr>
                <w:noProof/>
                <w:webHidden/>
              </w:rPr>
            </w:r>
            <w:r>
              <w:rPr>
                <w:noProof/>
                <w:webHidden/>
              </w:rPr>
              <w:fldChar w:fldCharType="separate"/>
            </w:r>
            <w:r>
              <w:rPr>
                <w:noProof/>
                <w:webHidden/>
              </w:rPr>
              <w:t>10</w:t>
            </w:r>
            <w:r>
              <w:rPr>
                <w:noProof/>
                <w:webHidden/>
              </w:rPr>
              <w:fldChar w:fldCharType="end"/>
            </w:r>
          </w:hyperlink>
        </w:p>
        <w:p w14:paraId="5019142B" w14:textId="58EEDF98" w:rsidR="009C34E7" w:rsidRDefault="009C34E7">
          <w:pPr>
            <w:pStyle w:val="TM3"/>
            <w:tabs>
              <w:tab w:val="right" w:leader="dot" w:pos="8296"/>
            </w:tabs>
            <w:rPr>
              <w:rFonts w:eastAsiaTheme="minorEastAsia"/>
              <w:noProof/>
              <w:color w:val="auto"/>
              <w:kern w:val="2"/>
              <w:lang w:eastAsia="fr-CA"/>
              <w14:ligatures w14:val="standardContextual"/>
            </w:rPr>
          </w:pPr>
          <w:hyperlink w:anchor="_Toc148634371" w:history="1">
            <w:r w:rsidRPr="00AC3489">
              <w:rPr>
                <w:rStyle w:val="Lienhypertexte"/>
                <w:noProof/>
              </w:rPr>
              <w:t>Cas d’utilisation “Mode DG”</w:t>
            </w:r>
            <w:r>
              <w:rPr>
                <w:noProof/>
                <w:webHidden/>
              </w:rPr>
              <w:tab/>
            </w:r>
            <w:r>
              <w:rPr>
                <w:noProof/>
                <w:webHidden/>
              </w:rPr>
              <w:fldChar w:fldCharType="begin"/>
            </w:r>
            <w:r>
              <w:rPr>
                <w:noProof/>
                <w:webHidden/>
              </w:rPr>
              <w:instrText xml:space="preserve"> PAGEREF _Toc148634371 \h </w:instrText>
            </w:r>
            <w:r>
              <w:rPr>
                <w:noProof/>
                <w:webHidden/>
              </w:rPr>
            </w:r>
            <w:r>
              <w:rPr>
                <w:noProof/>
                <w:webHidden/>
              </w:rPr>
              <w:fldChar w:fldCharType="separate"/>
            </w:r>
            <w:r>
              <w:rPr>
                <w:noProof/>
                <w:webHidden/>
              </w:rPr>
              <w:t>12</w:t>
            </w:r>
            <w:r>
              <w:rPr>
                <w:noProof/>
                <w:webHidden/>
              </w:rPr>
              <w:fldChar w:fldCharType="end"/>
            </w:r>
          </w:hyperlink>
        </w:p>
        <w:p w14:paraId="6D279441" w14:textId="6E5C449A" w:rsidR="009C34E7" w:rsidRDefault="009C34E7">
          <w:pPr>
            <w:pStyle w:val="TM2"/>
            <w:tabs>
              <w:tab w:val="right" w:leader="dot" w:pos="8296"/>
            </w:tabs>
            <w:rPr>
              <w:rFonts w:eastAsiaTheme="minorEastAsia"/>
              <w:noProof/>
              <w:color w:val="auto"/>
              <w:kern w:val="2"/>
              <w:lang w:eastAsia="fr-CA"/>
              <w14:ligatures w14:val="standardContextual"/>
            </w:rPr>
          </w:pPr>
          <w:hyperlink w:anchor="_Toc148634372" w:history="1">
            <w:r w:rsidRPr="00AC3489">
              <w:rPr>
                <w:rStyle w:val="Lienhypertexte"/>
                <w:noProof/>
              </w:rPr>
              <w:t>Diagramme de classe</w:t>
            </w:r>
            <w:r>
              <w:rPr>
                <w:noProof/>
                <w:webHidden/>
              </w:rPr>
              <w:tab/>
            </w:r>
            <w:r>
              <w:rPr>
                <w:noProof/>
                <w:webHidden/>
              </w:rPr>
              <w:fldChar w:fldCharType="begin"/>
            </w:r>
            <w:r>
              <w:rPr>
                <w:noProof/>
                <w:webHidden/>
              </w:rPr>
              <w:instrText xml:space="preserve"> PAGEREF _Toc148634372 \h </w:instrText>
            </w:r>
            <w:r>
              <w:rPr>
                <w:noProof/>
                <w:webHidden/>
              </w:rPr>
            </w:r>
            <w:r>
              <w:rPr>
                <w:noProof/>
                <w:webHidden/>
              </w:rPr>
              <w:fldChar w:fldCharType="separate"/>
            </w:r>
            <w:r>
              <w:rPr>
                <w:noProof/>
                <w:webHidden/>
              </w:rPr>
              <w:t>12</w:t>
            </w:r>
            <w:r>
              <w:rPr>
                <w:noProof/>
                <w:webHidden/>
              </w:rPr>
              <w:fldChar w:fldCharType="end"/>
            </w:r>
          </w:hyperlink>
        </w:p>
        <w:p w14:paraId="226F6B44" w14:textId="6B8EAC49" w:rsidR="009C34E7" w:rsidRDefault="009C34E7">
          <w:pPr>
            <w:pStyle w:val="TM1"/>
            <w:tabs>
              <w:tab w:val="right" w:leader="dot" w:pos="8296"/>
            </w:tabs>
            <w:rPr>
              <w:rFonts w:eastAsiaTheme="minorEastAsia"/>
              <w:noProof/>
              <w:color w:val="auto"/>
              <w:kern w:val="2"/>
              <w:lang w:eastAsia="fr-CA"/>
              <w14:ligatures w14:val="standardContextual"/>
            </w:rPr>
          </w:pPr>
          <w:hyperlink w:anchor="_Toc148634373" w:history="1">
            <w:r w:rsidRPr="00AC3489">
              <w:rPr>
                <w:rStyle w:val="Lienhypertexte"/>
                <w:noProof/>
              </w:rPr>
              <w:t>User Story</w:t>
            </w:r>
            <w:r>
              <w:rPr>
                <w:noProof/>
                <w:webHidden/>
              </w:rPr>
              <w:tab/>
            </w:r>
            <w:r>
              <w:rPr>
                <w:noProof/>
                <w:webHidden/>
              </w:rPr>
              <w:fldChar w:fldCharType="begin"/>
            </w:r>
            <w:r>
              <w:rPr>
                <w:noProof/>
                <w:webHidden/>
              </w:rPr>
              <w:instrText xml:space="preserve"> PAGEREF _Toc148634373 \h </w:instrText>
            </w:r>
            <w:r>
              <w:rPr>
                <w:noProof/>
                <w:webHidden/>
              </w:rPr>
            </w:r>
            <w:r>
              <w:rPr>
                <w:noProof/>
                <w:webHidden/>
              </w:rPr>
              <w:fldChar w:fldCharType="separate"/>
            </w:r>
            <w:r>
              <w:rPr>
                <w:noProof/>
                <w:webHidden/>
              </w:rPr>
              <w:t>13</w:t>
            </w:r>
            <w:r>
              <w:rPr>
                <w:noProof/>
                <w:webHidden/>
              </w:rPr>
              <w:fldChar w:fldCharType="end"/>
            </w:r>
          </w:hyperlink>
        </w:p>
        <w:p w14:paraId="2772C7AD" w14:textId="6971148E" w:rsidR="009C34E7" w:rsidRDefault="009C34E7">
          <w:pPr>
            <w:pStyle w:val="TM2"/>
            <w:tabs>
              <w:tab w:val="right" w:leader="dot" w:pos="8296"/>
            </w:tabs>
            <w:rPr>
              <w:rFonts w:eastAsiaTheme="minorEastAsia"/>
              <w:noProof/>
              <w:color w:val="auto"/>
              <w:kern w:val="2"/>
              <w:lang w:eastAsia="fr-CA"/>
              <w14:ligatures w14:val="standardContextual"/>
            </w:rPr>
          </w:pPr>
          <w:hyperlink w:anchor="_Toc148634374" w:history="1">
            <w:r w:rsidRPr="00AC3489">
              <w:rPr>
                <w:rStyle w:val="Lienhypertexte"/>
                <w:noProof/>
              </w:rPr>
              <w:t>Faire un match immédiat</w:t>
            </w:r>
            <w:r>
              <w:rPr>
                <w:noProof/>
                <w:webHidden/>
              </w:rPr>
              <w:tab/>
            </w:r>
            <w:r>
              <w:rPr>
                <w:noProof/>
                <w:webHidden/>
              </w:rPr>
              <w:fldChar w:fldCharType="begin"/>
            </w:r>
            <w:r>
              <w:rPr>
                <w:noProof/>
                <w:webHidden/>
              </w:rPr>
              <w:instrText xml:space="preserve"> PAGEREF _Toc148634374 \h </w:instrText>
            </w:r>
            <w:r>
              <w:rPr>
                <w:noProof/>
                <w:webHidden/>
              </w:rPr>
            </w:r>
            <w:r>
              <w:rPr>
                <w:noProof/>
                <w:webHidden/>
              </w:rPr>
              <w:fldChar w:fldCharType="separate"/>
            </w:r>
            <w:r>
              <w:rPr>
                <w:noProof/>
                <w:webHidden/>
              </w:rPr>
              <w:t>13</w:t>
            </w:r>
            <w:r>
              <w:rPr>
                <w:noProof/>
                <w:webHidden/>
              </w:rPr>
              <w:fldChar w:fldCharType="end"/>
            </w:r>
          </w:hyperlink>
        </w:p>
        <w:p w14:paraId="7963059F" w14:textId="5BD2E73E" w:rsidR="009C34E7" w:rsidRDefault="009C34E7">
          <w:pPr>
            <w:pStyle w:val="TM2"/>
            <w:tabs>
              <w:tab w:val="right" w:leader="dot" w:pos="8296"/>
            </w:tabs>
            <w:rPr>
              <w:rFonts w:eastAsiaTheme="minorEastAsia"/>
              <w:noProof/>
              <w:color w:val="auto"/>
              <w:kern w:val="2"/>
              <w:lang w:eastAsia="fr-CA"/>
              <w14:ligatures w14:val="standardContextual"/>
            </w:rPr>
          </w:pPr>
          <w:hyperlink w:anchor="_Toc148634375" w:history="1">
            <w:r w:rsidRPr="00AC3489">
              <w:rPr>
                <w:rStyle w:val="Lienhypertexte"/>
                <w:noProof/>
              </w:rPr>
              <w:t>Mode Directeur Général</w:t>
            </w:r>
            <w:r>
              <w:rPr>
                <w:noProof/>
                <w:webHidden/>
              </w:rPr>
              <w:tab/>
            </w:r>
            <w:r>
              <w:rPr>
                <w:noProof/>
                <w:webHidden/>
              </w:rPr>
              <w:fldChar w:fldCharType="begin"/>
            </w:r>
            <w:r>
              <w:rPr>
                <w:noProof/>
                <w:webHidden/>
              </w:rPr>
              <w:instrText xml:space="preserve"> PAGEREF _Toc148634375 \h </w:instrText>
            </w:r>
            <w:r>
              <w:rPr>
                <w:noProof/>
                <w:webHidden/>
              </w:rPr>
            </w:r>
            <w:r>
              <w:rPr>
                <w:noProof/>
                <w:webHidden/>
              </w:rPr>
              <w:fldChar w:fldCharType="separate"/>
            </w:r>
            <w:r>
              <w:rPr>
                <w:noProof/>
                <w:webHidden/>
              </w:rPr>
              <w:t>13</w:t>
            </w:r>
            <w:r>
              <w:rPr>
                <w:noProof/>
                <w:webHidden/>
              </w:rPr>
              <w:fldChar w:fldCharType="end"/>
            </w:r>
          </w:hyperlink>
        </w:p>
        <w:p w14:paraId="66DB936E" w14:textId="5F609AC3" w:rsidR="009C34E7" w:rsidRDefault="009C34E7">
          <w:pPr>
            <w:pStyle w:val="TM3"/>
            <w:tabs>
              <w:tab w:val="right" w:leader="dot" w:pos="8296"/>
            </w:tabs>
            <w:rPr>
              <w:rFonts w:eastAsiaTheme="minorEastAsia"/>
              <w:noProof/>
              <w:color w:val="auto"/>
              <w:kern w:val="2"/>
              <w:lang w:eastAsia="fr-CA"/>
              <w14:ligatures w14:val="standardContextual"/>
            </w:rPr>
          </w:pPr>
          <w:hyperlink w:anchor="_Toc148634376" w:history="1">
            <w:r w:rsidRPr="00AC3489">
              <w:rPr>
                <w:rStyle w:val="Lienhypertexte"/>
                <w:noProof/>
              </w:rPr>
              <w:t>Calendrier</w:t>
            </w:r>
            <w:r>
              <w:rPr>
                <w:noProof/>
                <w:webHidden/>
              </w:rPr>
              <w:tab/>
            </w:r>
            <w:r>
              <w:rPr>
                <w:noProof/>
                <w:webHidden/>
              </w:rPr>
              <w:fldChar w:fldCharType="begin"/>
            </w:r>
            <w:r>
              <w:rPr>
                <w:noProof/>
                <w:webHidden/>
              </w:rPr>
              <w:instrText xml:space="preserve"> PAGEREF _Toc148634376 \h </w:instrText>
            </w:r>
            <w:r>
              <w:rPr>
                <w:noProof/>
                <w:webHidden/>
              </w:rPr>
            </w:r>
            <w:r>
              <w:rPr>
                <w:noProof/>
                <w:webHidden/>
              </w:rPr>
              <w:fldChar w:fldCharType="separate"/>
            </w:r>
            <w:r>
              <w:rPr>
                <w:noProof/>
                <w:webHidden/>
              </w:rPr>
              <w:t>13</w:t>
            </w:r>
            <w:r>
              <w:rPr>
                <w:noProof/>
                <w:webHidden/>
              </w:rPr>
              <w:fldChar w:fldCharType="end"/>
            </w:r>
          </w:hyperlink>
        </w:p>
        <w:p w14:paraId="10B3C7BE" w14:textId="0F17AAC2" w:rsidR="009C34E7" w:rsidRDefault="009C34E7">
          <w:pPr>
            <w:pStyle w:val="TM3"/>
            <w:tabs>
              <w:tab w:val="right" w:leader="dot" w:pos="8296"/>
            </w:tabs>
            <w:rPr>
              <w:rFonts w:eastAsiaTheme="minorEastAsia"/>
              <w:noProof/>
              <w:color w:val="auto"/>
              <w:kern w:val="2"/>
              <w:lang w:eastAsia="fr-CA"/>
              <w14:ligatures w14:val="standardContextual"/>
            </w:rPr>
          </w:pPr>
          <w:hyperlink w:anchor="_Toc148634377" w:history="1">
            <w:r w:rsidRPr="00AC3489">
              <w:rPr>
                <w:rStyle w:val="Lienhypertexte"/>
                <w:noProof/>
              </w:rPr>
              <w:t>Initier un échange</w:t>
            </w:r>
            <w:r>
              <w:rPr>
                <w:noProof/>
                <w:webHidden/>
              </w:rPr>
              <w:tab/>
            </w:r>
            <w:r>
              <w:rPr>
                <w:noProof/>
                <w:webHidden/>
              </w:rPr>
              <w:fldChar w:fldCharType="begin"/>
            </w:r>
            <w:r>
              <w:rPr>
                <w:noProof/>
                <w:webHidden/>
              </w:rPr>
              <w:instrText xml:space="preserve"> PAGEREF _Toc148634377 \h </w:instrText>
            </w:r>
            <w:r>
              <w:rPr>
                <w:noProof/>
                <w:webHidden/>
              </w:rPr>
            </w:r>
            <w:r>
              <w:rPr>
                <w:noProof/>
                <w:webHidden/>
              </w:rPr>
              <w:fldChar w:fldCharType="separate"/>
            </w:r>
            <w:r>
              <w:rPr>
                <w:noProof/>
                <w:webHidden/>
              </w:rPr>
              <w:t>13</w:t>
            </w:r>
            <w:r>
              <w:rPr>
                <w:noProof/>
                <w:webHidden/>
              </w:rPr>
              <w:fldChar w:fldCharType="end"/>
            </w:r>
          </w:hyperlink>
        </w:p>
        <w:p w14:paraId="5C028343" w14:textId="1F11E2A8" w:rsidR="009C34E7" w:rsidRDefault="009C34E7">
          <w:pPr>
            <w:pStyle w:val="TM3"/>
            <w:tabs>
              <w:tab w:val="right" w:leader="dot" w:pos="8296"/>
            </w:tabs>
            <w:rPr>
              <w:rFonts w:eastAsiaTheme="minorEastAsia"/>
              <w:noProof/>
              <w:color w:val="auto"/>
              <w:kern w:val="2"/>
              <w:lang w:eastAsia="fr-CA"/>
              <w14:ligatures w14:val="standardContextual"/>
            </w:rPr>
          </w:pPr>
          <w:hyperlink w:anchor="_Toc148634378" w:history="1">
            <w:r w:rsidRPr="00AC3489">
              <w:rPr>
                <w:rStyle w:val="Lienhypertexte"/>
                <w:noProof/>
              </w:rPr>
              <w:t>Messagerie</w:t>
            </w:r>
            <w:r>
              <w:rPr>
                <w:noProof/>
                <w:webHidden/>
              </w:rPr>
              <w:tab/>
            </w:r>
            <w:r>
              <w:rPr>
                <w:noProof/>
                <w:webHidden/>
              </w:rPr>
              <w:fldChar w:fldCharType="begin"/>
            </w:r>
            <w:r>
              <w:rPr>
                <w:noProof/>
                <w:webHidden/>
              </w:rPr>
              <w:instrText xml:space="preserve"> PAGEREF _Toc148634378 \h </w:instrText>
            </w:r>
            <w:r>
              <w:rPr>
                <w:noProof/>
                <w:webHidden/>
              </w:rPr>
            </w:r>
            <w:r>
              <w:rPr>
                <w:noProof/>
                <w:webHidden/>
              </w:rPr>
              <w:fldChar w:fldCharType="separate"/>
            </w:r>
            <w:r>
              <w:rPr>
                <w:noProof/>
                <w:webHidden/>
              </w:rPr>
              <w:t>14</w:t>
            </w:r>
            <w:r>
              <w:rPr>
                <w:noProof/>
                <w:webHidden/>
              </w:rPr>
              <w:fldChar w:fldCharType="end"/>
            </w:r>
          </w:hyperlink>
        </w:p>
        <w:p w14:paraId="677286DE" w14:textId="194A21ED" w:rsidR="009C34E7" w:rsidRDefault="009C34E7">
          <w:pPr>
            <w:pStyle w:val="TM3"/>
            <w:tabs>
              <w:tab w:val="right" w:leader="dot" w:pos="8296"/>
            </w:tabs>
            <w:rPr>
              <w:rFonts w:eastAsiaTheme="minorEastAsia"/>
              <w:noProof/>
              <w:color w:val="auto"/>
              <w:kern w:val="2"/>
              <w:lang w:eastAsia="fr-CA"/>
              <w14:ligatures w14:val="standardContextual"/>
            </w:rPr>
          </w:pPr>
          <w:hyperlink w:anchor="_Toc148634379" w:history="1">
            <w:r w:rsidRPr="00AC3489">
              <w:rPr>
                <w:rStyle w:val="Lienhypertexte"/>
                <w:noProof/>
              </w:rPr>
              <w:t>Table de la ligue</w:t>
            </w:r>
            <w:r>
              <w:rPr>
                <w:noProof/>
                <w:webHidden/>
              </w:rPr>
              <w:tab/>
            </w:r>
            <w:r>
              <w:rPr>
                <w:noProof/>
                <w:webHidden/>
              </w:rPr>
              <w:fldChar w:fldCharType="begin"/>
            </w:r>
            <w:r>
              <w:rPr>
                <w:noProof/>
                <w:webHidden/>
              </w:rPr>
              <w:instrText xml:space="preserve"> PAGEREF _Toc148634379 \h </w:instrText>
            </w:r>
            <w:r>
              <w:rPr>
                <w:noProof/>
                <w:webHidden/>
              </w:rPr>
            </w:r>
            <w:r>
              <w:rPr>
                <w:noProof/>
                <w:webHidden/>
              </w:rPr>
              <w:fldChar w:fldCharType="separate"/>
            </w:r>
            <w:r>
              <w:rPr>
                <w:noProof/>
                <w:webHidden/>
              </w:rPr>
              <w:t>14</w:t>
            </w:r>
            <w:r>
              <w:rPr>
                <w:noProof/>
                <w:webHidden/>
              </w:rPr>
              <w:fldChar w:fldCharType="end"/>
            </w:r>
          </w:hyperlink>
        </w:p>
        <w:p w14:paraId="2FACD136" w14:textId="4DAA451A" w:rsidR="009C34E7" w:rsidRDefault="009C34E7">
          <w:pPr>
            <w:pStyle w:val="TM3"/>
            <w:tabs>
              <w:tab w:val="right" w:leader="dot" w:pos="8296"/>
            </w:tabs>
            <w:rPr>
              <w:rFonts w:eastAsiaTheme="minorEastAsia"/>
              <w:noProof/>
              <w:color w:val="auto"/>
              <w:kern w:val="2"/>
              <w:lang w:eastAsia="fr-CA"/>
              <w14:ligatures w14:val="standardContextual"/>
            </w:rPr>
          </w:pPr>
          <w:hyperlink w:anchor="_Toc148634380" w:history="1">
            <w:r w:rsidRPr="00AC3489">
              <w:rPr>
                <w:rStyle w:val="Lienhypertexte"/>
                <w:noProof/>
              </w:rPr>
              <w:t>Liste des joueurs</w:t>
            </w:r>
            <w:r>
              <w:rPr>
                <w:noProof/>
                <w:webHidden/>
              </w:rPr>
              <w:tab/>
            </w:r>
            <w:r>
              <w:rPr>
                <w:noProof/>
                <w:webHidden/>
              </w:rPr>
              <w:fldChar w:fldCharType="begin"/>
            </w:r>
            <w:r>
              <w:rPr>
                <w:noProof/>
                <w:webHidden/>
              </w:rPr>
              <w:instrText xml:space="preserve"> PAGEREF _Toc148634380 \h </w:instrText>
            </w:r>
            <w:r>
              <w:rPr>
                <w:noProof/>
                <w:webHidden/>
              </w:rPr>
            </w:r>
            <w:r>
              <w:rPr>
                <w:noProof/>
                <w:webHidden/>
              </w:rPr>
              <w:fldChar w:fldCharType="separate"/>
            </w:r>
            <w:r>
              <w:rPr>
                <w:noProof/>
                <w:webHidden/>
              </w:rPr>
              <w:t>14</w:t>
            </w:r>
            <w:r>
              <w:rPr>
                <w:noProof/>
                <w:webHidden/>
              </w:rPr>
              <w:fldChar w:fldCharType="end"/>
            </w:r>
          </w:hyperlink>
        </w:p>
        <w:p w14:paraId="13E2C0F0" w14:textId="7EFF171F" w:rsidR="009C34E7" w:rsidRDefault="009C34E7">
          <w:pPr>
            <w:pStyle w:val="TM3"/>
            <w:tabs>
              <w:tab w:val="right" w:leader="dot" w:pos="8296"/>
            </w:tabs>
            <w:rPr>
              <w:rFonts w:eastAsiaTheme="minorEastAsia"/>
              <w:noProof/>
              <w:color w:val="auto"/>
              <w:kern w:val="2"/>
              <w:lang w:eastAsia="fr-CA"/>
              <w14:ligatures w14:val="standardContextual"/>
            </w:rPr>
          </w:pPr>
          <w:hyperlink w:anchor="_Toc148634381" w:history="1">
            <w:r w:rsidRPr="00AC3489">
              <w:rPr>
                <w:rStyle w:val="Lienhypertexte"/>
                <w:noProof/>
              </w:rPr>
              <w:t>Match (Gameplay)</w:t>
            </w:r>
            <w:r>
              <w:rPr>
                <w:noProof/>
                <w:webHidden/>
              </w:rPr>
              <w:tab/>
            </w:r>
            <w:r>
              <w:rPr>
                <w:noProof/>
                <w:webHidden/>
              </w:rPr>
              <w:fldChar w:fldCharType="begin"/>
            </w:r>
            <w:r>
              <w:rPr>
                <w:noProof/>
                <w:webHidden/>
              </w:rPr>
              <w:instrText xml:space="preserve"> PAGEREF _Toc148634381 \h </w:instrText>
            </w:r>
            <w:r>
              <w:rPr>
                <w:noProof/>
                <w:webHidden/>
              </w:rPr>
            </w:r>
            <w:r>
              <w:rPr>
                <w:noProof/>
                <w:webHidden/>
              </w:rPr>
              <w:fldChar w:fldCharType="separate"/>
            </w:r>
            <w:r>
              <w:rPr>
                <w:noProof/>
                <w:webHidden/>
              </w:rPr>
              <w:t>15</w:t>
            </w:r>
            <w:r>
              <w:rPr>
                <w:noProof/>
                <w:webHidden/>
              </w:rPr>
              <w:fldChar w:fldCharType="end"/>
            </w:r>
          </w:hyperlink>
        </w:p>
        <w:p w14:paraId="7D107320" w14:textId="5D43FBF4" w:rsidR="009C34E7" w:rsidRDefault="009C34E7">
          <w:pPr>
            <w:pStyle w:val="TM1"/>
            <w:tabs>
              <w:tab w:val="right" w:leader="dot" w:pos="8296"/>
            </w:tabs>
            <w:rPr>
              <w:rFonts w:eastAsiaTheme="minorEastAsia"/>
              <w:noProof/>
              <w:color w:val="auto"/>
              <w:kern w:val="2"/>
              <w:lang w:eastAsia="fr-CA"/>
              <w14:ligatures w14:val="standardContextual"/>
            </w:rPr>
          </w:pPr>
          <w:hyperlink w:anchor="_Toc148634382" w:history="1">
            <w:r w:rsidRPr="00AC3489">
              <w:rPr>
                <w:rStyle w:val="Lienhypertexte"/>
                <w:noProof/>
              </w:rPr>
              <w:t>Calendrier du projet</w:t>
            </w:r>
            <w:r>
              <w:rPr>
                <w:noProof/>
                <w:webHidden/>
              </w:rPr>
              <w:tab/>
            </w:r>
            <w:r>
              <w:rPr>
                <w:noProof/>
                <w:webHidden/>
              </w:rPr>
              <w:fldChar w:fldCharType="begin"/>
            </w:r>
            <w:r>
              <w:rPr>
                <w:noProof/>
                <w:webHidden/>
              </w:rPr>
              <w:instrText xml:space="preserve"> PAGEREF _Toc148634382 \h </w:instrText>
            </w:r>
            <w:r>
              <w:rPr>
                <w:noProof/>
                <w:webHidden/>
              </w:rPr>
            </w:r>
            <w:r>
              <w:rPr>
                <w:noProof/>
                <w:webHidden/>
              </w:rPr>
              <w:fldChar w:fldCharType="separate"/>
            </w:r>
            <w:r>
              <w:rPr>
                <w:noProof/>
                <w:webHidden/>
              </w:rPr>
              <w:t>16</w:t>
            </w:r>
            <w:r>
              <w:rPr>
                <w:noProof/>
                <w:webHidden/>
              </w:rPr>
              <w:fldChar w:fldCharType="end"/>
            </w:r>
          </w:hyperlink>
        </w:p>
        <w:p w14:paraId="7B1D9ED0" w14:textId="3B65099D" w:rsidR="009C34E7" w:rsidRDefault="009C34E7">
          <w:pPr>
            <w:pStyle w:val="TM2"/>
            <w:tabs>
              <w:tab w:val="right" w:leader="dot" w:pos="8296"/>
            </w:tabs>
            <w:rPr>
              <w:rFonts w:eastAsiaTheme="minorEastAsia"/>
              <w:noProof/>
              <w:color w:val="auto"/>
              <w:kern w:val="2"/>
              <w:lang w:eastAsia="fr-CA"/>
              <w14:ligatures w14:val="standardContextual"/>
            </w:rPr>
          </w:pPr>
          <w:hyperlink w:anchor="_Toc148634383" w:history="1">
            <w:r w:rsidRPr="00AC3489">
              <w:rPr>
                <w:rStyle w:val="Lienhypertexte"/>
                <w:noProof/>
              </w:rPr>
              <w:t>Tâches</w:t>
            </w:r>
            <w:r>
              <w:rPr>
                <w:noProof/>
                <w:webHidden/>
              </w:rPr>
              <w:tab/>
            </w:r>
            <w:r>
              <w:rPr>
                <w:noProof/>
                <w:webHidden/>
              </w:rPr>
              <w:fldChar w:fldCharType="begin"/>
            </w:r>
            <w:r>
              <w:rPr>
                <w:noProof/>
                <w:webHidden/>
              </w:rPr>
              <w:instrText xml:space="preserve"> PAGEREF _Toc148634383 \h </w:instrText>
            </w:r>
            <w:r>
              <w:rPr>
                <w:noProof/>
                <w:webHidden/>
              </w:rPr>
            </w:r>
            <w:r>
              <w:rPr>
                <w:noProof/>
                <w:webHidden/>
              </w:rPr>
              <w:fldChar w:fldCharType="separate"/>
            </w:r>
            <w:r>
              <w:rPr>
                <w:noProof/>
                <w:webHidden/>
              </w:rPr>
              <w:t>17</w:t>
            </w:r>
            <w:r>
              <w:rPr>
                <w:noProof/>
                <w:webHidden/>
              </w:rPr>
              <w:fldChar w:fldCharType="end"/>
            </w:r>
          </w:hyperlink>
        </w:p>
        <w:p w14:paraId="3A628C12" w14:textId="5490597B" w:rsidR="009C34E7" w:rsidRDefault="009C34E7">
          <w:pPr>
            <w:pStyle w:val="TM3"/>
            <w:tabs>
              <w:tab w:val="right" w:leader="dot" w:pos="8296"/>
            </w:tabs>
            <w:rPr>
              <w:rFonts w:eastAsiaTheme="minorEastAsia"/>
              <w:noProof/>
              <w:color w:val="auto"/>
              <w:kern w:val="2"/>
              <w:lang w:eastAsia="fr-CA"/>
              <w14:ligatures w14:val="standardContextual"/>
            </w:rPr>
          </w:pPr>
          <w:hyperlink w:anchor="_Toc148634384" w:history="1">
            <w:r w:rsidRPr="00AC3489">
              <w:rPr>
                <w:rStyle w:val="Lienhypertexte"/>
                <w:iCs/>
                <w:noProof/>
              </w:rPr>
              <w:t>Présentation</w:t>
            </w:r>
            <w:r>
              <w:rPr>
                <w:noProof/>
                <w:webHidden/>
              </w:rPr>
              <w:tab/>
            </w:r>
            <w:r>
              <w:rPr>
                <w:noProof/>
                <w:webHidden/>
              </w:rPr>
              <w:fldChar w:fldCharType="begin"/>
            </w:r>
            <w:r>
              <w:rPr>
                <w:noProof/>
                <w:webHidden/>
              </w:rPr>
              <w:instrText xml:space="preserve"> PAGEREF _Toc148634384 \h </w:instrText>
            </w:r>
            <w:r>
              <w:rPr>
                <w:noProof/>
                <w:webHidden/>
              </w:rPr>
            </w:r>
            <w:r>
              <w:rPr>
                <w:noProof/>
                <w:webHidden/>
              </w:rPr>
              <w:fldChar w:fldCharType="separate"/>
            </w:r>
            <w:r>
              <w:rPr>
                <w:noProof/>
                <w:webHidden/>
              </w:rPr>
              <w:t>17</w:t>
            </w:r>
            <w:r>
              <w:rPr>
                <w:noProof/>
                <w:webHidden/>
              </w:rPr>
              <w:fldChar w:fldCharType="end"/>
            </w:r>
          </w:hyperlink>
        </w:p>
        <w:p w14:paraId="71A467C7" w14:textId="530EC2B5" w:rsidR="009C34E7" w:rsidRDefault="009C34E7">
          <w:pPr>
            <w:pStyle w:val="TM3"/>
            <w:tabs>
              <w:tab w:val="right" w:leader="dot" w:pos="8296"/>
            </w:tabs>
            <w:rPr>
              <w:rFonts w:eastAsiaTheme="minorEastAsia"/>
              <w:noProof/>
              <w:color w:val="auto"/>
              <w:kern w:val="2"/>
              <w:lang w:eastAsia="fr-CA"/>
              <w14:ligatures w14:val="standardContextual"/>
            </w:rPr>
          </w:pPr>
          <w:hyperlink w:anchor="_Toc148634385" w:history="1">
            <w:r w:rsidRPr="00AC3489">
              <w:rPr>
                <w:rStyle w:val="Lienhypertexte"/>
                <w:iCs/>
                <w:noProof/>
              </w:rPr>
              <w:t>Interface graphique menu principal</w:t>
            </w:r>
            <w:r>
              <w:rPr>
                <w:noProof/>
                <w:webHidden/>
              </w:rPr>
              <w:tab/>
            </w:r>
            <w:r>
              <w:rPr>
                <w:noProof/>
                <w:webHidden/>
              </w:rPr>
              <w:fldChar w:fldCharType="begin"/>
            </w:r>
            <w:r>
              <w:rPr>
                <w:noProof/>
                <w:webHidden/>
              </w:rPr>
              <w:instrText xml:space="preserve"> PAGEREF _Toc148634385 \h </w:instrText>
            </w:r>
            <w:r>
              <w:rPr>
                <w:noProof/>
                <w:webHidden/>
              </w:rPr>
            </w:r>
            <w:r>
              <w:rPr>
                <w:noProof/>
                <w:webHidden/>
              </w:rPr>
              <w:fldChar w:fldCharType="separate"/>
            </w:r>
            <w:r>
              <w:rPr>
                <w:noProof/>
                <w:webHidden/>
              </w:rPr>
              <w:t>18</w:t>
            </w:r>
            <w:r>
              <w:rPr>
                <w:noProof/>
                <w:webHidden/>
              </w:rPr>
              <w:fldChar w:fldCharType="end"/>
            </w:r>
          </w:hyperlink>
        </w:p>
        <w:p w14:paraId="13964998" w14:textId="4B2E23F2" w:rsidR="00D265B1" w:rsidRPr="00A725F8" w:rsidRDefault="00D265B1">
          <w:r w:rsidRPr="00A725F8">
            <w:rPr>
              <w:b/>
              <w:bCs/>
            </w:rPr>
            <w:fldChar w:fldCharType="end"/>
          </w:r>
        </w:p>
      </w:sdtContent>
    </w:sdt>
    <w:p w14:paraId="202F02A0" w14:textId="414ADDA1" w:rsidR="00622E69" w:rsidRPr="00A725F8" w:rsidRDefault="00622E69" w:rsidP="00470D8F">
      <w:pPr>
        <w:pStyle w:val="Titre2"/>
      </w:pPr>
    </w:p>
    <w:p w14:paraId="52C9613A" w14:textId="77777777" w:rsidR="00622E69" w:rsidRPr="00A725F8" w:rsidRDefault="00622E69" w:rsidP="00F824AF">
      <w:pPr>
        <w:pStyle w:val="Titre"/>
      </w:pPr>
      <w:r w:rsidRPr="00A725F8">
        <w:br w:type="page"/>
      </w:r>
    </w:p>
    <w:p w14:paraId="7769B2C2" w14:textId="55199DD9" w:rsidR="00EE10E7" w:rsidRPr="00A725F8" w:rsidRDefault="0BE2A40B" w:rsidP="00622E69">
      <w:pPr>
        <w:pStyle w:val="Titre1"/>
      </w:pPr>
      <w:bookmarkStart w:id="1" w:name="_Toc148634357"/>
      <w:r w:rsidRPr="00A725F8">
        <w:lastRenderedPageBreak/>
        <w:t>Introduction</w:t>
      </w:r>
      <w:bookmarkEnd w:id="1"/>
    </w:p>
    <w:p w14:paraId="647CB6F3" w14:textId="6F83F1EC" w:rsidR="00F824AF" w:rsidRPr="00A725F8" w:rsidRDefault="00BD6E6F" w:rsidP="00622E69">
      <w:pPr>
        <w:pStyle w:val="Titre2"/>
      </w:pPr>
      <w:bookmarkStart w:id="2" w:name="_Toc148634358"/>
      <w:r w:rsidRPr="00A725F8">
        <w:t>Vision</w:t>
      </w:r>
      <w:r w:rsidR="0BE2A40B" w:rsidRPr="00A725F8">
        <w:t xml:space="preserve"> du projet</w:t>
      </w:r>
      <w:bookmarkEnd w:id="2"/>
    </w:p>
    <w:p w14:paraId="11B5D1AB" w14:textId="42418078" w:rsidR="00F824AF" w:rsidRPr="00A725F8" w:rsidRDefault="00F824AF" w:rsidP="00F824AF">
      <w:r w:rsidRPr="00A725F8">
        <w:t>Le projet va simuler</w:t>
      </w:r>
      <w:r w:rsidR="00BF6346" w:rsidRPr="00A725F8">
        <w:t xml:space="preserve"> en temps accéléré</w:t>
      </w:r>
      <w:r w:rsidRPr="00A725F8">
        <w:t xml:space="preserve"> des matchs entre deux équipes de la Ligue </w:t>
      </w:r>
      <w:r w:rsidR="00A61B61" w:rsidRPr="00A725F8">
        <w:t>nationale de h</w:t>
      </w:r>
      <w:r w:rsidRPr="00A725F8">
        <w:t>ockey</w:t>
      </w:r>
      <w:r w:rsidR="00BF6346" w:rsidRPr="00A725F8">
        <w:t xml:space="preserve">. Il y aura possibilité de contrôler une équipe, les deux équipes ou simplement regarder le match. </w:t>
      </w:r>
      <w:r w:rsidR="00013A2E" w:rsidRPr="00A725F8">
        <w:t xml:space="preserve">Possiblement, il y aura un mode </w:t>
      </w:r>
      <w:r w:rsidR="00A61B61" w:rsidRPr="00A725F8">
        <w:t>d</w:t>
      </w:r>
      <w:r w:rsidR="00013A2E" w:rsidRPr="00A725F8">
        <w:t xml:space="preserve">irecteur </w:t>
      </w:r>
      <w:r w:rsidR="008D20A0" w:rsidRPr="00A725F8">
        <w:t>g</w:t>
      </w:r>
      <w:r w:rsidR="00013A2E" w:rsidRPr="00A725F8">
        <w:t>énéral, qui simulera la saison au complet et gardera les statistiques des joueurs et des équipes.</w:t>
      </w:r>
      <w:r w:rsidR="005A2819" w:rsidRPr="00A725F8">
        <w:t xml:space="preserve"> Les équipes qui seront intégré</w:t>
      </w:r>
      <w:r w:rsidR="008D20A0" w:rsidRPr="00A725F8">
        <w:t>e</w:t>
      </w:r>
      <w:r w:rsidR="005A2819" w:rsidRPr="00A725F8">
        <w:t>s dans le jeu seront les équipes qui font parti</w:t>
      </w:r>
      <w:r w:rsidR="008D20A0" w:rsidRPr="00A725F8">
        <w:t>e</w:t>
      </w:r>
      <w:r w:rsidR="005A2819" w:rsidRPr="00A725F8">
        <w:t xml:space="preserve"> de la division Atlantique de la Ligue </w:t>
      </w:r>
      <w:r w:rsidR="00A61B61" w:rsidRPr="00A725F8">
        <w:t>nationale de h</w:t>
      </w:r>
      <w:r w:rsidR="005A2819" w:rsidRPr="00A725F8">
        <w:t xml:space="preserve">ockey, </w:t>
      </w:r>
      <w:r w:rsidR="00602DA9" w:rsidRPr="00A725F8">
        <w:t>les équipes seront listé</w:t>
      </w:r>
      <w:r w:rsidR="008D20A0" w:rsidRPr="00A725F8">
        <w:t>e</w:t>
      </w:r>
      <w:r w:rsidR="00602DA9" w:rsidRPr="00A725F8">
        <w:t>s :</w:t>
      </w:r>
    </w:p>
    <w:p w14:paraId="00AD3092" w14:textId="77777777" w:rsidR="00602DA9" w:rsidRPr="00A725F8" w:rsidRDefault="00602DA9" w:rsidP="00602DA9">
      <w:pPr>
        <w:numPr>
          <w:ilvl w:val="0"/>
          <w:numId w:val="16"/>
        </w:numPr>
        <w:shd w:val="clear" w:color="auto" w:fill="FFFFFF"/>
        <w:spacing w:before="100" w:beforeAutospacing="1" w:after="24" w:line="240" w:lineRule="auto"/>
        <w:ind w:left="1104"/>
        <w:rPr>
          <w:rFonts w:eastAsia="Times New Roman" w:cstheme="minorHAnsi"/>
          <w:color w:val="202122"/>
          <w:lang w:eastAsia="fr-CA"/>
        </w:rPr>
      </w:pPr>
      <w:r w:rsidRPr="00A725F8">
        <w:rPr>
          <w:rFonts w:eastAsia="Times New Roman" w:cstheme="minorHAnsi"/>
          <w:color w:val="202122"/>
          <w:lang w:eastAsia="fr-CA"/>
        </w:rPr>
        <w:t>Boston Bruins</w:t>
      </w:r>
    </w:p>
    <w:p w14:paraId="0F2D09EA" w14:textId="77777777" w:rsidR="00602DA9" w:rsidRPr="00A725F8" w:rsidRDefault="00602DA9" w:rsidP="00602DA9">
      <w:pPr>
        <w:numPr>
          <w:ilvl w:val="0"/>
          <w:numId w:val="16"/>
        </w:numPr>
        <w:shd w:val="clear" w:color="auto" w:fill="FFFFFF"/>
        <w:spacing w:before="100" w:beforeAutospacing="1" w:after="24" w:line="240" w:lineRule="auto"/>
        <w:ind w:left="1104"/>
        <w:rPr>
          <w:rFonts w:eastAsia="Times New Roman" w:cstheme="minorHAnsi"/>
          <w:color w:val="202122"/>
          <w:lang w:eastAsia="fr-CA"/>
        </w:rPr>
      </w:pPr>
      <w:r w:rsidRPr="00A725F8">
        <w:rPr>
          <w:rFonts w:eastAsia="Times New Roman" w:cstheme="minorHAnsi"/>
          <w:color w:val="202122"/>
          <w:lang w:eastAsia="fr-CA"/>
        </w:rPr>
        <w:t>Buffalo Sabres</w:t>
      </w:r>
    </w:p>
    <w:p w14:paraId="4DE20450" w14:textId="77777777" w:rsidR="00602DA9" w:rsidRPr="00A725F8" w:rsidRDefault="00602DA9" w:rsidP="00602DA9">
      <w:pPr>
        <w:numPr>
          <w:ilvl w:val="0"/>
          <w:numId w:val="16"/>
        </w:numPr>
        <w:shd w:val="clear" w:color="auto" w:fill="FFFFFF"/>
        <w:spacing w:before="100" w:beforeAutospacing="1" w:after="24" w:line="240" w:lineRule="auto"/>
        <w:ind w:left="1104"/>
        <w:rPr>
          <w:rFonts w:eastAsia="Times New Roman" w:cstheme="minorHAnsi"/>
          <w:color w:val="202122"/>
          <w:lang w:eastAsia="fr-CA"/>
        </w:rPr>
      </w:pPr>
      <w:r w:rsidRPr="00A725F8">
        <w:rPr>
          <w:rFonts w:eastAsia="Times New Roman" w:cstheme="minorHAnsi"/>
          <w:color w:val="202122"/>
          <w:lang w:eastAsia="fr-CA"/>
        </w:rPr>
        <w:t>Detroit Red Wings</w:t>
      </w:r>
    </w:p>
    <w:p w14:paraId="72CC6024" w14:textId="77777777" w:rsidR="00602DA9" w:rsidRPr="00A725F8" w:rsidRDefault="00602DA9" w:rsidP="00602DA9">
      <w:pPr>
        <w:numPr>
          <w:ilvl w:val="0"/>
          <w:numId w:val="16"/>
        </w:numPr>
        <w:shd w:val="clear" w:color="auto" w:fill="FFFFFF"/>
        <w:spacing w:before="100" w:beforeAutospacing="1" w:after="24" w:line="240" w:lineRule="auto"/>
        <w:ind w:left="1104"/>
        <w:rPr>
          <w:rFonts w:eastAsia="Times New Roman" w:cstheme="minorHAnsi"/>
          <w:color w:val="202122"/>
          <w:lang w:eastAsia="fr-CA"/>
        </w:rPr>
      </w:pPr>
      <w:r w:rsidRPr="00A725F8">
        <w:rPr>
          <w:rFonts w:eastAsia="Times New Roman" w:cstheme="minorHAnsi"/>
          <w:color w:val="202122"/>
          <w:lang w:eastAsia="fr-CA"/>
        </w:rPr>
        <w:t>Florida Panthers</w:t>
      </w:r>
    </w:p>
    <w:p w14:paraId="25913CF7" w14:textId="77777777" w:rsidR="00602DA9" w:rsidRPr="00A725F8" w:rsidRDefault="00602DA9" w:rsidP="00602DA9">
      <w:pPr>
        <w:numPr>
          <w:ilvl w:val="0"/>
          <w:numId w:val="16"/>
        </w:numPr>
        <w:shd w:val="clear" w:color="auto" w:fill="FFFFFF"/>
        <w:spacing w:before="100" w:beforeAutospacing="1" w:after="24" w:line="240" w:lineRule="auto"/>
        <w:ind w:left="1104"/>
        <w:rPr>
          <w:rFonts w:eastAsia="Times New Roman" w:cstheme="minorHAnsi"/>
          <w:color w:val="202122"/>
          <w:lang w:eastAsia="fr-CA"/>
        </w:rPr>
      </w:pPr>
      <w:proofErr w:type="spellStart"/>
      <w:r w:rsidRPr="00A725F8">
        <w:rPr>
          <w:rFonts w:eastAsia="Times New Roman" w:cstheme="minorHAnsi"/>
          <w:color w:val="202122"/>
          <w:lang w:eastAsia="fr-CA"/>
        </w:rPr>
        <w:t>Montreal</w:t>
      </w:r>
      <w:proofErr w:type="spellEnd"/>
      <w:r w:rsidRPr="00A725F8">
        <w:rPr>
          <w:rFonts w:eastAsia="Times New Roman" w:cstheme="minorHAnsi"/>
          <w:color w:val="202122"/>
          <w:lang w:eastAsia="fr-CA"/>
        </w:rPr>
        <w:t xml:space="preserve"> Canadiens</w:t>
      </w:r>
    </w:p>
    <w:p w14:paraId="4FDC9B2F" w14:textId="77777777" w:rsidR="00602DA9" w:rsidRPr="00A725F8" w:rsidRDefault="00602DA9" w:rsidP="00602DA9">
      <w:pPr>
        <w:numPr>
          <w:ilvl w:val="0"/>
          <w:numId w:val="16"/>
        </w:numPr>
        <w:shd w:val="clear" w:color="auto" w:fill="FFFFFF"/>
        <w:spacing w:before="100" w:beforeAutospacing="1" w:after="24" w:line="240" w:lineRule="auto"/>
        <w:ind w:left="1104"/>
        <w:rPr>
          <w:rFonts w:eastAsia="Times New Roman" w:cstheme="minorHAnsi"/>
          <w:color w:val="202122"/>
          <w:lang w:eastAsia="fr-CA"/>
        </w:rPr>
      </w:pPr>
      <w:r w:rsidRPr="00A725F8">
        <w:rPr>
          <w:rFonts w:eastAsia="Times New Roman" w:cstheme="minorHAnsi"/>
          <w:color w:val="202122"/>
          <w:lang w:eastAsia="fr-CA"/>
        </w:rPr>
        <w:t>Ottawa Senators</w:t>
      </w:r>
    </w:p>
    <w:p w14:paraId="5D3A308A" w14:textId="77777777" w:rsidR="00602DA9" w:rsidRPr="00A725F8" w:rsidRDefault="00602DA9" w:rsidP="00602DA9">
      <w:pPr>
        <w:numPr>
          <w:ilvl w:val="0"/>
          <w:numId w:val="16"/>
        </w:numPr>
        <w:shd w:val="clear" w:color="auto" w:fill="FFFFFF"/>
        <w:spacing w:before="100" w:beforeAutospacing="1" w:after="24" w:line="240" w:lineRule="auto"/>
        <w:ind w:left="1104"/>
        <w:rPr>
          <w:rFonts w:eastAsia="Times New Roman" w:cstheme="minorHAnsi"/>
          <w:color w:val="202122"/>
          <w:lang w:eastAsia="fr-CA"/>
        </w:rPr>
      </w:pPr>
      <w:r w:rsidRPr="00A725F8">
        <w:rPr>
          <w:rFonts w:eastAsia="Times New Roman" w:cstheme="minorHAnsi"/>
          <w:color w:val="202122"/>
          <w:lang w:eastAsia="fr-CA"/>
        </w:rPr>
        <w:t>Tampa Bay Lightning</w:t>
      </w:r>
    </w:p>
    <w:p w14:paraId="1C650F80" w14:textId="77777777" w:rsidR="00602DA9" w:rsidRPr="00A725F8" w:rsidRDefault="00602DA9" w:rsidP="00602DA9">
      <w:pPr>
        <w:numPr>
          <w:ilvl w:val="0"/>
          <w:numId w:val="16"/>
        </w:numPr>
        <w:shd w:val="clear" w:color="auto" w:fill="FFFFFF"/>
        <w:spacing w:before="100" w:beforeAutospacing="1" w:after="24" w:line="240" w:lineRule="auto"/>
        <w:ind w:left="1104"/>
        <w:rPr>
          <w:rFonts w:eastAsia="Times New Roman" w:cstheme="minorHAnsi"/>
          <w:color w:val="202122"/>
          <w:lang w:eastAsia="fr-CA"/>
        </w:rPr>
      </w:pPr>
      <w:r w:rsidRPr="00A725F8">
        <w:rPr>
          <w:rFonts w:eastAsia="Times New Roman" w:cstheme="minorHAnsi"/>
          <w:color w:val="202122"/>
          <w:lang w:eastAsia="fr-CA"/>
        </w:rPr>
        <w:t xml:space="preserve">Toronto Maple </w:t>
      </w:r>
      <w:proofErr w:type="spellStart"/>
      <w:r w:rsidRPr="00A725F8">
        <w:rPr>
          <w:rFonts w:eastAsia="Times New Roman" w:cstheme="minorHAnsi"/>
          <w:color w:val="202122"/>
          <w:lang w:eastAsia="fr-CA"/>
        </w:rPr>
        <w:t>Leafs</w:t>
      </w:r>
      <w:proofErr w:type="spellEnd"/>
    </w:p>
    <w:p w14:paraId="6E48FA09" w14:textId="77777777" w:rsidR="00602DA9" w:rsidRPr="00A725F8" w:rsidRDefault="00602DA9" w:rsidP="00F824AF"/>
    <w:p w14:paraId="3E3E0CF4" w14:textId="1B9E442F" w:rsidR="00F824AF" w:rsidRPr="00A725F8" w:rsidRDefault="0BE2A40B" w:rsidP="00622E69">
      <w:pPr>
        <w:pStyle w:val="Titre2"/>
      </w:pPr>
      <w:bookmarkStart w:id="3" w:name="_Toc148634359"/>
      <w:r w:rsidRPr="00A725F8">
        <w:t>Comment le jeu va fonctionner</w:t>
      </w:r>
      <w:bookmarkEnd w:id="3"/>
    </w:p>
    <w:p w14:paraId="4D01D0D8" w14:textId="36325C5F" w:rsidR="00F824AF" w:rsidRDefault="00F824AF" w:rsidP="00F824AF">
      <w:r w:rsidRPr="00A725F8">
        <w:t xml:space="preserve">Le projet de jeu de simulation de match de hockey va se baser sur les </w:t>
      </w:r>
      <w:r w:rsidR="00132CA0">
        <w:t>évaluations</w:t>
      </w:r>
      <w:r w:rsidRPr="00A725F8">
        <w:t xml:space="preserve"> de</w:t>
      </w:r>
      <w:r w:rsidR="00132CA0">
        <w:t>s</w:t>
      </w:r>
      <w:r w:rsidRPr="00A725F8">
        <w:t xml:space="preserve"> joueurs du jeu </w:t>
      </w:r>
      <w:r w:rsidRPr="00A725F8">
        <w:rPr>
          <w:i/>
          <w:iCs/>
        </w:rPr>
        <w:t>EA SPORTS NHL23</w:t>
      </w:r>
      <w:r w:rsidRPr="00A725F8">
        <w:t xml:space="preserve"> pour simuler les matches. Plus l</w:t>
      </w:r>
      <w:r w:rsidR="000A0E17">
        <w:t xml:space="preserve">’évaluation </w:t>
      </w:r>
      <w:r w:rsidRPr="00A725F8">
        <w:t xml:space="preserve">d’un joueur sur la glace est haute, plus de chances l’équipe à d’être plus efficace. </w:t>
      </w:r>
    </w:p>
    <w:p w14:paraId="1D1CA9C7" w14:textId="7793C0BC" w:rsidR="000A0E17" w:rsidRDefault="000A0E17" w:rsidP="000A0E17">
      <w:pPr>
        <w:pStyle w:val="Titre3"/>
      </w:pPr>
      <w:bookmarkStart w:id="4" w:name="_Toc148634360"/>
      <w:r>
        <w:t>Système d’évaluation</w:t>
      </w:r>
      <w:bookmarkEnd w:id="4"/>
    </w:p>
    <w:p w14:paraId="4E924E7C" w14:textId="450E7C35" w:rsidR="000A0E17" w:rsidRPr="000A0E17" w:rsidRDefault="000A0E17" w:rsidP="000A0E17">
      <w:r w:rsidRPr="00A725F8">
        <w:t xml:space="preserve">Les </w:t>
      </w:r>
      <w:r>
        <w:t>évaluations</w:t>
      </w:r>
      <w:r w:rsidRPr="00A725F8">
        <w:t xml:space="preserve"> vont se baser sur l’attaque et la défense, l’attaque va augmenter les probabilités d’une équipe à marquer et la défense va réduire les probabilités de l’autre équipe à marquer un but. La cote sera un nombre qui détermine le talent d’un joueur de 0 à 100, cent était le joueur le plus talentueux.</w:t>
      </w:r>
    </w:p>
    <w:p w14:paraId="2237FBFB" w14:textId="57BED25F" w:rsidR="00526554" w:rsidRPr="00A725F8" w:rsidRDefault="0BE2A40B" w:rsidP="00622E69">
      <w:pPr>
        <w:pStyle w:val="Titre2"/>
      </w:pPr>
      <w:bookmarkStart w:id="5" w:name="_Toc148634361"/>
      <w:r w:rsidRPr="00A725F8">
        <w:t>Développement</w:t>
      </w:r>
      <w:bookmarkEnd w:id="5"/>
    </w:p>
    <w:p w14:paraId="6F179716" w14:textId="46A57E32" w:rsidR="00412C89" w:rsidRDefault="00412C89" w:rsidP="00412C89">
      <w:r w:rsidRPr="00A725F8">
        <w:t xml:space="preserve">Le projet sera développé avec le langage de programmation Python et une </w:t>
      </w:r>
      <w:r w:rsidR="00AF6C63" w:rsidRPr="00A725F8">
        <w:t xml:space="preserve">interface graphique avec </w:t>
      </w:r>
      <w:proofErr w:type="spellStart"/>
      <w:r w:rsidR="00AF6C63" w:rsidRPr="00A725F8">
        <w:t>Tkinter</w:t>
      </w:r>
      <w:proofErr w:type="spellEnd"/>
      <w:r w:rsidR="00AF6C63" w:rsidRPr="00A725F8">
        <w:t xml:space="preserve"> et </w:t>
      </w:r>
      <w:r w:rsidR="0076495D" w:rsidRPr="00A725F8">
        <w:t>les</w:t>
      </w:r>
      <w:r w:rsidR="00AF6C63" w:rsidRPr="00A725F8">
        <w:t xml:space="preserve"> </w:t>
      </w:r>
      <w:r w:rsidR="00527B4C" w:rsidRPr="00A725F8">
        <w:t xml:space="preserve">extensions </w:t>
      </w:r>
      <w:r w:rsidR="0076495D" w:rsidRPr="00A725F8">
        <w:t>de</w:t>
      </w:r>
      <w:r w:rsidR="00527B4C" w:rsidRPr="00A725F8">
        <w:t xml:space="preserve"> </w:t>
      </w:r>
      <w:proofErr w:type="spellStart"/>
      <w:r w:rsidR="00527B4C" w:rsidRPr="00A725F8">
        <w:t>Pygubu</w:t>
      </w:r>
      <w:proofErr w:type="spellEnd"/>
      <w:r w:rsidR="00FA6857">
        <w:t xml:space="preserve"> en XML</w:t>
      </w:r>
      <w:r w:rsidR="00527B4C" w:rsidRPr="00A725F8">
        <w:t xml:space="preserve">. </w:t>
      </w:r>
      <w:r w:rsidR="004B4F03" w:rsidRPr="00A725F8">
        <w:t>Les variables</w:t>
      </w:r>
      <w:r w:rsidR="00E11D8C" w:rsidRPr="00A725F8">
        <w:t xml:space="preserve"> et les classes</w:t>
      </w:r>
      <w:r w:rsidR="004B4F03" w:rsidRPr="00A725F8">
        <w:t xml:space="preserve"> utiliseron</w:t>
      </w:r>
      <w:r w:rsidR="006E53FF" w:rsidRPr="00A725F8">
        <w:t>t</w:t>
      </w:r>
      <w:r w:rsidR="004B4F03" w:rsidRPr="00A725F8">
        <w:t xml:space="preserve"> </w:t>
      </w:r>
      <w:r w:rsidR="00E11D8C" w:rsidRPr="00A725F8">
        <w:t xml:space="preserve">la nomenclature </w:t>
      </w:r>
      <w:proofErr w:type="spellStart"/>
      <w:r w:rsidR="00E11D8C" w:rsidRPr="00A725F8">
        <w:rPr>
          <w:i/>
          <w:iCs/>
        </w:rPr>
        <w:t>camel</w:t>
      </w:r>
      <w:proofErr w:type="spellEnd"/>
      <w:r w:rsidR="00E11D8C" w:rsidRPr="00A725F8">
        <w:rPr>
          <w:i/>
          <w:iCs/>
        </w:rPr>
        <w:t xml:space="preserve"> case</w:t>
      </w:r>
      <w:r w:rsidR="00E11D8C" w:rsidRPr="00A725F8">
        <w:t xml:space="preserve"> et les </w:t>
      </w:r>
      <w:r w:rsidR="00700DE8" w:rsidRPr="00A725F8">
        <w:t xml:space="preserve">fichiers auront la nomenclature </w:t>
      </w:r>
      <w:proofErr w:type="spellStart"/>
      <w:r w:rsidR="00700DE8" w:rsidRPr="00A725F8">
        <w:rPr>
          <w:i/>
          <w:iCs/>
        </w:rPr>
        <w:t>snake</w:t>
      </w:r>
      <w:proofErr w:type="spellEnd"/>
      <w:r w:rsidR="00700DE8" w:rsidRPr="00A725F8">
        <w:rPr>
          <w:i/>
          <w:iCs/>
        </w:rPr>
        <w:t xml:space="preserve"> case</w:t>
      </w:r>
      <w:r w:rsidR="008746D2" w:rsidRPr="00A725F8">
        <w:t>.</w:t>
      </w:r>
    </w:p>
    <w:p w14:paraId="7D305448" w14:textId="77777777" w:rsidR="009C34E7" w:rsidRDefault="009C34E7" w:rsidP="009C34E7">
      <w:pPr>
        <w:pStyle w:val="Titre2"/>
      </w:pPr>
      <w:bookmarkStart w:id="6" w:name="_Toc148634363"/>
      <w:r>
        <w:t>Cas principal</w:t>
      </w:r>
      <w:bookmarkEnd w:id="6"/>
    </w:p>
    <w:p w14:paraId="421E51BB" w14:textId="77777777" w:rsidR="009C34E7" w:rsidRDefault="009C34E7" w:rsidP="009C34E7">
      <w:r>
        <w:t>Le strict minimum pour ce projet est de faire un programme qui simule un match entre deux équipes de la division Atlantique de la Ligue Nationale de Hockey. Avoir une base de données avec les joueurs des équipes et leur cote de joueur.</w:t>
      </w:r>
    </w:p>
    <w:p w14:paraId="20324B47" w14:textId="77777777" w:rsidR="009C34E7" w:rsidRPr="007125BF" w:rsidRDefault="009C34E7" w:rsidP="009C34E7">
      <w:pPr>
        <w:pStyle w:val="Titre3"/>
      </w:pPr>
      <w:bookmarkStart w:id="7" w:name="_Toc148634364"/>
      <w:r>
        <w:lastRenderedPageBreak/>
        <w:t>Diagramme de séquences</w:t>
      </w:r>
      <w:bookmarkEnd w:id="7"/>
    </w:p>
    <w:p w14:paraId="447E9C30" w14:textId="77777777" w:rsidR="009C34E7" w:rsidRDefault="009C34E7" w:rsidP="009C34E7">
      <w:r w:rsidRPr="007125BF">
        <w:drawing>
          <wp:inline distT="0" distB="0" distL="0" distR="0" wp14:anchorId="483ABC85" wp14:editId="105F276A">
            <wp:extent cx="5274310" cy="3375025"/>
            <wp:effectExtent l="0" t="0" r="2540" b="0"/>
            <wp:docPr id="1380054103" name="Image 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54103" name="Image 1" descr="Une image contenant texte, capture d’écran, diagramme, nombre&#10;&#10;Description générée automatiquement"/>
                    <pic:cNvPicPr/>
                  </pic:nvPicPr>
                  <pic:blipFill>
                    <a:blip r:embed="rId9"/>
                    <a:stretch>
                      <a:fillRect/>
                    </a:stretch>
                  </pic:blipFill>
                  <pic:spPr>
                    <a:xfrm>
                      <a:off x="0" y="0"/>
                      <a:ext cx="5274310" cy="3375025"/>
                    </a:xfrm>
                    <a:prstGeom prst="rect">
                      <a:avLst/>
                    </a:prstGeom>
                  </pic:spPr>
                </pic:pic>
              </a:graphicData>
            </a:graphic>
          </wp:inline>
        </w:drawing>
      </w:r>
    </w:p>
    <w:p w14:paraId="481588DD" w14:textId="77777777" w:rsidR="009C34E7" w:rsidRPr="00A725F8" w:rsidRDefault="009C34E7" w:rsidP="00412C89"/>
    <w:p w14:paraId="79D59FC0" w14:textId="26FDDED6" w:rsidR="00013A2E" w:rsidRPr="00A725F8" w:rsidRDefault="00D978EE" w:rsidP="00622E69">
      <w:r w:rsidRPr="00A725F8">
        <w:br w:type="page"/>
      </w:r>
    </w:p>
    <w:tbl>
      <w:tblPr>
        <w:tblStyle w:val="Tableausimple5"/>
        <w:tblW w:w="8476" w:type="dxa"/>
        <w:tblLook w:val="04A0" w:firstRow="1" w:lastRow="0" w:firstColumn="1" w:lastColumn="0" w:noHBand="0" w:noVBand="1"/>
      </w:tblPr>
      <w:tblGrid>
        <w:gridCol w:w="2203"/>
        <w:gridCol w:w="2095"/>
        <w:gridCol w:w="2098"/>
        <w:gridCol w:w="2080"/>
      </w:tblGrid>
      <w:tr w:rsidR="00D978EE" w:rsidRPr="00A725F8" w14:paraId="1852DE6C" w14:textId="77777777" w:rsidTr="0BE2A40B">
        <w:trPr>
          <w:cnfStyle w:val="100000000000" w:firstRow="1" w:lastRow="0" w:firstColumn="0" w:lastColumn="0" w:oddVBand="0" w:evenVBand="0" w:oddHBand="0" w:evenHBand="0" w:firstRowFirstColumn="0" w:firstRowLastColumn="0" w:lastRowFirstColumn="0" w:lastRowLastColumn="0"/>
          <w:trHeight w:val="342"/>
        </w:trPr>
        <w:tc>
          <w:tcPr>
            <w:cnfStyle w:val="001000000100" w:firstRow="0" w:lastRow="0" w:firstColumn="1" w:lastColumn="0" w:oddVBand="0" w:evenVBand="0" w:oddHBand="0" w:evenHBand="0" w:firstRowFirstColumn="1" w:firstRowLastColumn="0" w:lastRowFirstColumn="0" w:lastRowLastColumn="0"/>
            <w:tcW w:w="2203" w:type="dxa"/>
          </w:tcPr>
          <w:p w14:paraId="5A16FF96" w14:textId="7AD8BA9E" w:rsidR="00D978EE" w:rsidRPr="00A725F8" w:rsidRDefault="0BE2A40B" w:rsidP="00622E69">
            <w:pPr>
              <w:pStyle w:val="Titre1"/>
            </w:pPr>
            <w:bookmarkStart w:id="8" w:name="_Toc148634362"/>
            <w:r w:rsidRPr="00A725F8">
              <w:lastRenderedPageBreak/>
              <w:t>Glossaire</w:t>
            </w:r>
            <w:bookmarkEnd w:id="8"/>
          </w:p>
        </w:tc>
        <w:tc>
          <w:tcPr>
            <w:tcW w:w="2095" w:type="dxa"/>
          </w:tcPr>
          <w:p w14:paraId="3F581142" w14:textId="7E1360F0" w:rsidR="00D978EE" w:rsidRPr="00A725F8" w:rsidRDefault="00DE105B" w:rsidP="00D978EE">
            <w:pPr>
              <w:cnfStyle w:val="100000000000" w:firstRow="1" w:lastRow="0" w:firstColumn="0" w:lastColumn="0" w:oddVBand="0" w:evenVBand="0" w:oddHBand="0" w:evenHBand="0" w:firstRowFirstColumn="0" w:firstRowLastColumn="0" w:lastRowFirstColumn="0" w:lastRowLastColumn="0"/>
            </w:pPr>
            <w:r w:rsidRPr="00A725F8">
              <w:t>Traitement</w:t>
            </w:r>
          </w:p>
        </w:tc>
        <w:tc>
          <w:tcPr>
            <w:tcW w:w="2098" w:type="dxa"/>
          </w:tcPr>
          <w:p w14:paraId="309ADCCE" w14:textId="2B2D6C7F" w:rsidR="00D978EE" w:rsidRPr="00A725F8" w:rsidRDefault="00DE105B" w:rsidP="00D978EE">
            <w:pPr>
              <w:cnfStyle w:val="100000000000" w:firstRow="1" w:lastRow="0" w:firstColumn="0" w:lastColumn="0" w:oddVBand="0" w:evenVBand="0" w:oddHBand="0" w:evenHBand="0" w:firstRowFirstColumn="0" w:firstRowLastColumn="0" w:lastRowFirstColumn="0" w:lastRowLastColumn="0"/>
            </w:pPr>
            <w:r w:rsidRPr="00A725F8">
              <w:t>Information</w:t>
            </w:r>
          </w:p>
        </w:tc>
        <w:tc>
          <w:tcPr>
            <w:tcW w:w="2080" w:type="dxa"/>
          </w:tcPr>
          <w:p w14:paraId="40159DC8" w14:textId="002DDF20" w:rsidR="00D978EE" w:rsidRPr="00A725F8" w:rsidRDefault="00DE105B" w:rsidP="00D978EE">
            <w:pPr>
              <w:cnfStyle w:val="100000000000" w:firstRow="1" w:lastRow="0" w:firstColumn="0" w:lastColumn="0" w:oddVBand="0" w:evenVBand="0" w:oddHBand="0" w:evenHBand="0" w:firstRowFirstColumn="0" w:firstRowLastColumn="0" w:lastRowFirstColumn="0" w:lastRowLastColumn="0"/>
            </w:pPr>
            <w:r w:rsidRPr="00A725F8">
              <w:t>Classe</w:t>
            </w:r>
          </w:p>
        </w:tc>
      </w:tr>
      <w:tr w:rsidR="00D978EE" w:rsidRPr="00A725F8" w14:paraId="32289EEE"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3E2B83C4" w14:textId="669FB464" w:rsidR="00D978EE" w:rsidRPr="00A725F8" w:rsidRDefault="001A7317" w:rsidP="00D978EE">
            <w:r w:rsidRPr="00A725F8">
              <w:t>Joueurs</w:t>
            </w:r>
          </w:p>
        </w:tc>
        <w:tc>
          <w:tcPr>
            <w:tcW w:w="2095" w:type="dxa"/>
          </w:tcPr>
          <w:p w14:paraId="266AC854" w14:textId="77777777" w:rsidR="00D978EE" w:rsidRPr="00A725F8" w:rsidRDefault="00D978EE" w:rsidP="00D978EE">
            <w:pPr>
              <w:cnfStyle w:val="000000100000" w:firstRow="0" w:lastRow="0" w:firstColumn="0" w:lastColumn="0" w:oddVBand="0" w:evenVBand="0" w:oddHBand="1" w:evenHBand="0" w:firstRowFirstColumn="0" w:firstRowLastColumn="0" w:lastRowFirstColumn="0" w:lastRowLastColumn="0"/>
            </w:pPr>
          </w:p>
        </w:tc>
        <w:tc>
          <w:tcPr>
            <w:tcW w:w="2098" w:type="dxa"/>
          </w:tcPr>
          <w:p w14:paraId="6993F4FC" w14:textId="75B23B56" w:rsidR="00D978EE" w:rsidRPr="00A725F8" w:rsidRDefault="00D978EE" w:rsidP="00D978EE">
            <w:pPr>
              <w:cnfStyle w:val="000000100000" w:firstRow="0" w:lastRow="0" w:firstColumn="0" w:lastColumn="0" w:oddVBand="0" w:evenVBand="0" w:oddHBand="1" w:evenHBand="0" w:firstRowFirstColumn="0" w:firstRowLastColumn="0" w:lastRowFirstColumn="0" w:lastRowLastColumn="0"/>
            </w:pPr>
          </w:p>
        </w:tc>
        <w:tc>
          <w:tcPr>
            <w:tcW w:w="2080" w:type="dxa"/>
          </w:tcPr>
          <w:p w14:paraId="6C2A69C5" w14:textId="3582666A" w:rsidR="00D978EE" w:rsidRPr="00A725F8" w:rsidRDefault="001A7317" w:rsidP="00D978EE">
            <w:pPr>
              <w:cnfStyle w:val="000000100000" w:firstRow="0" w:lastRow="0" w:firstColumn="0" w:lastColumn="0" w:oddVBand="0" w:evenVBand="0" w:oddHBand="1" w:evenHBand="0" w:firstRowFirstColumn="0" w:firstRowLastColumn="0" w:lastRowFirstColumn="0" w:lastRowLastColumn="0"/>
            </w:pPr>
            <w:r w:rsidRPr="00A725F8">
              <w:t>Joueurs</w:t>
            </w:r>
          </w:p>
        </w:tc>
      </w:tr>
      <w:tr w:rsidR="00D978EE" w:rsidRPr="00A725F8" w14:paraId="18D7257C" w14:textId="77777777" w:rsidTr="0BE2A40B">
        <w:trPr>
          <w:trHeight w:val="342"/>
        </w:trPr>
        <w:tc>
          <w:tcPr>
            <w:cnfStyle w:val="001000000000" w:firstRow="0" w:lastRow="0" w:firstColumn="1" w:lastColumn="0" w:oddVBand="0" w:evenVBand="0" w:oddHBand="0" w:evenHBand="0" w:firstRowFirstColumn="0" w:firstRowLastColumn="0" w:lastRowFirstColumn="0" w:lastRowLastColumn="0"/>
            <w:tcW w:w="2203" w:type="dxa"/>
          </w:tcPr>
          <w:p w14:paraId="75A3113E" w14:textId="190F3330" w:rsidR="0BE2A40B" w:rsidRPr="00A725F8" w:rsidRDefault="0BE2A40B">
            <w:r w:rsidRPr="00A725F8">
              <w:t>Équipes</w:t>
            </w:r>
          </w:p>
        </w:tc>
        <w:tc>
          <w:tcPr>
            <w:tcW w:w="2095" w:type="dxa"/>
          </w:tcPr>
          <w:p w14:paraId="3794871B" w14:textId="1BD62828" w:rsidR="0BE2A40B" w:rsidRPr="00A725F8" w:rsidRDefault="0BE2A40B">
            <w:pPr>
              <w:cnfStyle w:val="000000000000" w:firstRow="0" w:lastRow="0" w:firstColumn="0" w:lastColumn="0" w:oddVBand="0" w:evenVBand="0" w:oddHBand="0" w:evenHBand="0" w:firstRowFirstColumn="0" w:firstRowLastColumn="0" w:lastRowFirstColumn="0" w:lastRowLastColumn="0"/>
            </w:pPr>
          </w:p>
        </w:tc>
        <w:tc>
          <w:tcPr>
            <w:tcW w:w="2098" w:type="dxa"/>
          </w:tcPr>
          <w:p w14:paraId="7F1F872D" w14:textId="77777777" w:rsidR="0BE2A40B" w:rsidRPr="00A725F8" w:rsidRDefault="0BE2A40B">
            <w:pPr>
              <w:cnfStyle w:val="000000000000" w:firstRow="0" w:lastRow="0" w:firstColumn="0" w:lastColumn="0" w:oddVBand="0" w:evenVBand="0" w:oddHBand="0" w:evenHBand="0" w:firstRowFirstColumn="0" w:firstRowLastColumn="0" w:lastRowFirstColumn="0" w:lastRowLastColumn="0"/>
            </w:pPr>
          </w:p>
        </w:tc>
        <w:tc>
          <w:tcPr>
            <w:tcW w:w="2080" w:type="dxa"/>
          </w:tcPr>
          <w:p w14:paraId="0C9CABB4" w14:textId="51E43C07" w:rsidR="0BE2A40B" w:rsidRPr="00A725F8" w:rsidRDefault="0BE2A40B">
            <w:pPr>
              <w:cnfStyle w:val="000000000000" w:firstRow="0" w:lastRow="0" w:firstColumn="0" w:lastColumn="0" w:oddVBand="0" w:evenVBand="0" w:oddHBand="0" w:evenHBand="0" w:firstRowFirstColumn="0" w:firstRowLastColumn="0" w:lastRowFirstColumn="0" w:lastRowLastColumn="0"/>
            </w:pPr>
            <w:r w:rsidRPr="00A725F8">
              <w:t>Équipes</w:t>
            </w:r>
          </w:p>
        </w:tc>
      </w:tr>
      <w:tr w:rsidR="0BE2A40B" w:rsidRPr="00A725F8" w14:paraId="6D058347" w14:textId="77777777" w:rsidTr="0BE2A40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Pr>
          <w:p w14:paraId="22789771" w14:textId="7651870D" w:rsidR="0BE2A40B" w:rsidRPr="00A725F8" w:rsidRDefault="0BE2A40B" w:rsidP="0BE2A40B">
            <w:r w:rsidRPr="00A725F8">
              <w:t>Game</w:t>
            </w:r>
          </w:p>
        </w:tc>
        <w:tc>
          <w:tcPr>
            <w:tcW w:w="2095" w:type="dxa"/>
          </w:tcPr>
          <w:p w14:paraId="48852653" w14:textId="63BE39AE" w:rsidR="0BE2A40B" w:rsidRPr="00A725F8" w:rsidRDefault="0BE2A40B" w:rsidP="0BE2A40B">
            <w:pPr>
              <w:cnfStyle w:val="000000100000" w:firstRow="0" w:lastRow="0" w:firstColumn="0" w:lastColumn="0" w:oddVBand="0" w:evenVBand="0" w:oddHBand="1" w:evenHBand="0" w:firstRowFirstColumn="0" w:firstRowLastColumn="0" w:lastRowFirstColumn="0" w:lastRowLastColumn="0"/>
            </w:pPr>
          </w:p>
        </w:tc>
        <w:tc>
          <w:tcPr>
            <w:tcW w:w="2098" w:type="dxa"/>
          </w:tcPr>
          <w:p w14:paraId="1F703323" w14:textId="0D7F0800" w:rsidR="0BE2A40B" w:rsidRPr="00A725F8" w:rsidRDefault="0BE2A40B" w:rsidP="0BE2A40B">
            <w:pPr>
              <w:cnfStyle w:val="000000100000" w:firstRow="0" w:lastRow="0" w:firstColumn="0" w:lastColumn="0" w:oddVBand="0" w:evenVBand="0" w:oddHBand="1" w:evenHBand="0" w:firstRowFirstColumn="0" w:firstRowLastColumn="0" w:lastRowFirstColumn="0" w:lastRowLastColumn="0"/>
            </w:pPr>
          </w:p>
        </w:tc>
        <w:tc>
          <w:tcPr>
            <w:tcW w:w="2080" w:type="dxa"/>
          </w:tcPr>
          <w:p w14:paraId="772DE68C" w14:textId="59716BA4" w:rsidR="0BE2A40B" w:rsidRPr="00A725F8" w:rsidRDefault="0BE2A40B" w:rsidP="0BE2A40B">
            <w:pPr>
              <w:cnfStyle w:val="000000100000" w:firstRow="0" w:lastRow="0" w:firstColumn="0" w:lastColumn="0" w:oddVBand="0" w:evenVBand="0" w:oddHBand="1" w:evenHBand="0" w:firstRowFirstColumn="0" w:firstRowLastColumn="0" w:lastRowFirstColumn="0" w:lastRowLastColumn="0"/>
            </w:pPr>
            <w:r w:rsidRPr="00A725F8">
              <w:t>Game</w:t>
            </w:r>
          </w:p>
        </w:tc>
      </w:tr>
      <w:tr w:rsidR="00D978EE" w:rsidRPr="00A725F8" w14:paraId="77083533" w14:textId="77777777" w:rsidTr="0BE2A40B">
        <w:trPr>
          <w:trHeight w:val="342"/>
        </w:trPr>
        <w:tc>
          <w:tcPr>
            <w:cnfStyle w:val="001000000000" w:firstRow="0" w:lastRow="0" w:firstColumn="1" w:lastColumn="0" w:oddVBand="0" w:evenVBand="0" w:oddHBand="0" w:evenHBand="0" w:firstRowFirstColumn="0" w:firstRowLastColumn="0" w:lastRowFirstColumn="0" w:lastRowLastColumn="0"/>
            <w:tcW w:w="2203" w:type="dxa"/>
          </w:tcPr>
          <w:p w14:paraId="10C5B9C0" w14:textId="10A940DB" w:rsidR="00D978EE" w:rsidRPr="00A725F8" w:rsidRDefault="00E91910" w:rsidP="00D978EE">
            <w:r w:rsidRPr="00A725F8">
              <w:t xml:space="preserve">Buts </w:t>
            </w:r>
          </w:p>
        </w:tc>
        <w:tc>
          <w:tcPr>
            <w:tcW w:w="2095" w:type="dxa"/>
          </w:tcPr>
          <w:p w14:paraId="0C73BAF8" w14:textId="77777777" w:rsidR="00D978EE" w:rsidRPr="00A725F8" w:rsidRDefault="00D978EE" w:rsidP="00D978EE">
            <w:pPr>
              <w:cnfStyle w:val="000000000000" w:firstRow="0" w:lastRow="0" w:firstColumn="0" w:lastColumn="0" w:oddVBand="0" w:evenVBand="0" w:oddHBand="0" w:evenHBand="0" w:firstRowFirstColumn="0" w:firstRowLastColumn="0" w:lastRowFirstColumn="0" w:lastRowLastColumn="0"/>
            </w:pPr>
          </w:p>
        </w:tc>
        <w:tc>
          <w:tcPr>
            <w:tcW w:w="2098" w:type="dxa"/>
          </w:tcPr>
          <w:p w14:paraId="4ED862C2" w14:textId="4E8A4060" w:rsidR="00D978EE" w:rsidRPr="00A725F8" w:rsidRDefault="00E91910" w:rsidP="00D978EE">
            <w:pPr>
              <w:cnfStyle w:val="000000000000" w:firstRow="0" w:lastRow="0" w:firstColumn="0" w:lastColumn="0" w:oddVBand="0" w:evenVBand="0" w:oddHBand="0" w:evenHBand="0" w:firstRowFirstColumn="0" w:firstRowLastColumn="0" w:lastRowFirstColumn="0" w:lastRowLastColumn="0"/>
            </w:pPr>
            <w:r w:rsidRPr="00A725F8">
              <w:t>Joueurs</w:t>
            </w:r>
          </w:p>
        </w:tc>
        <w:tc>
          <w:tcPr>
            <w:tcW w:w="2080" w:type="dxa"/>
          </w:tcPr>
          <w:p w14:paraId="5E517BD3" w14:textId="77777777" w:rsidR="00D978EE" w:rsidRPr="00A725F8" w:rsidRDefault="00D978EE" w:rsidP="00D978EE">
            <w:pPr>
              <w:cnfStyle w:val="000000000000" w:firstRow="0" w:lastRow="0" w:firstColumn="0" w:lastColumn="0" w:oddVBand="0" w:evenVBand="0" w:oddHBand="0" w:evenHBand="0" w:firstRowFirstColumn="0" w:firstRowLastColumn="0" w:lastRowFirstColumn="0" w:lastRowLastColumn="0"/>
            </w:pPr>
          </w:p>
        </w:tc>
      </w:tr>
      <w:tr w:rsidR="00D978EE" w:rsidRPr="00A725F8" w14:paraId="26F330BD"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10EDE6C8" w14:textId="19E9F1FA" w:rsidR="00D978EE" w:rsidRPr="00A725F8" w:rsidRDefault="00E91910" w:rsidP="00D978EE">
            <w:r w:rsidRPr="00A725F8">
              <w:t>Passes</w:t>
            </w:r>
          </w:p>
        </w:tc>
        <w:tc>
          <w:tcPr>
            <w:tcW w:w="2095" w:type="dxa"/>
          </w:tcPr>
          <w:p w14:paraId="11BB46DF" w14:textId="77777777" w:rsidR="00D978EE" w:rsidRPr="00A725F8" w:rsidRDefault="00D978EE" w:rsidP="00D978EE">
            <w:pPr>
              <w:cnfStyle w:val="000000100000" w:firstRow="0" w:lastRow="0" w:firstColumn="0" w:lastColumn="0" w:oddVBand="0" w:evenVBand="0" w:oddHBand="1" w:evenHBand="0" w:firstRowFirstColumn="0" w:firstRowLastColumn="0" w:lastRowFirstColumn="0" w:lastRowLastColumn="0"/>
            </w:pPr>
          </w:p>
        </w:tc>
        <w:tc>
          <w:tcPr>
            <w:tcW w:w="2098" w:type="dxa"/>
          </w:tcPr>
          <w:p w14:paraId="589AA609" w14:textId="28D47419" w:rsidR="00D978EE" w:rsidRPr="00A725F8" w:rsidRDefault="00E91910" w:rsidP="00D978EE">
            <w:pPr>
              <w:cnfStyle w:val="000000100000" w:firstRow="0" w:lastRow="0" w:firstColumn="0" w:lastColumn="0" w:oddVBand="0" w:evenVBand="0" w:oddHBand="1" w:evenHBand="0" w:firstRowFirstColumn="0" w:firstRowLastColumn="0" w:lastRowFirstColumn="0" w:lastRowLastColumn="0"/>
            </w:pPr>
            <w:r w:rsidRPr="00A725F8">
              <w:t>Joueurs</w:t>
            </w:r>
          </w:p>
        </w:tc>
        <w:tc>
          <w:tcPr>
            <w:tcW w:w="2080" w:type="dxa"/>
          </w:tcPr>
          <w:p w14:paraId="3FE09CFB" w14:textId="77777777" w:rsidR="00D978EE" w:rsidRPr="00A725F8" w:rsidRDefault="00D978EE" w:rsidP="00D978EE">
            <w:pPr>
              <w:cnfStyle w:val="000000100000" w:firstRow="0" w:lastRow="0" w:firstColumn="0" w:lastColumn="0" w:oddVBand="0" w:evenVBand="0" w:oddHBand="1" w:evenHBand="0" w:firstRowFirstColumn="0" w:firstRowLastColumn="0" w:lastRowFirstColumn="0" w:lastRowLastColumn="0"/>
            </w:pPr>
          </w:p>
        </w:tc>
      </w:tr>
      <w:tr w:rsidR="00D978EE" w:rsidRPr="00A725F8" w14:paraId="0F5C7D50" w14:textId="77777777" w:rsidTr="0BE2A40B">
        <w:trPr>
          <w:trHeight w:val="342"/>
        </w:trPr>
        <w:tc>
          <w:tcPr>
            <w:cnfStyle w:val="001000000000" w:firstRow="0" w:lastRow="0" w:firstColumn="1" w:lastColumn="0" w:oddVBand="0" w:evenVBand="0" w:oddHBand="0" w:evenHBand="0" w:firstRowFirstColumn="0" w:firstRowLastColumn="0" w:lastRowFirstColumn="0" w:lastRowLastColumn="0"/>
            <w:tcW w:w="2203" w:type="dxa"/>
          </w:tcPr>
          <w:p w14:paraId="5AA1772F" w14:textId="087544D5" w:rsidR="00D978EE" w:rsidRPr="00A725F8" w:rsidRDefault="00E91910" w:rsidP="00D978EE">
            <w:r w:rsidRPr="00A725F8">
              <w:t>Tirs</w:t>
            </w:r>
          </w:p>
        </w:tc>
        <w:tc>
          <w:tcPr>
            <w:tcW w:w="2095" w:type="dxa"/>
          </w:tcPr>
          <w:p w14:paraId="7F662C93" w14:textId="77777777" w:rsidR="00D978EE" w:rsidRPr="00A725F8" w:rsidRDefault="00D978EE" w:rsidP="00D978EE">
            <w:pPr>
              <w:cnfStyle w:val="000000000000" w:firstRow="0" w:lastRow="0" w:firstColumn="0" w:lastColumn="0" w:oddVBand="0" w:evenVBand="0" w:oddHBand="0" w:evenHBand="0" w:firstRowFirstColumn="0" w:firstRowLastColumn="0" w:lastRowFirstColumn="0" w:lastRowLastColumn="0"/>
            </w:pPr>
          </w:p>
        </w:tc>
        <w:tc>
          <w:tcPr>
            <w:tcW w:w="2098" w:type="dxa"/>
          </w:tcPr>
          <w:p w14:paraId="0DC8EFD4" w14:textId="15DE5B40" w:rsidR="00D978EE" w:rsidRPr="00A725F8" w:rsidRDefault="00E91910" w:rsidP="00D978EE">
            <w:pPr>
              <w:cnfStyle w:val="000000000000" w:firstRow="0" w:lastRow="0" w:firstColumn="0" w:lastColumn="0" w:oddVBand="0" w:evenVBand="0" w:oddHBand="0" w:evenHBand="0" w:firstRowFirstColumn="0" w:firstRowLastColumn="0" w:lastRowFirstColumn="0" w:lastRowLastColumn="0"/>
            </w:pPr>
            <w:r w:rsidRPr="00A725F8">
              <w:t>Joueurs</w:t>
            </w:r>
          </w:p>
        </w:tc>
        <w:tc>
          <w:tcPr>
            <w:tcW w:w="2080" w:type="dxa"/>
          </w:tcPr>
          <w:p w14:paraId="70A54532" w14:textId="77777777" w:rsidR="00D978EE" w:rsidRPr="00A725F8" w:rsidRDefault="00D978EE" w:rsidP="00D978EE">
            <w:pPr>
              <w:cnfStyle w:val="000000000000" w:firstRow="0" w:lastRow="0" w:firstColumn="0" w:lastColumn="0" w:oddVBand="0" w:evenVBand="0" w:oddHBand="0" w:evenHBand="0" w:firstRowFirstColumn="0" w:firstRowLastColumn="0" w:lastRowFirstColumn="0" w:lastRowLastColumn="0"/>
            </w:pPr>
          </w:p>
        </w:tc>
      </w:tr>
      <w:tr w:rsidR="00D978EE" w:rsidRPr="00A725F8" w14:paraId="44366950" w14:textId="77777777" w:rsidTr="0BE2A40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Pr>
          <w:p w14:paraId="6A401A23" w14:textId="2410A2EC" w:rsidR="00D978EE" w:rsidRPr="00A725F8" w:rsidRDefault="00D7718B" w:rsidP="00D978EE">
            <w:r w:rsidRPr="00A725F8">
              <w:t>Temps de glace</w:t>
            </w:r>
          </w:p>
        </w:tc>
        <w:tc>
          <w:tcPr>
            <w:tcW w:w="2095" w:type="dxa"/>
          </w:tcPr>
          <w:p w14:paraId="383793C5" w14:textId="77777777" w:rsidR="00D978EE" w:rsidRPr="00A725F8" w:rsidRDefault="00D978EE" w:rsidP="00D978EE">
            <w:pPr>
              <w:cnfStyle w:val="000000100000" w:firstRow="0" w:lastRow="0" w:firstColumn="0" w:lastColumn="0" w:oddVBand="0" w:evenVBand="0" w:oddHBand="1" w:evenHBand="0" w:firstRowFirstColumn="0" w:firstRowLastColumn="0" w:lastRowFirstColumn="0" w:lastRowLastColumn="0"/>
            </w:pPr>
          </w:p>
        </w:tc>
        <w:tc>
          <w:tcPr>
            <w:tcW w:w="2098" w:type="dxa"/>
          </w:tcPr>
          <w:p w14:paraId="472CCB5A" w14:textId="2D46F1E1" w:rsidR="00D978EE" w:rsidRPr="00A725F8" w:rsidRDefault="00D7718B" w:rsidP="00D978EE">
            <w:pPr>
              <w:cnfStyle w:val="000000100000" w:firstRow="0" w:lastRow="0" w:firstColumn="0" w:lastColumn="0" w:oddVBand="0" w:evenVBand="0" w:oddHBand="1" w:evenHBand="0" w:firstRowFirstColumn="0" w:firstRowLastColumn="0" w:lastRowFirstColumn="0" w:lastRowLastColumn="0"/>
            </w:pPr>
            <w:r w:rsidRPr="00A725F8">
              <w:t>Joueurs</w:t>
            </w:r>
          </w:p>
        </w:tc>
        <w:tc>
          <w:tcPr>
            <w:tcW w:w="2080" w:type="dxa"/>
          </w:tcPr>
          <w:p w14:paraId="1C820CEC" w14:textId="77777777" w:rsidR="00D978EE" w:rsidRPr="00A725F8" w:rsidRDefault="00D978EE" w:rsidP="00D978EE">
            <w:pPr>
              <w:cnfStyle w:val="000000100000" w:firstRow="0" w:lastRow="0" w:firstColumn="0" w:lastColumn="0" w:oddVBand="0" w:evenVBand="0" w:oddHBand="1" w:evenHBand="0" w:firstRowFirstColumn="0" w:firstRowLastColumn="0" w:lastRowFirstColumn="0" w:lastRowLastColumn="0"/>
            </w:pPr>
          </w:p>
        </w:tc>
      </w:tr>
      <w:tr w:rsidR="00E91910" w:rsidRPr="00A725F8" w14:paraId="38F5EA06" w14:textId="77777777" w:rsidTr="0BE2A40B">
        <w:trPr>
          <w:trHeight w:val="342"/>
        </w:trPr>
        <w:tc>
          <w:tcPr>
            <w:cnfStyle w:val="001000000000" w:firstRow="0" w:lastRow="0" w:firstColumn="1" w:lastColumn="0" w:oddVBand="0" w:evenVBand="0" w:oddHBand="0" w:evenHBand="0" w:firstRowFirstColumn="0" w:firstRowLastColumn="0" w:lastRowFirstColumn="0" w:lastRowLastColumn="0"/>
            <w:tcW w:w="2203" w:type="dxa"/>
          </w:tcPr>
          <w:p w14:paraId="3A5CE052" w14:textId="0BB42679" w:rsidR="00E91910" w:rsidRPr="00A725F8" w:rsidRDefault="00D7718B" w:rsidP="002425C5">
            <w:r w:rsidRPr="00A725F8">
              <w:t>Min. de pénalité</w:t>
            </w:r>
          </w:p>
        </w:tc>
        <w:tc>
          <w:tcPr>
            <w:tcW w:w="2095" w:type="dxa"/>
          </w:tcPr>
          <w:p w14:paraId="18168B20" w14:textId="77777777" w:rsidR="00E91910" w:rsidRPr="00A725F8" w:rsidRDefault="00E91910" w:rsidP="002425C5">
            <w:pPr>
              <w:cnfStyle w:val="000000000000" w:firstRow="0" w:lastRow="0" w:firstColumn="0" w:lastColumn="0" w:oddVBand="0" w:evenVBand="0" w:oddHBand="0" w:evenHBand="0" w:firstRowFirstColumn="0" w:firstRowLastColumn="0" w:lastRowFirstColumn="0" w:lastRowLastColumn="0"/>
            </w:pPr>
          </w:p>
        </w:tc>
        <w:tc>
          <w:tcPr>
            <w:tcW w:w="2098" w:type="dxa"/>
          </w:tcPr>
          <w:p w14:paraId="33E3FC3B" w14:textId="15BA1CC8" w:rsidR="00E91910" w:rsidRPr="00A725F8" w:rsidRDefault="00D7718B" w:rsidP="002425C5">
            <w:pPr>
              <w:cnfStyle w:val="000000000000" w:firstRow="0" w:lastRow="0" w:firstColumn="0" w:lastColumn="0" w:oddVBand="0" w:evenVBand="0" w:oddHBand="0" w:evenHBand="0" w:firstRowFirstColumn="0" w:firstRowLastColumn="0" w:lastRowFirstColumn="0" w:lastRowLastColumn="0"/>
            </w:pPr>
            <w:r w:rsidRPr="00A725F8">
              <w:t>Joueurs</w:t>
            </w:r>
          </w:p>
        </w:tc>
        <w:tc>
          <w:tcPr>
            <w:tcW w:w="2080" w:type="dxa"/>
          </w:tcPr>
          <w:p w14:paraId="4C50205A" w14:textId="77777777" w:rsidR="00E91910" w:rsidRPr="00A725F8" w:rsidRDefault="00E91910" w:rsidP="002425C5">
            <w:pPr>
              <w:cnfStyle w:val="000000000000" w:firstRow="0" w:lastRow="0" w:firstColumn="0" w:lastColumn="0" w:oddVBand="0" w:evenVBand="0" w:oddHBand="0" w:evenHBand="0" w:firstRowFirstColumn="0" w:firstRowLastColumn="0" w:lastRowFirstColumn="0" w:lastRowLastColumn="0"/>
            </w:pPr>
          </w:p>
        </w:tc>
      </w:tr>
      <w:tr w:rsidR="00E91910" w:rsidRPr="00A725F8" w14:paraId="59862876" w14:textId="77777777" w:rsidTr="0BE2A40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Pr>
          <w:p w14:paraId="4D1FAD0A" w14:textId="413E92FE" w:rsidR="00E91910" w:rsidRPr="00A725F8" w:rsidRDefault="00B769E4" w:rsidP="002425C5">
            <w:r w:rsidRPr="00A725F8">
              <w:t>Équipe</w:t>
            </w:r>
          </w:p>
        </w:tc>
        <w:tc>
          <w:tcPr>
            <w:tcW w:w="2095" w:type="dxa"/>
          </w:tcPr>
          <w:p w14:paraId="533E2FB3" w14:textId="77777777" w:rsidR="00E91910" w:rsidRPr="00A725F8" w:rsidRDefault="00E91910" w:rsidP="002425C5">
            <w:pPr>
              <w:cnfStyle w:val="000000100000" w:firstRow="0" w:lastRow="0" w:firstColumn="0" w:lastColumn="0" w:oddVBand="0" w:evenVBand="0" w:oddHBand="1" w:evenHBand="0" w:firstRowFirstColumn="0" w:firstRowLastColumn="0" w:lastRowFirstColumn="0" w:lastRowLastColumn="0"/>
            </w:pPr>
          </w:p>
        </w:tc>
        <w:tc>
          <w:tcPr>
            <w:tcW w:w="2098" w:type="dxa"/>
          </w:tcPr>
          <w:p w14:paraId="13B8C26B" w14:textId="1899F6E3" w:rsidR="00E91910" w:rsidRPr="00A725F8" w:rsidRDefault="00B769E4" w:rsidP="002425C5">
            <w:pPr>
              <w:cnfStyle w:val="000000100000" w:firstRow="0" w:lastRow="0" w:firstColumn="0" w:lastColumn="0" w:oddVBand="0" w:evenVBand="0" w:oddHBand="1" w:evenHBand="0" w:firstRowFirstColumn="0" w:firstRowLastColumn="0" w:lastRowFirstColumn="0" w:lastRowLastColumn="0"/>
            </w:pPr>
            <w:r w:rsidRPr="00A725F8">
              <w:t>Joueurs</w:t>
            </w:r>
          </w:p>
        </w:tc>
        <w:tc>
          <w:tcPr>
            <w:tcW w:w="2080" w:type="dxa"/>
          </w:tcPr>
          <w:p w14:paraId="320734ED" w14:textId="77777777" w:rsidR="00E91910" w:rsidRPr="00A725F8" w:rsidRDefault="00E91910" w:rsidP="002425C5">
            <w:pPr>
              <w:cnfStyle w:val="000000100000" w:firstRow="0" w:lastRow="0" w:firstColumn="0" w:lastColumn="0" w:oddVBand="0" w:evenVBand="0" w:oddHBand="1" w:evenHBand="0" w:firstRowFirstColumn="0" w:firstRowLastColumn="0" w:lastRowFirstColumn="0" w:lastRowLastColumn="0"/>
            </w:pPr>
          </w:p>
        </w:tc>
      </w:tr>
      <w:tr w:rsidR="00E91910" w:rsidRPr="00A725F8" w14:paraId="70626400" w14:textId="77777777" w:rsidTr="0BE2A40B">
        <w:trPr>
          <w:trHeight w:val="342"/>
        </w:trPr>
        <w:tc>
          <w:tcPr>
            <w:cnfStyle w:val="001000000000" w:firstRow="0" w:lastRow="0" w:firstColumn="1" w:lastColumn="0" w:oddVBand="0" w:evenVBand="0" w:oddHBand="0" w:evenHBand="0" w:firstRowFirstColumn="0" w:firstRowLastColumn="0" w:lastRowFirstColumn="0" w:lastRowLastColumn="0"/>
            <w:tcW w:w="2203" w:type="dxa"/>
          </w:tcPr>
          <w:p w14:paraId="0ACB11D5" w14:textId="12FA31DC" w:rsidR="00E91910" w:rsidRPr="00A725F8" w:rsidRDefault="00B769E4" w:rsidP="002425C5">
            <w:r w:rsidRPr="00A725F8">
              <w:t>Prénom</w:t>
            </w:r>
          </w:p>
        </w:tc>
        <w:tc>
          <w:tcPr>
            <w:tcW w:w="2095" w:type="dxa"/>
          </w:tcPr>
          <w:p w14:paraId="2B77DF7D" w14:textId="77777777" w:rsidR="00E91910" w:rsidRPr="00A725F8" w:rsidRDefault="00E91910" w:rsidP="002425C5">
            <w:pPr>
              <w:cnfStyle w:val="000000000000" w:firstRow="0" w:lastRow="0" w:firstColumn="0" w:lastColumn="0" w:oddVBand="0" w:evenVBand="0" w:oddHBand="0" w:evenHBand="0" w:firstRowFirstColumn="0" w:firstRowLastColumn="0" w:lastRowFirstColumn="0" w:lastRowLastColumn="0"/>
            </w:pPr>
          </w:p>
        </w:tc>
        <w:tc>
          <w:tcPr>
            <w:tcW w:w="2098" w:type="dxa"/>
          </w:tcPr>
          <w:p w14:paraId="30C58059" w14:textId="2357898F" w:rsidR="00E91910" w:rsidRPr="00A725F8" w:rsidRDefault="00B769E4" w:rsidP="002425C5">
            <w:pPr>
              <w:cnfStyle w:val="000000000000" w:firstRow="0" w:lastRow="0" w:firstColumn="0" w:lastColumn="0" w:oddVBand="0" w:evenVBand="0" w:oddHBand="0" w:evenHBand="0" w:firstRowFirstColumn="0" w:firstRowLastColumn="0" w:lastRowFirstColumn="0" w:lastRowLastColumn="0"/>
            </w:pPr>
            <w:r w:rsidRPr="00A725F8">
              <w:t>Joueurs</w:t>
            </w:r>
          </w:p>
        </w:tc>
        <w:tc>
          <w:tcPr>
            <w:tcW w:w="2080" w:type="dxa"/>
          </w:tcPr>
          <w:p w14:paraId="23D9AA2E" w14:textId="77777777" w:rsidR="00E91910" w:rsidRPr="00A725F8" w:rsidRDefault="00E91910" w:rsidP="002425C5">
            <w:pPr>
              <w:cnfStyle w:val="000000000000" w:firstRow="0" w:lastRow="0" w:firstColumn="0" w:lastColumn="0" w:oddVBand="0" w:evenVBand="0" w:oddHBand="0" w:evenHBand="0" w:firstRowFirstColumn="0" w:firstRowLastColumn="0" w:lastRowFirstColumn="0" w:lastRowLastColumn="0"/>
            </w:pPr>
          </w:p>
        </w:tc>
      </w:tr>
      <w:tr w:rsidR="00E91910" w:rsidRPr="00A725F8" w14:paraId="2EE54064" w14:textId="77777777" w:rsidTr="0BE2A40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Pr>
          <w:p w14:paraId="09A3442C" w14:textId="5448042D" w:rsidR="00E91910" w:rsidRPr="00A725F8" w:rsidRDefault="00B769E4" w:rsidP="002425C5">
            <w:r w:rsidRPr="00A725F8">
              <w:t>Nom</w:t>
            </w:r>
          </w:p>
        </w:tc>
        <w:tc>
          <w:tcPr>
            <w:tcW w:w="2095" w:type="dxa"/>
          </w:tcPr>
          <w:p w14:paraId="577AFC50" w14:textId="77777777" w:rsidR="00E91910" w:rsidRPr="00A725F8" w:rsidRDefault="00E91910" w:rsidP="002425C5">
            <w:pPr>
              <w:cnfStyle w:val="000000100000" w:firstRow="0" w:lastRow="0" w:firstColumn="0" w:lastColumn="0" w:oddVBand="0" w:evenVBand="0" w:oddHBand="1" w:evenHBand="0" w:firstRowFirstColumn="0" w:firstRowLastColumn="0" w:lastRowFirstColumn="0" w:lastRowLastColumn="0"/>
            </w:pPr>
          </w:p>
        </w:tc>
        <w:tc>
          <w:tcPr>
            <w:tcW w:w="2098" w:type="dxa"/>
          </w:tcPr>
          <w:p w14:paraId="242E68F9" w14:textId="69D50B36" w:rsidR="00E91910" w:rsidRPr="00A725F8" w:rsidRDefault="00B769E4" w:rsidP="002425C5">
            <w:pPr>
              <w:cnfStyle w:val="000000100000" w:firstRow="0" w:lastRow="0" w:firstColumn="0" w:lastColumn="0" w:oddVBand="0" w:evenVBand="0" w:oddHBand="1" w:evenHBand="0" w:firstRowFirstColumn="0" w:firstRowLastColumn="0" w:lastRowFirstColumn="0" w:lastRowLastColumn="0"/>
            </w:pPr>
            <w:r w:rsidRPr="00A725F8">
              <w:t>Joueurs</w:t>
            </w:r>
          </w:p>
        </w:tc>
        <w:tc>
          <w:tcPr>
            <w:tcW w:w="2080" w:type="dxa"/>
          </w:tcPr>
          <w:p w14:paraId="237DDF1E" w14:textId="77777777" w:rsidR="00E91910" w:rsidRPr="00A725F8" w:rsidRDefault="00E91910" w:rsidP="002425C5">
            <w:pPr>
              <w:cnfStyle w:val="000000100000" w:firstRow="0" w:lastRow="0" w:firstColumn="0" w:lastColumn="0" w:oddVBand="0" w:evenVBand="0" w:oddHBand="1" w:evenHBand="0" w:firstRowFirstColumn="0" w:firstRowLastColumn="0" w:lastRowFirstColumn="0" w:lastRowLastColumn="0"/>
            </w:pPr>
          </w:p>
        </w:tc>
      </w:tr>
      <w:tr w:rsidR="00E91910" w:rsidRPr="00A725F8" w14:paraId="54B94A20" w14:textId="77777777" w:rsidTr="0BE2A40B">
        <w:trPr>
          <w:trHeight w:val="342"/>
        </w:trPr>
        <w:tc>
          <w:tcPr>
            <w:cnfStyle w:val="001000000000" w:firstRow="0" w:lastRow="0" w:firstColumn="1" w:lastColumn="0" w:oddVBand="0" w:evenVBand="0" w:oddHBand="0" w:evenHBand="0" w:firstRowFirstColumn="0" w:firstRowLastColumn="0" w:lastRowFirstColumn="0" w:lastRowLastColumn="0"/>
            <w:tcW w:w="2203" w:type="dxa"/>
          </w:tcPr>
          <w:p w14:paraId="2BE4028A" w14:textId="37A4099E" w:rsidR="00E91910" w:rsidRPr="00A725F8" w:rsidRDefault="009D1C0F" w:rsidP="002425C5">
            <w:r w:rsidRPr="00A725F8">
              <w:t>Nationalité</w:t>
            </w:r>
          </w:p>
        </w:tc>
        <w:tc>
          <w:tcPr>
            <w:tcW w:w="2095" w:type="dxa"/>
          </w:tcPr>
          <w:p w14:paraId="6542232D" w14:textId="77777777" w:rsidR="00E91910" w:rsidRPr="00A725F8" w:rsidRDefault="00E91910" w:rsidP="002425C5">
            <w:pPr>
              <w:cnfStyle w:val="000000000000" w:firstRow="0" w:lastRow="0" w:firstColumn="0" w:lastColumn="0" w:oddVBand="0" w:evenVBand="0" w:oddHBand="0" w:evenHBand="0" w:firstRowFirstColumn="0" w:firstRowLastColumn="0" w:lastRowFirstColumn="0" w:lastRowLastColumn="0"/>
            </w:pPr>
          </w:p>
        </w:tc>
        <w:tc>
          <w:tcPr>
            <w:tcW w:w="2098" w:type="dxa"/>
          </w:tcPr>
          <w:p w14:paraId="354C5448" w14:textId="71751A95" w:rsidR="00E91910" w:rsidRPr="00A725F8" w:rsidRDefault="009D1C0F" w:rsidP="002425C5">
            <w:pPr>
              <w:cnfStyle w:val="000000000000" w:firstRow="0" w:lastRow="0" w:firstColumn="0" w:lastColumn="0" w:oddVBand="0" w:evenVBand="0" w:oddHBand="0" w:evenHBand="0" w:firstRowFirstColumn="0" w:firstRowLastColumn="0" w:lastRowFirstColumn="0" w:lastRowLastColumn="0"/>
            </w:pPr>
            <w:r w:rsidRPr="00A725F8">
              <w:t>Joueurs</w:t>
            </w:r>
          </w:p>
        </w:tc>
        <w:tc>
          <w:tcPr>
            <w:tcW w:w="2080" w:type="dxa"/>
          </w:tcPr>
          <w:p w14:paraId="4C4A2D51" w14:textId="77777777" w:rsidR="00E91910" w:rsidRPr="00A725F8" w:rsidRDefault="00E91910" w:rsidP="002425C5">
            <w:pPr>
              <w:cnfStyle w:val="000000000000" w:firstRow="0" w:lastRow="0" w:firstColumn="0" w:lastColumn="0" w:oddVBand="0" w:evenVBand="0" w:oddHBand="0" w:evenHBand="0" w:firstRowFirstColumn="0" w:firstRowLastColumn="0" w:lastRowFirstColumn="0" w:lastRowLastColumn="0"/>
            </w:pPr>
          </w:p>
        </w:tc>
      </w:tr>
      <w:tr w:rsidR="00E91910" w:rsidRPr="00A725F8" w14:paraId="7DCC6B30" w14:textId="77777777" w:rsidTr="0BE2A40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Pr>
          <w:p w14:paraId="635D9553" w14:textId="2A92DBEE" w:rsidR="00E91910" w:rsidRPr="00A725F8" w:rsidRDefault="009D1C0F" w:rsidP="002425C5">
            <w:r w:rsidRPr="00A725F8">
              <w:t>Taille</w:t>
            </w:r>
          </w:p>
        </w:tc>
        <w:tc>
          <w:tcPr>
            <w:tcW w:w="2095" w:type="dxa"/>
          </w:tcPr>
          <w:p w14:paraId="183679FB" w14:textId="77777777" w:rsidR="00E91910" w:rsidRPr="00A725F8" w:rsidRDefault="00E91910" w:rsidP="002425C5">
            <w:pPr>
              <w:cnfStyle w:val="000000100000" w:firstRow="0" w:lastRow="0" w:firstColumn="0" w:lastColumn="0" w:oddVBand="0" w:evenVBand="0" w:oddHBand="1" w:evenHBand="0" w:firstRowFirstColumn="0" w:firstRowLastColumn="0" w:lastRowFirstColumn="0" w:lastRowLastColumn="0"/>
            </w:pPr>
          </w:p>
        </w:tc>
        <w:tc>
          <w:tcPr>
            <w:tcW w:w="2098" w:type="dxa"/>
          </w:tcPr>
          <w:p w14:paraId="7CF24A14" w14:textId="5F0BFC98" w:rsidR="00E91910" w:rsidRPr="00A725F8" w:rsidRDefault="009D1C0F" w:rsidP="002425C5">
            <w:pPr>
              <w:cnfStyle w:val="000000100000" w:firstRow="0" w:lastRow="0" w:firstColumn="0" w:lastColumn="0" w:oddVBand="0" w:evenVBand="0" w:oddHBand="1" w:evenHBand="0" w:firstRowFirstColumn="0" w:firstRowLastColumn="0" w:lastRowFirstColumn="0" w:lastRowLastColumn="0"/>
            </w:pPr>
            <w:r w:rsidRPr="00A725F8">
              <w:t>Joueurs</w:t>
            </w:r>
          </w:p>
        </w:tc>
        <w:tc>
          <w:tcPr>
            <w:tcW w:w="2080" w:type="dxa"/>
          </w:tcPr>
          <w:p w14:paraId="7610CE6F" w14:textId="77777777" w:rsidR="00E91910" w:rsidRPr="00A725F8" w:rsidRDefault="00E91910" w:rsidP="002425C5">
            <w:pPr>
              <w:cnfStyle w:val="000000100000" w:firstRow="0" w:lastRow="0" w:firstColumn="0" w:lastColumn="0" w:oddVBand="0" w:evenVBand="0" w:oddHBand="1" w:evenHBand="0" w:firstRowFirstColumn="0" w:firstRowLastColumn="0" w:lastRowFirstColumn="0" w:lastRowLastColumn="0"/>
            </w:pPr>
          </w:p>
        </w:tc>
      </w:tr>
      <w:tr w:rsidR="00E91910" w:rsidRPr="00A725F8" w14:paraId="61BF5035" w14:textId="77777777" w:rsidTr="0BE2A40B">
        <w:trPr>
          <w:trHeight w:val="342"/>
        </w:trPr>
        <w:tc>
          <w:tcPr>
            <w:cnfStyle w:val="001000000000" w:firstRow="0" w:lastRow="0" w:firstColumn="1" w:lastColumn="0" w:oddVBand="0" w:evenVBand="0" w:oddHBand="0" w:evenHBand="0" w:firstRowFirstColumn="0" w:firstRowLastColumn="0" w:lastRowFirstColumn="0" w:lastRowLastColumn="0"/>
            <w:tcW w:w="2203" w:type="dxa"/>
          </w:tcPr>
          <w:p w14:paraId="2638FBD0" w14:textId="28A18A53" w:rsidR="00E91910" w:rsidRPr="00A725F8" w:rsidRDefault="009D1C0F" w:rsidP="002425C5">
            <w:r w:rsidRPr="00A725F8">
              <w:t>Poi</w:t>
            </w:r>
            <w:r w:rsidR="000862E2" w:rsidRPr="00A725F8">
              <w:t>ds</w:t>
            </w:r>
          </w:p>
        </w:tc>
        <w:tc>
          <w:tcPr>
            <w:tcW w:w="2095" w:type="dxa"/>
          </w:tcPr>
          <w:p w14:paraId="73211946" w14:textId="77777777" w:rsidR="00E91910" w:rsidRPr="00A725F8" w:rsidRDefault="00E91910" w:rsidP="002425C5">
            <w:pPr>
              <w:cnfStyle w:val="000000000000" w:firstRow="0" w:lastRow="0" w:firstColumn="0" w:lastColumn="0" w:oddVBand="0" w:evenVBand="0" w:oddHBand="0" w:evenHBand="0" w:firstRowFirstColumn="0" w:firstRowLastColumn="0" w:lastRowFirstColumn="0" w:lastRowLastColumn="0"/>
            </w:pPr>
          </w:p>
        </w:tc>
        <w:tc>
          <w:tcPr>
            <w:tcW w:w="2098" w:type="dxa"/>
          </w:tcPr>
          <w:p w14:paraId="57D393E8" w14:textId="584457D6" w:rsidR="00E91910" w:rsidRPr="00A725F8" w:rsidRDefault="000862E2" w:rsidP="002425C5">
            <w:pPr>
              <w:cnfStyle w:val="000000000000" w:firstRow="0" w:lastRow="0" w:firstColumn="0" w:lastColumn="0" w:oddVBand="0" w:evenVBand="0" w:oddHBand="0" w:evenHBand="0" w:firstRowFirstColumn="0" w:firstRowLastColumn="0" w:lastRowFirstColumn="0" w:lastRowLastColumn="0"/>
            </w:pPr>
            <w:r w:rsidRPr="00A725F8">
              <w:t>Joueurs</w:t>
            </w:r>
          </w:p>
        </w:tc>
        <w:tc>
          <w:tcPr>
            <w:tcW w:w="2080" w:type="dxa"/>
          </w:tcPr>
          <w:p w14:paraId="6ADE0053" w14:textId="77777777" w:rsidR="00E91910" w:rsidRPr="00A725F8" w:rsidRDefault="00E91910" w:rsidP="002425C5">
            <w:pPr>
              <w:cnfStyle w:val="000000000000" w:firstRow="0" w:lastRow="0" w:firstColumn="0" w:lastColumn="0" w:oddVBand="0" w:evenVBand="0" w:oddHBand="0" w:evenHBand="0" w:firstRowFirstColumn="0" w:firstRowLastColumn="0" w:lastRowFirstColumn="0" w:lastRowLastColumn="0"/>
            </w:pPr>
          </w:p>
        </w:tc>
      </w:tr>
      <w:tr w:rsidR="00E91910" w:rsidRPr="00A725F8" w14:paraId="24D75D21" w14:textId="77777777" w:rsidTr="0BE2A40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Pr>
          <w:p w14:paraId="0374FC5D" w14:textId="44C1377C" w:rsidR="00E91910" w:rsidRPr="00A725F8" w:rsidRDefault="000862E2" w:rsidP="002425C5">
            <w:r w:rsidRPr="00A725F8">
              <w:t>Lance/</w:t>
            </w:r>
            <w:r w:rsidR="005E058A" w:rsidRPr="00A725F8">
              <w:t>attrape</w:t>
            </w:r>
          </w:p>
        </w:tc>
        <w:tc>
          <w:tcPr>
            <w:tcW w:w="2095" w:type="dxa"/>
          </w:tcPr>
          <w:p w14:paraId="3A023FF8" w14:textId="77777777" w:rsidR="00E91910" w:rsidRPr="00A725F8" w:rsidRDefault="00E91910" w:rsidP="002425C5">
            <w:pPr>
              <w:cnfStyle w:val="000000100000" w:firstRow="0" w:lastRow="0" w:firstColumn="0" w:lastColumn="0" w:oddVBand="0" w:evenVBand="0" w:oddHBand="1" w:evenHBand="0" w:firstRowFirstColumn="0" w:firstRowLastColumn="0" w:lastRowFirstColumn="0" w:lastRowLastColumn="0"/>
            </w:pPr>
          </w:p>
        </w:tc>
        <w:tc>
          <w:tcPr>
            <w:tcW w:w="2098" w:type="dxa"/>
          </w:tcPr>
          <w:p w14:paraId="035CF22D" w14:textId="0C1E8591" w:rsidR="00E91910" w:rsidRPr="00A725F8" w:rsidRDefault="000862E2" w:rsidP="002425C5">
            <w:pPr>
              <w:cnfStyle w:val="000000100000" w:firstRow="0" w:lastRow="0" w:firstColumn="0" w:lastColumn="0" w:oddVBand="0" w:evenVBand="0" w:oddHBand="1" w:evenHBand="0" w:firstRowFirstColumn="0" w:firstRowLastColumn="0" w:lastRowFirstColumn="0" w:lastRowLastColumn="0"/>
            </w:pPr>
            <w:r w:rsidRPr="00A725F8">
              <w:t>Joueurs</w:t>
            </w:r>
          </w:p>
        </w:tc>
        <w:tc>
          <w:tcPr>
            <w:tcW w:w="2080" w:type="dxa"/>
          </w:tcPr>
          <w:p w14:paraId="1FC35D19" w14:textId="77777777" w:rsidR="00E91910" w:rsidRPr="00A725F8" w:rsidRDefault="00E91910" w:rsidP="002425C5">
            <w:pPr>
              <w:cnfStyle w:val="000000100000" w:firstRow="0" w:lastRow="0" w:firstColumn="0" w:lastColumn="0" w:oddVBand="0" w:evenVBand="0" w:oddHBand="1" w:evenHBand="0" w:firstRowFirstColumn="0" w:firstRowLastColumn="0" w:lastRowFirstColumn="0" w:lastRowLastColumn="0"/>
            </w:pPr>
          </w:p>
        </w:tc>
      </w:tr>
      <w:tr w:rsidR="00E91910" w:rsidRPr="00A725F8" w14:paraId="73C89C5D" w14:textId="77777777" w:rsidTr="0BE2A40B">
        <w:trPr>
          <w:trHeight w:val="342"/>
        </w:trPr>
        <w:tc>
          <w:tcPr>
            <w:cnfStyle w:val="001000000000" w:firstRow="0" w:lastRow="0" w:firstColumn="1" w:lastColumn="0" w:oddVBand="0" w:evenVBand="0" w:oddHBand="0" w:evenHBand="0" w:firstRowFirstColumn="0" w:firstRowLastColumn="0" w:lastRowFirstColumn="0" w:lastRowLastColumn="0"/>
            <w:tcW w:w="2203" w:type="dxa"/>
          </w:tcPr>
          <w:p w14:paraId="751C74AE" w14:textId="15128744" w:rsidR="00E91910" w:rsidRPr="00A725F8" w:rsidRDefault="000862E2" w:rsidP="002425C5">
            <w:r w:rsidRPr="00A725F8">
              <w:t>Position</w:t>
            </w:r>
          </w:p>
        </w:tc>
        <w:tc>
          <w:tcPr>
            <w:tcW w:w="2095" w:type="dxa"/>
          </w:tcPr>
          <w:p w14:paraId="5FB5322B" w14:textId="77777777" w:rsidR="00E91910" w:rsidRPr="00A725F8" w:rsidRDefault="00E91910" w:rsidP="002425C5">
            <w:pPr>
              <w:cnfStyle w:val="000000000000" w:firstRow="0" w:lastRow="0" w:firstColumn="0" w:lastColumn="0" w:oddVBand="0" w:evenVBand="0" w:oddHBand="0" w:evenHBand="0" w:firstRowFirstColumn="0" w:firstRowLastColumn="0" w:lastRowFirstColumn="0" w:lastRowLastColumn="0"/>
            </w:pPr>
          </w:p>
        </w:tc>
        <w:tc>
          <w:tcPr>
            <w:tcW w:w="2098" w:type="dxa"/>
          </w:tcPr>
          <w:p w14:paraId="4552784F" w14:textId="4BFA77CB" w:rsidR="00E91910" w:rsidRPr="00A725F8" w:rsidRDefault="000862E2" w:rsidP="002425C5">
            <w:pPr>
              <w:cnfStyle w:val="000000000000" w:firstRow="0" w:lastRow="0" w:firstColumn="0" w:lastColumn="0" w:oddVBand="0" w:evenVBand="0" w:oddHBand="0" w:evenHBand="0" w:firstRowFirstColumn="0" w:firstRowLastColumn="0" w:lastRowFirstColumn="0" w:lastRowLastColumn="0"/>
            </w:pPr>
            <w:r w:rsidRPr="00A725F8">
              <w:t>Joueurs</w:t>
            </w:r>
          </w:p>
        </w:tc>
        <w:tc>
          <w:tcPr>
            <w:tcW w:w="2080" w:type="dxa"/>
          </w:tcPr>
          <w:p w14:paraId="07DE3CA1" w14:textId="77777777" w:rsidR="00E91910" w:rsidRPr="00A725F8" w:rsidRDefault="00E91910" w:rsidP="002425C5">
            <w:pPr>
              <w:cnfStyle w:val="000000000000" w:firstRow="0" w:lastRow="0" w:firstColumn="0" w:lastColumn="0" w:oddVBand="0" w:evenVBand="0" w:oddHBand="0" w:evenHBand="0" w:firstRowFirstColumn="0" w:firstRowLastColumn="0" w:lastRowFirstColumn="0" w:lastRowLastColumn="0"/>
            </w:pPr>
          </w:p>
        </w:tc>
      </w:tr>
      <w:tr w:rsidR="009D1C0F" w:rsidRPr="00A725F8" w14:paraId="3625EF76" w14:textId="77777777" w:rsidTr="0BE2A40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Pr>
          <w:p w14:paraId="72239E9B" w14:textId="7D34746C" w:rsidR="009D1C0F" w:rsidRPr="00A725F8" w:rsidRDefault="009B71FF" w:rsidP="009D1C0F">
            <w:r w:rsidRPr="00A725F8">
              <w:t>Numéro</w:t>
            </w:r>
          </w:p>
        </w:tc>
        <w:tc>
          <w:tcPr>
            <w:tcW w:w="2095" w:type="dxa"/>
          </w:tcPr>
          <w:p w14:paraId="5B88A634" w14:textId="77777777" w:rsidR="009D1C0F" w:rsidRPr="00A725F8" w:rsidRDefault="009D1C0F" w:rsidP="009D1C0F">
            <w:pPr>
              <w:cnfStyle w:val="000000100000" w:firstRow="0" w:lastRow="0" w:firstColumn="0" w:lastColumn="0" w:oddVBand="0" w:evenVBand="0" w:oddHBand="1" w:evenHBand="0" w:firstRowFirstColumn="0" w:firstRowLastColumn="0" w:lastRowFirstColumn="0" w:lastRowLastColumn="0"/>
            </w:pPr>
          </w:p>
        </w:tc>
        <w:tc>
          <w:tcPr>
            <w:tcW w:w="2098" w:type="dxa"/>
          </w:tcPr>
          <w:p w14:paraId="245D0983" w14:textId="606354DC" w:rsidR="009D1C0F" w:rsidRPr="00A725F8" w:rsidRDefault="009B71FF" w:rsidP="009D1C0F">
            <w:pPr>
              <w:cnfStyle w:val="000000100000" w:firstRow="0" w:lastRow="0" w:firstColumn="0" w:lastColumn="0" w:oddVBand="0" w:evenVBand="0" w:oddHBand="1" w:evenHBand="0" w:firstRowFirstColumn="0" w:firstRowLastColumn="0" w:lastRowFirstColumn="0" w:lastRowLastColumn="0"/>
            </w:pPr>
            <w:r w:rsidRPr="00A725F8">
              <w:t>Joueurs</w:t>
            </w:r>
          </w:p>
        </w:tc>
        <w:tc>
          <w:tcPr>
            <w:tcW w:w="2080" w:type="dxa"/>
          </w:tcPr>
          <w:p w14:paraId="20429A4B" w14:textId="77777777" w:rsidR="009D1C0F" w:rsidRPr="00A725F8" w:rsidRDefault="009D1C0F" w:rsidP="009D1C0F">
            <w:pPr>
              <w:cnfStyle w:val="000000100000" w:firstRow="0" w:lastRow="0" w:firstColumn="0" w:lastColumn="0" w:oddVBand="0" w:evenVBand="0" w:oddHBand="1" w:evenHBand="0" w:firstRowFirstColumn="0" w:firstRowLastColumn="0" w:lastRowFirstColumn="0" w:lastRowLastColumn="0"/>
            </w:pPr>
          </w:p>
        </w:tc>
      </w:tr>
      <w:tr w:rsidR="009D1C0F" w:rsidRPr="00A725F8" w14:paraId="7795245E" w14:textId="77777777" w:rsidTr="0BE2A40B">
        <w:trPr>
          <w:trHeight w:val="342"/>
        </w:trPr>
        <w:tc>
          <w:tcPr>
            <w:cnfStyle w:val="001000000000" w:firstRow="0" w:lastRow="0" w:firstColumn="1" w:lastColumn="0" w:oddVBand="0" w:evenVBand="0" w:oddHBand="0" w:evenHBand="0" w:firstRowFirstColumn="0" w:firstRowLastColumn="0" w:lastRowFirstColumn="0" w:lastRowLastColumn="0"/>
            <w:tcW w:w="2203" w:type="dxa"/>
          </w:tcPr>
          <w:p w14:paraId="68604EE4" w14:textId="5E9BDFF4" w:rsidR="009D1C0F" w:rsidRPr="00A725F8" w:rsidRDefault="009B71FF" w:rsidP="009D1C0F">
            <w:r w:rsidRPr="00A725F8">
              <w:t>Date de naissance</w:t>
            </w:r>
          </w:p>
        </w:tc>
        <w:tc>
          <w:tcPr>
            <w:tcW w:w="2095" w:type="dxa"/>
          </w:tcPr>
          <w:p w14:paraId="51BF768A" w14:textId="77777777" w:rsidR="009D1C0F" w:rsidRPr="00A725F8" w:rsidRDefault="009D1C0F" w:rsidP="009D1C0F">
            <w:pPr>
              <w:cnfStyle w:val="000000000000" w:firstRow="0" w:lastRow="0" w:firstColumn="0" w:lastColumn="0" w:oddVBand="0" w:evenVBand="0" w:oddHBand="0" w:evenHBand="0" w:firstRowFirstColumn="0" w:firstRowLastColumn="0" w:lastRowFirstColumn="0" w:lastRowLastColumn="0"/>
            </w:pPr>
          </w:p>
        </w:tc>
        <w:tc>
          <w:tcPr>
            <w:tcW w:w="2098" w:type="dxa"/>
          </w:tcPr>
          <w:p w14:paraId="393373AF" w14:textId="04C5EC4C" w:rsidR="009D1C0F" w:rsidRPr="00A725F8" w:rsidRDefault="00A837E1" w:rsidP="009D1C0F">
            <w:pPr>
              <w:cnfStyle w:val="000000000000" w:firstRow="0" w:lastRow="0" w:firstColumn="0" w:lastColumn="0" w:oddVBand="0" w:evenVBand="0" w:oddHBand="0" w:evenHBand="0" w:firstRowFirstColumn="0" w:firstRowLastColumn="0" w:lastRowFirstColumn="0" w:lastRowLastColumn="0"/>
            </w:pPr>
            <w:r w:rsidRPr="00A725F8">
              <w:t>Joueurs</w:t>
            </w:r>
          </w:p>
        </w:tc>
        <w:tc>
          <w:tcPr>
            <w:tcW w:w="2080" w:type="dxa"/>
          </w:tcPr>
          <w:p w14:paraId="05E9DB77" w14:textId="77777777" w:rsidR="009D1C0F" w:rsidRPr="00A725F8" w:rsidRDefault="009D1C0F" w:rsidP="009D1C0F">
            <w:pPr>
              <w:cnfStyle w:val="000000000000" w:firstRow="0" w:lastRow="0" w:firstColumn="0" w:lastColumn="0" w:oddVBand="0" w:evenVBand="0" w:oddHBand="0" w:evenHBand="0" w:firstRowFirstColumn="0" w:firstRowLastColumn="0" w:lastRowFirstColumn="0" w:lastRowLastColumn="0"/>
            </w:pPr>
          </w:p>
        </w:tc>
      </w:tr>
      <w:tr w:rsidR="0BE2A40B" w:rsidRPr="00A725F8" w14:paraId="0C3460D2" w14:textId="77777777" w:rsidTr="0BE2A40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Pr>
          <w:p w14:paraId="6FB1BAE1" w14:textId="661B3B8B" w:rsidR="0BE2A40B" w:rsidRPr="00A725F8" w:rsidRDefault="0BE2A40B" w:rsidP="0BE2A40B">
            <w:proofErr w:type="spellStart"/>
            <w:r w:rsidRPr="00A725F8">
              <w:t>RatingAttack</w:t>
            </w:r>
            <w:proofErr w:type="spellEnd"/>
          </w:p>
        </w:tc>
        <w:tc>
          <w:tcPr>
            <w:tcW w:w="2095" w:type="dxa"/>
          </w:tcPr>
          <w:p w14:paraId="6B20355D" w14:textId="5CFD1D1E" w:rsidR="0BE2A40B" w:rsidRPr="00A725F8" w:rsidRDefault="0BE2A40B" w:rsidP="0BE2A40B">
            <w:pPr>
              <w:cnfStyle w:val="000000100000" w:firstRow="0" w:lastRow="0" w:firstColumn="0" w:lastColumn="0" w:oddVBand="0" w:evenVBand="0" w:oddHBand="1" w:evenHBand="0" w:firstRowFirstColumn="0" w:firstRowLastColumn="0" w:lastRowFirstColumn="0" w:lastRowLastColumn="0"/>
            </w:pPr>
          </w:p>
        </w:tc>
        <w:tc>
          <w:tcPr>
            <w:tcW w:w="2098" w:type="dxa"/>
          </w:tcPr>
          <w:p w14:paraId="58F804CE" w14:textId="02978E54" w:rsidR="0BE2A40B" w:rsidRPr="00A725F8" w:rsidRDefault="0BE2A40B" w:rsidP="0BE2A40B">
            <w:pPr>
              <w:cnfStyle w:val="000000100000" w:firstRow="0" w:lastRow="0" w:firstColumn="0" w:lastColumn="0" w:oddVBand="0" w:evenVBand="0" w:oddHBand="1" w:evenHBand="0" w:firstRowFirstColumn="0" w:firstRowLastColumn="0" w:lastRowFirstColumn="0" w:lastRowLastColumn="0"/>
            </w:pPr>
            <w:r w:rsidRPr="00A725F8">
              <w:t>Joueurs</w:t>
            </w:r>
          </w:p>
        </w:tc>
        <w:tc>
          <w:tcPr>
            <w:tcW w:w="2080" w:type="dxa"/>
          </w:tcPr>
          <w:p w14:paraId="31458BAF" w14:textId="71C63FD5" w:rsidR="0BE2A40B" w:rsidRPr="00A725F8" w:rsidRDefault="0BE2A40B" w:rsidP="0BE2A40B">
            <w:pPr>
              <w:cnfStyle w:val="000000100000" w:firstRow="0" w:lastRow="0" w:firstColumn="0" w:lastColumn="0" w:oddVBand="0" w:evenVBand="0" w:oddHBand="1" w:evenHBand="0" w:firstRowFirstColumn="0" w:firstRowLastColumn="0" w:lastRowFirstColumn="0" w:lastRowLastColumn="0"/>
            </w:pPr>
          </w:p>
        </w:tc>
      </w:tr>
      <w:tr w:rsidR="0BE2A40B" w:rsidRPr="00A725F8" w14:paraId="2E8DDD30" w14:textId="77777777" w:rsidTr="0BE2A40B">
        <w:trPr>
          <w:trHeight w:val="342"/>
        </w:trPr>
        <w:tc>
          <w:tcPr>
            <w:cnfStyle w:val="001000000000" w:firstRow="0" w:lastRow="0" w:firstColumn="1" w:lastColumn="0" w:oddVBand="0" w:evenVBand="0" w:oddHBand="0" w:evenHBand="0" w:firstRowFirstColumn="0" w:firstRowLastColumn="0" w:lastRowFirstColumn="0" w:lastRowLastColumn="0"/>
            <w:tcW w:w="2203" w:type="dxa"/>
          </w:tcPr>
          <w:p w14:paraId="1170CD10" w14:textId="143A4E3C" w:rsidR="0BE2A40B" w:rsidRPr="00A725F8" w:rsidRDefault="0BE2A40B" w:rsidP="0BE2A40B">
            <w:proofErr w:type="spellStart"/>
            <w:r w:rsidRPr="00A725F8">
              <w:t>RatingDefense</w:t>
            </w:r>
            <w:proofErr w:type="spellEnd"/>
          </w:p>
        </w:tc>
        <w:tc>
          <w:tcPr>
            <w:tcW w:w="2095" w:type="dxa"/>
          </w:tcPr>
          <w:p w14:paraId="14EE143F" w14:textId="68880474" w:rsidR="0BE2A40B" w:rsidRPr="00A725F8" w:rsidRDefault="0BE2A40B" w:rsidP="0BE2A40B">
            <w:pPr>
              <w:cnfStyle w:val="000000000000" w:firstRow="0" w:lastRow="0" w:firstColumn="0" w:lastColumn="0" w:oddVBand="0" w:evenVBand="0" w:oddHBand="0" w:evenHBand="0" w:firstRowFirstColumn="0" w:firstRowLastColumn="0" w:lastRowFirstColumn="0" w:lastRowLastColumn="0"/>
            </w:pPr>
          </w:p>
        </w:tc>
        <w:tc>
          <w:tcPr>
            <w:tcW w:w="2098" w:type="dxa"/>
          </w:tcPr>
          <w:p w14:paraId="2175A77C" w14:textId="6E169DE4" w:rsidR="0BE2A40B" w:rsidRPr="00A725F8" w:rsidRDefault="0BE2A40B" w:rsidP="0BE2A40B">
            <w:pPr>
              <w:cnfStyle w:val="000000000000" w:firstRow="0" w:lastRow="0" w:firstColumn="0" w:lastColumn="0" w:oddVBand="0" w:evenVBand="0" w:oddHBand="0" w:evenHBand="0" w:firstRowFirstColumn="0" w:firstRowLastColumn="0" w:lastRowFirstColumn="0" w:lastRowLastColumn="0"/>
            </w:pPr>
            <w:r w:rsidRPr="00A725F8">
              <w:t>Joueurs</w:t>
            </w:r>
          </w:p>
        </w:tc>
        <w:tc>
          <w:tcPr>
            <w:tcW w:w="2080" w:type="dxa"/>
          </w:tcPr>
          <w:p w14:paraId="36D219E3" w14:textId="34410C91" w:rsidR="0BE2A40B" w:rsidRPr="00A725F8" w:rsidRDefault="0BE2A40B" w:rsidP="0BE2A40B">
            <w:pPr>
              <w:cnfStyle w:val="000000000000" w:firstRow="0" w:lastRow="0" w:firstColumn="0" w:lastColumn="0" w:oddVBand="0" w:evenVBand="0" w:oddHBand="0" w:evenHBand="0" w:firstRowFirstColumn="0" w:firstRowLastColumn="0" w:lastRowFirstColumn="0" w:lastRowLastColumn="0"/>
            </w:pPr>
          </w:p>
        </w:tc>
      </w:tr>
      <w:tr w:rsidR="0BE2A40B" w:rsidRPr="00A725F8" w14:paraId="4628A070" w14:textId="77777777" w:rsidTr="0BE2A40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Pr>
          <w:p w14:paraId="02CCC695" w14:textId="0F2CE538" w:rsidR="0BE2A40B" w:rsidRPr="00A725F8" w:rsidRDefault="0BE2A40B" w:rsidP="0BE2A40B">
            <w:proofErr w:type="spellStart"/>
            <w:r w:rsidRPr="00A725F8">
              <w:t>RatingGardie</w:t>
            </w:r>
            <w:r w:rsidR="0089461B">
              <w:t>n</w:t>
            </w:r>
            <w:proofErr w:type="spellEnd"/>
          </w:p>
        </w:tc>
        <w:tc>
          <w:tcPr>
            <w:tcW w:w="2095" w:type="dxa"/>
          </w:tcPr>
          <w:p w14:paraId="05088035" w14:textId="4301AE9C" w:rsidR="0BE2A40B" w:rsidRPr="00A725F8" w:rsidRDefault="0BE2A40B" w:rsidP="0BE2A40B">
            <w:pPr>
              <w:cnfStyle w:val="000000100000" w:firstRow="0" w:lastRow="0" w:firstColumn="0" w:lastColumn="0" w:oddVBand="0" w:evenVBand="0" w:oddHBand="1" w:evenHBand="0" w:firstRowFirstColumn="0" w:firstRowLastColumn="0" w:lastRowFirstColumn="0" w:lastRowLastColumn="0"/>
            </w:pPr>
          </w:p>
        </w:tc>
        <w:tc>
          <w:tcPr>
            <w:tcW w:w="2098" w:type="dxa"/>
          </w:tcPr>
          <w:p w14:paraId="4D8A3BD5" w14:textId="557D7C34" w:rsidR="0BE2A40B" w:rsidRPr="00A725F8" w:rsidRDefault="0BE2A40B" w:rsidP="0BE2A40B">
            <w:pPr>
              <w:cnfStyle w:val="000000100000" w:firstRow="0" w:lastRow="0" w:firstColumn="0" w:lastColumn="0" w:oddVBand="0" w:evenVBand="0" w:oddHBand="1" w:evenHBand="0" w:firstRowFirstColumn="0" w:firstRowLastColumn="0" w:lastRowFirstColumn="0" w:lastRowLastColumn="0"/>
            </w:pPr>
            <w:r w:rsidRPr="00A725F8">
              <w:t>Joueurs</w:t>
            </w:r>
          </w:p>
        </w:tc>
        <w:tc>
          <w:tcPr>
            <w:tcW w:w="2080" w:type="dxa"/>
          </w:tcPr>
          <w:p w14:paraId="19139278" w14:textId="63283762" w:rsidR="0BE2A40B" w:rsidRPr="00A725F8" w:rsidRDefault="0BE2A40B" w:rsidP="0BE2A40B">
            <w:pPr>
              <w:cnfStyle w:val="000000100000" w:firstRow="0" w:lastRow="0" w:firstColumn="0" w:lastColumn="0" w:oddVBand="0" w:evenVBand="0" w:oddHBand="1" w:evenHBand="0" w:firstRowFirstColumn="0" w:firstRowLastColumn="0" w:lastRowFirstColumn="0" w:lastRowLastColumn="0"/>
            </w:pPr>
          </w:p>
        </w:tc>
      </w:tr>
      <w:tr w:rsidR="00A837E1" w:rsidRPr="00A725F8" w14:paraId="70A04EF6" w14:textId="77777777" w:rsidTr="0BE2A40B">
        <w:trPr>
          <w:trHeight w:val="342"/>
        </w:trPr>
        <w:tc>
          <w:tcPr>
            <w:cnfStyle w:val="001000000000" w:firstRow="0" w:lastRow="0" w:firstColumn="1" w:lastColumn="0" w:oddVBand="0" w:evenVBand="0" w:oddHBand="0" w:evenHBand="0" w:firstRowFirstColumn="0" w:firstRowLastColumn="0" w:lastRowFirstColumn="0" w:lastRowLastColumn="0"/>
            <w:tcW w:w="2203" w:type="dxa"/>
          </w:tcPr>
          <w:p w14:paraId="2FA11692" w14:textId="26849F29" w:rsidR="00A837E1" w:rsidRPr="00A725F8" w:rsidRDefault="00A837E1" w:rsidP="00A837E1">
            <w:r w:rsidRPr="00A725F8">
              <w:t>Ville</w:t>
            </w:r>
          </w:p>
        </w:tc>
        <w:tc>
          <w:tcPr>
            <w:tcW w:w="2095" w:type="dxa"/>
          </w:tcPr>
          <w:p w14:paraId="51EBB295" w14:textId="77777777" w:rsidR="00A837E1" w:rsidRPr="00A725F8" w:rsidRDefault="00A837E1" w:rsidP="00A837E1">
            <w:pPr>
              <w:cnfStyle w:val="000000000000" w:firstRow="0" w:lastRow="0" w:firstColumn="0" w:lastColumn="0" w:oddVBand="0" w:evenVBand="0" w:oddHBand="0" w:evenHBand="0" w:firstRowFirstColumn="0" w:firstRowLastColumn="0" w:lastRowFirstColumn="0" w:lastRowLastColumn="0"/>
            </w:pPr>
          </w:p>
        </w:tc>
        <w:tc>
          <w:tcPr>
            <w:tcW w:w="2098" w:type="dxa"/>
          </w:tcPr>
          <w:p w14:paraId="5A2EEC46" w14:textId="48DABFEF" w:rsidR="00A837E1" w:rsidRPr="00A725F8" w:rsidRDefault="00A837E1" w:rsidP="00A837E1">
            <w:pPr>
              <w:cnfStyle w:val="000000000000" w:firstRow="0" w:lastRow="0" w:firstColumn="0" w:lastColumn="0" w:oddVBand="0" w:evenVBand="0" w:oddHBand="0" w:evenHBand="0" w:firstRowFirstColumn="0" w:firstRowLastColumn="0" w:lastRowFirstColumn="0" w:lastRowLastColumn="0"/>
            </w:pPr>
            <w:r w:rsidRPr="00A725F8">
              <w:t>Équipes</w:t>
            </w:r>
          </w:p>
        </w:tc>
        <w:tc>
          <w:tcPr>
            <w:tcW w:w="2080" w:type="dxa"/>
          </w:tcPr>
          <w:p w14:paraId="552B13B8" w14:textId="77777777" w:rsidR="00A837E1" w:rsidRPr="00A725F8" w:rsidRDefault="00A837E1" w:rsidP="00A837E1">
            <w:pPr>
              <w:cnfStyle w:val="000000000000" w:firstRow="0" w:lastRow="0" w:firstColumn="0" w:lastColumn="0" w:oddVBand="0" w:evenVBand="0" w:oddHBand="0" w:evenHBand="0" w:firstRowFirstColumn="0" w:firstRowLastColumn="0" w:lastRowFirstColumn="0" w:lastRowLastColumn="0"/>
            </w:pPr>
          </w:p>
        </w:tc>
      </w:tr>
      <w:tr w:rsidR="00A837E1" w:rsidRPr="00A725F8" w14:paraId="30EBDA5F" w14:textId="77777777" w:rsidTr="0BE2A40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Pr>
          <w:p w14:paraId="35A1609A" w14:textId="0B021E13" w:rsidR="00A837E1" w:rsidRPr="00A725F8" w:rsidRDefault="00A837E1" w:rsidP="00A837E1">
            <w:r w:rsidRPr="00A725F8">
              <w:t>Nom</w:t>
            </w:r>
          </w:p>
        </w:tc>
        <w:tc>
          <w:tcPr>
            <w:tcW w:w="2095" w:type="dxa"/>
          </w:tcPr>
          <w:p w14:paraId="0B03D462" w14:textId="77777777" w:rsidR="00A837E1" w:rsidRPr="00A725F8" w:rsidRDefault="00A837E1" w:rsidP="00A837E1">
            <w:pPr>
              <w:cnfStyle w:val="000000100000" w:firstRow="0" w:lastRow="0" w:firstColumn="0" w:lastColumn="0" w:oddVBand="0" w:evenVBand="0" w:oddHBand="1" w:evenHBand="0" w:firstRowFirstColumn="0" w:firstRowLastColumn="0" w:lastRowFirstColumn="0" w:lastRowLastColumn="0"/>
            </w:pPr>
          </w:p>
        </w:tc>
        <w:tc>
          <w:tcPr>
            <w:tcW w:w="2098" w:type="dxa"/>
          </w:tcPr>
          <w:p w14:paraId="2CF75E50" w14:textId="6B48881B" w:rsidR="00A837E1" w:rsidRPr="00A725F8" w:rsidRDefault="00A837E1" w:rsidP="00A837E1">
            <w:pPr>
              <w:cnfStyle w:val="000000100000" w:firstRow="0" w:lastRow="0" w:firstColumn="0" w:lastColumn="0" w:oddVBand="0" w:evenVBand="0" w:oddHBand="1" w:evenHBand="0" w:firstRowFirstColumn="0" w:firstRowLastColumn="0" w:lastRowFirstColumn="0" w:lastRowLastColumn="0"/>
            </w:pPr>
            <w:r w:rsidRPr="00A725F8">
              <w:t>Équipes</w:t>
            </w:r>
          </w:p>
        </w:tc>
        <w:tc>
          <w:tcPr>
            <w:tcW w:w="2080" w:type="dxa"/>
          </w:tcPr>
          <w:p w14:paraId="28E9EB12" w14:textId="77777777" w:rsidR="00A837E1" w:rsidRPr="00A725F8" w:rsidRDefault="00A837E1" w:rsidP="00A837E1">
            <w:pPr>
              <w:cnfStyle w:val="000000100000" w:firstRow="0" w:lastRow="0" w:firstColumn="0" w:lastColumn="0" w:oddVBand="0" w:evenVBand="0" w:oddHBand="1" w:evenHBand="0" w:firstRowFirstColumn="0" w:firstRowLastColumn="0" w:lastRowFirstColumn="0" w:lastRowLastColumn="0"/>
            </w:pPr>
          </w:p>
        </w:tc>
      </w:tr>
      <w:tr w:rsidR="00A837E1" w:rsidRPr="00A725F8" w14:paraId="26278AC1" w14:textId="77777777" w:rsidTr="0BE2A40B">
        <w:trPr>
          <w:trHeight w:val="354"/>
        </w:trPr>
        <w:tc>
          <w:tcPr>
            <w:cnfStyle w:val="001000000000" w:firstRow="0" w:lastRow="0" w:firstColumn="1" w:lastColumn="0" w:oddVBand="0" w:evenVBand="0" w:oddHBand="0" w:evenHBand="0" w:firstRowFirstColumn="0" w:firstRowLastColumn="0" w:lastRowFirstColumn="0" w:lastRowLastColumn="0"/>
            <w:tcW w:w="2203" w:type="dxa"/>
          </w:tcPr>
          <w:p w14:paraId="76730903" w14:textId="1D8BD832" w:rsidR="00A837E1" w:rsidRPr="00A725F8" w:rsidRDefault="00A837E1" w:rsidP="00A837E1">
            <w:r w:rsidRPr="00A725F8">
              <w:t>Aréna</w:t>
            </w:r>
          </w:p>
        </w:tc>
        <w:tc>
          <w:tcPr>
            <w:tcW w:w="2095" w:type="dxa"/>
          </w:tcPr>
          <w:p w14:paraId="362DA7F5" w14:textId="77777777" w:rsidR="00A837E1" w:rsidRPr="00A725F8" w:rsidRDefault="00A837E1" w:rsidP="00A837E1">
            <w:pPr>
              <w:cnfStyle w:val="000000000000" w:firstRow="0" w:lastRow="0" w:firstColumn="0" w:lastColumn="0" w:oddVBand="0" w:evenVBand="0" w:oddHBand="0" w:evenHBand="0" w:firstRowFirstColumn="0" w:firstRowLastColumn="0" w:lastRowFirstColumn="0" w:lastRowLastColumn="0"/>
            </w:pPr>
          </w:p>
        </w:tc>
        <w:tc>
          <w:tcPr>
            <w:tcW w:w="2098" w:type="dxa"/>
          </w:tcPr>
          <w:p w14:paraId="10914330" w14:textId="1CD57C7E" w:rsidR="00A837E1" w:rsidRPr="00A725F8" w:rsidRDefault="00A837E1" w:rsidP="00A837E1">
            <w:pPr>
              <w:cnfStyle w:val="000000000000" w:firstRow="0" w:lastRow="0" w:firstColumn="0" w:lastColumn="0" w:oddVBand="0" w:evenVBand="0" w:oddHBand="0" w:evenHBand="0" w:firstRowFirstColumn="0" w:firstRowLastColumn="0" w:lastRowFirstColumn="0" w:lastRowLastColumn="0"/>
            </w:pPr>
            <w:r w:rsidRPr="00A725F8">
              <w:t>Équipes</w:t>
            </w:r>
          </w:p>
        </w:tc>
        <w:tc>
          <w:tcPr>
            <w:tcW w:w="2080" w:type="dxa"/>
          </w:tcPr>
          <w:p w14:paraId="2FCB5278" w14:textId="77777777" w:rsidR="00A837E1" w:rsidRPr="00A725F8" w:rsidRDefault="00A837E1" w:rsidP="00A837E1">
            <w:pPr>
              <w:cnfStyle w:val="000000000000" w:firstRow="0" w:lastRow="0" w:firstColumn="0" w:lastColumn="0" w:oddVBand="0" w:evenVBand="0" w:oddHBand="0" w:evenHBand="0" w:firstRowFirstColumn="0" w:firstRowLastColumn="0" w:lastRowFirstColumn="0" w:lastRowLastColumn="0"/>
            </w:pPr>
          </w:p>
        </w:tc>
      </w:tr>
      <w:tr w:rsidR="00A837E1" w:rsidRPr="00A725F8" w14:paraId="18D328F0"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7A1686FE" w14:textId="5C19C190" w:rsidR="00A837E1" w:rsidRPr="00A725F8" w:rsidRDefault="00191ADF" w:rsidP="00A837E1">
            <w:r w:rsidRPr="00A725F8">
              <w:t>Victoires</w:t>
            </w:r>
          </w:p>
        </w:tc>
        <w:tc>
          <w:tcPr>
            <w:tcW w:w="2095" w:type="dxa"/>
          </w:tcPr>
          <w:p w14:paraId="4D45A500" w14:textId="77777777" w:rsidR="00A837E1" w:rsidRPr="00A725F8" w:rsidRDefault="00A837E1" w:rsidP="00A837E1">
            <w:pPr>
              <w:cnfStyle w:val="000000100000" w:firstRow="0" w:lastRow="0" w:firstColumn="0" w:lastColumn="0" w:oddVBand="0" w:evenVBand="0" w:oddHBand="1" w:evenHBand="0" w:firstRowFirstColumn="0" w:firstRowLastColumn="0" w:lastRowFirstColumn="0" w:lastRowLastColumn="0"/>
            </w:pPr>
          </w:p>
        </w:tc>
        <w:tc>
          <w:tcPr>
            <w:tcW w:w="2098" w:type="dxa"/>
          </w:tcPr>
          <w:p w14:paraId="03D7CC0B" w14:textId="345EB591" w:rsidR="00A837E1" w:rsidRPr="00A725F8" w:rsidRDefault="008B2DBB" w:rsidP="00A837E1">
            <w:pPr>
              <w:cnfStyle w:val="000000100000" w:firstRow="0" w:lastRow="0" w:firstColumn="0" w:lastColumn="0" w:oddVBand="0" w:evenVBand="0" w:oddHBand="1" w:evenHBand="0" w:firstRowFirstColumn="0" w:firstRowLastColumn="0" w:lastRowFirstColumn="0" w:lastRowLastColumn="0"/>
            </w:pPr>
            <w:r w:rsidRPr="00A725F8">
              <w:t>Équipes</w:t>
            </w:r>
          </w:p>
        </w:tc>
        <w:tc>
          <w:tcPr>
            <w:tcW w:w="2080" w:type="dxa"/>
          </w:tcPr>
          <w:p w14:paraId="08BB69B6" w14:textId="77777777" w:rsidR="00A837E1" w:rsidRPr="00A725F8" w:rsidRDefault="00A837E1" w:rsidP="00A837E1">
            <w:pPr>
              <w:cnfStyle w:val="000000100000" w:firstRow="0" w:lastRow="0" w:firstColumn="0" w:lastColumn="0" w:oddVBand="0" w:evenVBand="0" w:oddHBand="1" w:evenHBand="0" w:firstRowFirstColumn="0" w:firstRowLastColumn="0" w:lastRowFirstColumn="0" w:lastRowLastColumn="0"/>
            </w:pPr>
          </w:p>
        </w:tc>
      </w:tr>
      <w:tr w:rsidR="00A837E1" w:rsidRPr="00A725F8" w14:paraId="19E7DFCD" w14:textId="77777777" w:rsidTr="0BE2A40B">
        <w:trPr>
          <w:trHeight w:val="354"/>
        </w:trPr>
        <w:tc>
          <w:tcPr>
            <w:cnfStyle w:val="001000000000" w:firstRow="0" w:lastRow="0" w:firstColumn="1" w:lastColumn="0" w:oddVBand="0" w:evenVBand="0" w:oddHBand="0" w:evenHBand="0" w:firstRowFirstColumn="0" w:firstRowLastColumn="0" w:lastRowFirstColumn="0" w:lastRowLastColumn="0"/>
            <w:tcW w:w="2203" w:type="dxa"/>
          </w:tcPr>
          <w:p w14:paraId="1099C428" w14:textId="7731AAAE" w:rsidR="00A837E1" w:rsidRPr="00A725F8" w:rsidRDefault="00191ADF" w:rsidP="00A837E1">
            <w:r w:rsidRPr="00A725F8">
              <w:t>Dé</w:t>
            </w:r>
            <w:r w:rsidR="0095012F" w:rsidRPr="00A725F8">
              <w:t>faites</w:t>
            </w:r>
          </w:p>
        </w:tc>
        <w:tc>
          <w:tcPr>
            <w:tcW w:w="2095" w:type="dxa"/>
          </w:tcPr>
          <w:p w14:paraId="7606E854" w14:textId="77777777" w:rsidR="00A837E1" w:rsidRPr="00A725F8" w:rsidRDefault="00A837E1" w:rsidP="00A837E1">
            <w:pPr>
              <w:cnfStyle w:val="000000000000" w:firstRow="0" w:lastRow="0" w:firstColumn="0" w:lastColumn="0" w:oddVBand="0" w:evenVBand="0" w:oddHBand="0" w:evenHBand="0" w:firstRowFirstColumn="0" w:firstRowLastColumn="0" w:lastRowFirstColumn="0" w:lastRowLastColumn="0"/>
            </w:pPr>
          </w:p>
        </w:tc>
        <w:tc>
          <w:tcPr>
            <w:tcW w:w="2098" w:type="dxa"/>
          </w:tcPr>
          <w:p w14:paraId="020BC865" w14:textId="30684CF9" w:rsidR="00A837E1" w:rsidRPr="00A725F8" w:rsidRDefault="008B2DBB" w:rsidP="00A837E1">
            <w:pPr>
              <w:cnfStyle w:val="000000000000" w:firstRow="0" w:lastRow="0" w:firstColumn="0" w:lastColumn="0" w:oddVBand="0" w:evenVBand="0" w:oddHBand="0" w:evenHBand="0" w:firstRowFirstColumn="0" w:firstRowLastColumn="0" w:lastRowFirstColumn="0" w:lastRowLastColumn="0"/>
            </w:pPr>
            <w:r w:rsidRPr="00A725F8">
              <w:t>Équipes</w:t>
            </w:r>
          </w:p>
        </w:tc>
        <w:tc>
          <w:tcPr>
            <w:tcW w:w="2080" w:type="dxa"/>
          </w:tcPr>
          <w:p w14:paraId="19137122" w14:textId="77777777" w:rsidR="00A837E1" w:rsidRPr="00A725F8" w:rsidRDefault="00A837E1" w:rsidP="00A837E1">
            <w:pPr>
              <w:cnfStyle w:val="000000000000" w:firstRow="0" w:lastRow="0" w:firstColumn="0" w:lastColumn="0" w:oddVBand="0" w:evenVBand="0" w:oddHBand="0" w:evenHBand="0" w:firstRowFirstColumn="0" w:firstRowLastColumn="0" w:lastRowFirstColumn="0" w:lastRowLastColumn="0"/>
            </w:pPr>
          </w:p>
        </w:tc>
      </w:tr>
      <w:tr w:rsidR="00A837E1" w:rsidRPr="00A725F8" w14:paraId="7EA25FBD"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6F8179A9" w14:textId="490AB928" w:rsidR="00A837E1" w:rsidRPr="00A725F8" w:rsidRDefault="0095012F" w:rsidP="00A837E1">
            <w:r w:rsidRPr="00A725F8">
              <w:t>Défaites en prol.</w:t>
            </w:r>
          </w:p>
        </w:tc>
        <w:tc>
          <w:tcPr>
            <w:tcW w:w="2095" w:type="dxa"/>
          </w:tcPr>
          <w:p w14:paraId="55253F74" w14:textId="77777777" w:rsidR="00A837E1" w:rsidRPr="00A725F8" w:rsidRDefault="00A837E1" w:rsidP="00A837E1">
            <w:pPr>
              <w:cnfStyle w:val="000000100000" w:firstRow="0" w:lastRow="0" w:firstColumn="0" w:lastColumn="0" w:oddVBand="0" w:evenVBand="0" w:oddHBand="1" w:evenHBand="0" w:firstRowFirstColumn="0" w:firstRowLastColumn="0" w:lastRowFirstColumn="0" w:lastRowLastColumn="0"/>
            </w:pPr>
          </w:p>
        </w:tc>
        <w:tc>
          <w:tcPr>
            <w:tcW w:w="2098" w:type="dxa"/>
          </w:tcPr>
          <w:p w14:paraId="1100371C" w14:textId="2C5DC95F" w:rsidR="00A837E1" w:rsidRPr="00A725F8" w:rsidRDefault="008B2DBB" w:rsidP="00A837E1">
            <w:pPr>
              <w:cnfStyle w:val="000000100000" w:firstRow="0" w:lastRow="0" w:firstColumn="0" w:lastColumn="0" w:oddVBand="0" w:evenVBand="0" w:oddHBand="1" w:evenHBand="0" w:firstRowFirstColumn="0" w:firstRowLastColumn="0" w:lastRowFirstColumn="0" w:lastRowLastColumn="0"/>
            </w:pPr>
            <w:r w:rsidRPr="00A725F8">
              <w:t>Équipes</w:t>
            </w:r>
          </w:p>
        </w:tc>
        <w:tc>
          <w:tcPr>
            <w:tcW w:w="2080" w:type="dxa"/>
          </w:tcPr>
          <w:p w14:paraId="504EEB36" w14:textId="77777777" w:rsidR="00A837E1" w:rsidRPr="00A725F8" w:rsidRDefault="00A837E1" w:rsidP="00A837E1">
            <w:pPr>
              <w:cnfStyle w:val="000000100000" w:firstRow="0" w:lastRow="0" w:firstColumn="0" w:lastColumn="0" w:oddVBand="0" w:evenVBand="0" w:oddHBand="1" w:evenHBand="0" w:firstRowFirstColumn="0" w:firstRowLastColumn="0" w:lastRowFirstColumn="0" w:lastRowLastColumn="0"/>
            </w:pPr>
          </w:p>
        </w:tc>
      </w:tr>
      <w:tr w:rsidR="00A837E1" w:rsidRPr="00A725F8" w14:paraId="69524EA3" w14:textId="77777777" w:rsidTr="0BE2A40B">
        <w:trPr>
          <w:trHeight w:val="354"/>
        </w:trPr>
        <w:tc>
          <w:tcPr>
            <w:cnfStyle w:val="001000000000" w:firstRow="0" w:lastRow="0" w:firstColumn="1" w:lastColumn="0" w:oddVBand="0" w:evenVBand="0" w:oddHBand="0" w:evenHBand="0" w:firstRowFirstColumn="0" w:firstRowLastColumn="0" w:lastRowFirstColumn="0" w:lastRowLastColumn="0"/>
            <w:tcW w:w="2203" w:type="dxa"/>
          </w:tcPr>
          <w:p w14:paraId="363FCFCB" w14:textId="6B463D23" w:rsidR="00A837E1" w:rsidRPr="00A725F8" w:rsidRDefault="0095012F" w:rsidP="00A837E1">
            <w:r w:rsidRPr="00A725F8">
              <w:t>Points</w:t>
            </w:r>
          </w:p>
        </w:tc>
        <w:tc>
          <w:tcPr>
            <w:tcW w:w="2095" w:type="dxa"/>
          </w:tcPr>
          <w:p w14:paraId="49137B95" w14:textId="77777777" w:rsidR="00A837E1" w:rsidRPr="00A725F8" w:rsidRDefault="00A837E1" w:rsidP="00A837E1">
            <w:pPr>
              <w:cnfStyle w:val="000000000000" w:firstRow="0" w:lastRow="0" w:firstColumn="0" w:lastColumn="0" w:oddVBand="0" w:evenVBand="0" w:oddHBand="0" w:evenHBand="0" w:firstRowFirstColumn="0" w:firstRowLastColumn="0" w:lastRowFirstColumn="0" w:lastRowLastColumn="0"/>
            </w:pPr>
          </w:p>
        </w:tc>
        <w:tc>
          <w:tcPr>
            <w:tcW w:w="2098" w:type="dxa"/>
          </w:tcPr>
          <w:p w14:paraId="0B78DEFF" w14:textId="2502FDFB" w:rsidR="00A837E1" w:rsidRPr="00A725F8" w:rsidRDefault="008B2DBB" w:rsidP="00A837E1">
            <w:pPr>
              <w:cnfStyle w:val="000000000000" w:firstRow="0" w:lastRow="0" w:firstColumn="0" w:lastColumn="0" w:oddVBand="0" w:evenVBand="0" w:oddHBand="0" w:evenHBand="0" w:firstRowFirstColumn="0" w:firstRowLastColumn="0" w:lastRowFirstColumn="0" w:lastRowLastColumn="0"/>
            </w:pPr>
            <w:r w:rsidRPr="00A725F8">
              <w:t>Équipes</w:t>
            </w:r>
          </w:p>
        </w:tc>
        <w:tc>
          <w:tcPr>
            <w:tcW w:w="2080" w:type="dxa"/>
          </w:tcPr>
          <w:p w14:paraId="370F8446" w14:textId="77777777" w:rsidR="00A837E1" w:rsidRPr="00A725F8" w:rsidRDefault="00A837E1" w:rsidP="00A837E1">
            <w:pPr>
              <w:cnfStyle w:val="000000000000" w:firstRow="0" w:lastRow="0" w:firstColumn="0" w:lastColumn="0" w:oddVBand="0" w:evenVBand="0" w:oddHBand="0" w:evenHBand="0" w:firstRowFirstColumn="0" w:firstRowLastColumn="0" w:lastRowFirstColumn="0" w:lastRowLastColumn="0"/>
            </w:pPr>
          </w:p>
        </w:tc>
      </w:tr>
      <w:tr w:rsidR="00A837E1" w:rsidRPr="00A725F8" w14:paraId="35B212AD"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159FC1EC" w14:textId="146BC6EA" w:rsidR="00A837E1" w:rsidRPr="00A725F8" w:rsidRDefault="001D1B44" w:rsidP="00A837E1">
            <w:r w:rsidRPr="00A725F8">
              <w:lastRenderedPageBreak/>
              <w:t>Buts marqués</w:t>
            </w:r>
          </w:p>
        </w:tc>
        <w:tc>
          <w:tcPr>
            <w:tcW w:w="2095" w:type="dxa"/>
          </w:tcPr>
          <w:p w14:paraId="2CDF3422" w14:textId="77777777" w:rsidR="00A837E1" w:rsidRPr="00A725F8" w:rsidRDefault="00A837E1" w:rsidP="00A837E1">
            <w:pPr>
              <w:cnfStyle w:val="000000100000" w:firstRow="0" w:lastRow="0" w:firstColumn="0" w:lastColumn="0" w:oddVBand="0" w:evenVBand="0" w:oddHBand="1" w:evenHBand="0" w:firstRowFirstColumn="0" w:firstRowLastColumn="0" w:lastRowFirstColumn="0" w:lastRowLastColumn="0"/>
            </w:pPr>
          </w:p>
        </w:tc>
        <w:tc>
          <w:tcPr>
            <w:tcW w:w="2098" w:type="dxa"/>
          </w:tcPr>
          <w:p w14:paraId="09DFB513" w14:textId="7ED6500F" w:rsidR="00A837E1" w:rsidRPr="00A725F8" w:rsidRDefault="008B2DBB" w:rsidP="00A837E1">
            <w:pPr>
              <w:cnfStyle w:val="000000100000" w:firstRow="0" w:lastRow="0" w:firstColumn="0" w:lastColumn="0" w:oddVBand="0" w:evenVBand="0" w:oddHBand="1" w:evenHBand="0" w:firstRowFirstColumn="0" w:firstRowLastColumn="0" w:lastRowFirstColumn="0" w:lastRowLastColumn="0"/>
            </w:pPr>
            <w:r w:rsidRPr="00A725F8">
              <w:t>Équipes</w:t>
            </w:r>
          </w:p>
        </w:tc>
        <w:tc>
          <w:tcPr>
            <w:tcW w:w="2080" w:type="dxa"/>
          </w:tcPr>
          <w:p w14:paraId="663260A2" w14:textId="77777777" w:rsidR="00A837E1" w:rsidRPr="00A725F8" w:rsidRDefault="00A837E1" w:rsidP="00A837E1">
            <w:pPr>
              <w:cnfStyle w:val="000000100000" w:firstRow="0" w:lastRow="0" w:firstColumn="0" w:lastColumn="0" w:oddVBand="0" w:evenVBand="0" w:oddHBand="1" w:evenHBand="0" w:firstRowFirstColumn="0" w:firstRowLastColumn="0" w:lastRowFirstColumn="0" w:lastRowLastColumn="0"/>
            </w:pPr>
          </w:p>
        </w:tc>
      </w:tr>
      <w:tr w:rsidR="00A837E1" w:rsidRPr="00A725F8" w14:paraId="14D54E6B" w14:textId="77777777" w:rsidTr="0BE2A40B">
        <w:trPr>
          <w:trHeight w:val="354"/>
        </w:trPr>
        <w:tc>
          <w:tcPr>
            <w:cnfStyle w:val="001000000000" w:firstRow="0" w:lastRow="0" w:firstColumn="1" w:lastColumn="0" w:oddVBand="0" w:evenVBand="0" w:oddHBand="0" w:evenHBand="0" w:firstRowFirstColumn="0" w:firstRowLastColumn="0" w:lastRowFirstColumn="0" w:lastRowLastColumn="0"/>
            <w:tcW w:w="2203" w:type="dxa"/>
          </w:tcPr>
          <w:p w14:paraId="0B8338F0" w14:textId="37EF1FBB" w:rsidR="00A837E1" w:rsidRPr="00A725F8" w:rsidRDefault="001D1B44" w:rsidP="00A837E1">
            <w:r w:rsidRPr="00A725F8">
              <w:t>Buts alloués</w:t>
            </w:r>
          </w:p>
        </w:tc>
        <w:tc>
          <w:tcPr>
            <w:tcW w:w="2095" w:type="dxa"/>
          </w:tcPr>
          <w:p w14:paraId="442C0A9B" w14:textId="77777777" w:rsidR="00A837E1" w:rsidRPr="00A725F8" w:rsidRDefault="00A837E1" w:rsidP="00A837E1">
            <w:pPr>
              <w:cnfStyle w:val="000000000000" w:firstRow="0" w:lastRow="0" w:firstColumn="0" w:lastColumn="0" w:oddVBand="0" w:evenVBand="0" w:oddHBand="0" w:evenHBand="0" w:firstRowFirstColumn="0" w:firstRowLastColumn="0" w:lastRowFirstColumn="0" w:lastRowLastColumn="0"/>
            </w:pPr>
          </w:p>
        </w:tc>
        <w:tc>
          <w:tcPr>
            <w:tcW w:w="2098" w:type="dxa"/>
          </w:tcPr>
          <w:p w14:paraId="689FB7B8" w14:textId="7ECA5365" w:rsidR="00A837E1" w:rsidRPr="00A725F8" w:rsidRDefault="008B2DBB" w:rsidP="00A837E1">
            <w:pPr>
              <w:cnfStyle w:val="000000000000" w:firstRow="0" w:lastRow="0" w:firstColumn="0" w:lastColumn="0" w:oddVBand="0" w:evenVBand="0" w:oddHBand="0" w:evenHBand="0" w:firstRowFirstColumn="0" w:firstRowLastColumn="0" w:lastRowFirstColumn="0" w:lastRowLastColumn="0"/>
            </w:pPr>
            <w:r w:rsidRPr="00A725F8">
              <w:t>Équipes</w:t>
            </w:r>
          </w:p>
        </w:tc>
        <w:tc>
          <w:tcPr>
            <w:tcW w:w="2080" w:type="dxa"/>
          </w:tcPr>
          <w:p w14:paraId="5257FEC3" w14:textId="77777777" w:rsidR="00A837E1" w:rsidRPr="00A725F8" w:rsidRDefault="00A837E1" w:rsidP="00A837E1">
            <w:pPr>
              <w:cnfStyle w:val="000000000000" w:firstRow="0" w:lastRow="0" w:firstColumn="0" w:lastColumn="0" w:oddVBand="0" w:evenVBand="0" w:oddHBand="0" w:evenHBand="0" w:firstRowFirstColumn="0" w:firstRowLastColumn="0" w:lastRowFirstColumn="0" w:lastRowLastColumn="0"/>
            </w:pPr>
          </w:p>
        </w:tc>
      </w:tr>
      <w:tr w:rsidR="00A837E1" w:rsidRPr="00A725F8" w14:paraId="098907E9"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562E0E99" w14:textId="3B0807B4" w:rsidR="00A837E1" w:rsidRPr="00A725F8" w:rsidRDefault="006222D2" w:rsidP="00A837E1">
            <w:r w:rsidRPr="00A725F8">
              <w:t>Capacité</w:t>
            </w:r>
          </w:p>
        </w:tc>
        <w:tc>
          <w:tcPr>
            <w:tcW w:w="2095" w:type="dxa"/>
          </w:tcPr>
          <w:p w14:paraId="3FF2F878" w14:textId="77777777" w:rsidR="00A837E1" w:rsidRPr="00A725F8" w:rsidRDefault="00A837E1" w:rsidP="00A837E1">
            <w:pPr>
              <w:cnfStyle w:val="000000100000" w:firstRow="0" w:lastRow="0" w:firstColumn="0" w:lastColumn="0" w:oddVBand="0" w:evenVBand="0" w:oddHBand="1" w:evenHBand="0" w:firstRowFirstColumn="0" w:firstRowLastColumn="0" w:lastRowFirstColumn="0" w:lastRowLastColumn="0"/>
            </w:pPr>
          </w:p>
        </w:tc>
        <w:tc>
          <w:tcPr>
            <w:tcW w:w="2098" w:type="dxa"/>
          </w:tcPr>
          <w:p w14:paraId="6732FB38" w14:textId="32EE44F3" w:rsidR="00A837E1" w:rsidRPr="00A725F8" w:rsidRDefault="008B2DBB" w:rsidP="00A837E1">
            <w:pPr>
              <w:cnfStyle w:val="000000100000" w:firstRow="0" w:lastRow="0" w:firstColumn="0" w:lastColumn="0" w:oddVBand="0" w:evenVBand="0" w:oddHBand="1" w:evenHBand="0" w:firstRowFirstColumn="0" w:firstRowLastColumn="0" w:lastRowFirstColumn="0" w:lastRowLastColumn="0"/>
            </w:pPr>
            <w:r w:rsidRPr="00A725F8">
              <w:t>Équipes</w:t>
            </w:r>
          </w:p>
        </w:tc>
        <w:tc>
          <w:tcPr>
            <w:tcW w:w="2080" w:type="dxa"/>
          </w:tcPr>
          <w:p w14:paraId="29DC7534" w14:textId="77777777" w:rsidR="00A837E1" w:rsidRPr="00A725F8" w:rsidRDefault="00A837E1" w:rsidP="00A837E1">
            <w:pPr>
              <w:cnfStyle w:val="000000100000" w:firstRow="0" w:lastRow="0" w:firstColumn="0" w:lastColumn="0" w:oddVBand="0" w:evenVBand="0" w:oddHBand="1" w:evenHBand="0" w:firstRowFirstColumn="0" w:firstRowLastColumn="0" w:lastRowFirstColumn="0" w:lastRowLastColumn="0"/>
            </w:pPr>
          </w:p>
        </w:tc>
      </w:tr>
      <w:tr w:rsidR="00A837E1" w:rsidRPr="00A725F8" w14:paraId="7A2CF21A" w14:textId="77777777" w:rsidTr="0BE2A40B">
        <w:trPr>
          <w:trHeight w:val="354"/>
        </w:trPr>
        <w:tc>
          <w:tcPr>
            <w:cnfStyle w:val="001000000000" w:firstRow="0" w:lastRow="0" w:firstColumn="1" w:lastColumn="0" w:oddVBand="0" w:evenVBand="0" w:oddHBand="0" w:evenHBand="0" w:firstRowFirstColumn="0" w:firstRowLastColumn="0" w:lastRowFirstColumn="0" w:lastRowLastColumn="0"/>
            <w:tcW w:w="2203" w:type="dxa"/>
          </w:tcPr>
          <w:p w14:paraId="69013C13" w14:textId="1F2F2099" w:rsidR="00A837E1" w:rsidRPr="00A725F8" w:rsidRDefault="002B6887" w:rsidP="00A837E1">
            <w:r w:rsidRPr="00A725F8">
              <w:t>Entraîneur-chef</w:t>
            </w:r>
          </w:p>
        </w:tc>
        <w:tc>
          <w:tcPr>
            <w:tcW w:w="2095" w:type="dxa"/>
          </w:tcPr>
          <w:p w14:paraId="6F6A9B36" w14:textId="02B6121A" w:rsidR="00A837E1" w:rsidRPr="00A725F8" w:rsidRDefault="00A837E1" w:rsidP="00A837E1">
            <w:pPr>
              <w:cnfStyle w:val="000000000000" w:firstRow="0" w:lastRow="0" w:firstColumn="0" w:lastColumn="0" w:oddVBand="0" w:evenVBand="0" w:oddHBand="0" w:evenHBand="0" w:firstRowFirstColumn="0" w:firstRowLastColumn="0" w:lastRowFirstColumn="0" w:lastRowLastColumn="0"/>
            </w:pPr>
          </w:p>
        </w:tc>
        <w:tc>
          <w:tcPr>
            <w:tcW w:w="2098" w:type="dxa"/>
          </w:tcPr>
          <w:p w14:paraId="67D15F8D" w14:textId="6EB2CEFE" w:rsidR="00A837E1" w:rsidRPr="00A725F8" w:rsidRDefault="002B6887" w:rsidP="00A837E1">
            <w:pPr>
              <w:cnfStyle w:val="000000000000" w:firstRow="0" w:lastRow="0" w:firstColumn="0" w:lastColumn="0" w:oddVBand="0" w:evenVBand="0" w:oddHBand="0" w:evenHBand="0" w:firstRowFirstColumn="0" w:firstRowLastColumn="0" w:lastRowFirstColumn="0" w:lastRowLastColumn="0"/>
            </w:pPr>
            <w:r w:rsidRPr="00A725F8">
              <w:t>Équipes</w:t>
            </w:r>
          </w:p>
        </w:tc>
        <w:tc>
          <w:tcPr>
            <w:tcW w:w="2080" w:type="dxa"/>
          </w:tcPr>
          <w:p w14:paraId="664B84A7" w14:textId="77777777" w:rsidR="00A837E1" w:rsidRPr="00A725F8" w:rsidRDefault="00A837E1" w:rsidP="00A837E1">
            <w:pPr>
              <w:cnfStyle w:val="000000000000" w:firstRow="0" w:lastRow="0" w:firstColumn="0" w:lastColumn="0" w:oddVBand="0" w:evenVBand="0" w:oddHBand="0" w:evenHBand="0" w:firstRowFirstColumn="0" w:firstRowLastColumn="0" w:lastRowFirstColumn="0" w:lastRowLastColumn="0"/>
            </w:pPr>
          </w:p>
        </w:tc>
      </w:tr>
      <w:tr w:rsidR="00396F7D" w:rsidRPr="00A725F8" w14:paraId="6F5A4F3F"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65465FBB" w14:textId="5FF5B0A2" w:rsidR="00396F7D" w:rsidRPr="00A725F8" w:rsidRDefault="00BB6D28" w:rsidP="00794A2B">
            <w:r w:rsidRPr="00A725F8">
              <w:t>Équipe étranger</w:t>
            </w:r>
          </w:p>
        </w:tc>
        <w:tc>
          <w:tcPr>
            <w:tcW w:w="2095" w:type="dxa"/>
          </w:tcPr>
          <w:p w14:paraId="57D37A71" w14:textId="77777777" w:rsidR="00396F7D" w:rsidRPr="00A725F8" w:rsidRDefault="00396F7D" w:rsidP="00794A2B">
            <w:pPr>
              <w:cnfStyle w:val="000000100000" w:firstRow="0" w:lastRow="0" w:firstColumn="0" w:lastColumn="0" w:oddVBand="0" w:evenVBand="0" w:oddHBand="1" w:evenHBand="0" w:firstRowFirstColumn="0" w:firstRowLastColumn="0" w:lastRowFirstColumn="0" w:lastRowLastColumn="0"/>
            </w:pPr>
          </w:p>
        </w:tc>
        <w:tc>
          <w:tcPr>
            <w:tcW w:w="2098" w:type="dxa"/>
          </w:tcPr>
          <w:p w14:paraId="670D381C" w14:textId="622EBB69" w:rsidR="00396F7D" w:rsidRPr="00A725F8" w:rsidRDefault="00C872B6" w:rsidP="00794A2B">
            <w:pPr>
              <w:cnfStyle w:val="000000100000" w:firstRow="0" w:lastRow="0" w:firstColumn="0" w:lastColumn="0" w:oddVBand="0" w:evenVBand="0" w:oddHBand="1" w:evenHBand="0" w:firstRowFirstColumn="0" w:firstRowLastColumn="0" w:lastRowFirstColumn="0" w:lastRowLastColumn="0"/>
            </w:pPr>
            <w:r w:rsidRPr="00A725F8">
              <w:t>Game</w:t>
            </w:r>
          </w:p>
        </w:tc>
        <w:tc>
          <w:tcPr>
            <w:tcW w:w="2080" w:type="dxa"/>
          </w:tcPr>
          <w:p w14:paraId="012E7C11" w14:textId="77777777" w:rsidR="00396F7D" w:rsidRPr="00A725F8" w:rsidRDefault="00396F7D" w:rsidP="00794A2B">
            <w:pPr>
              <w:cnfStyle w:val="000000100000" w:firstRow="0" w:lastRow="0" w:firstColumn="0" w:lastColumn="0" w:oddVBand="0" w:evenVBand="0" w:oddHBand="1" w:evenHBand="0" w:firstRowFirstColumn="0" w:firstRowLastColumn="0" w:lastRowFirstColumn="0" w:lastRowLastColumn="0"/>
            </w:pPr>
          </w:p>
        </w:tc>
      </w:tr>
      <w:tr w:rsidR="00BB6D28" w:rsidRPr="00A725F8" w14:paraId="600FB75A" w14:textId="77777777" w:rsidTr="0BE2A40B">
        <w:trPr>
          <w:trHeight w:val="354"/>
        </w:trPr>
        <w:tc>
          <w:tcPr>
            <w:cnfStyle w:val="001000000000" w:firstRow="0" w:lastRow="0" w:firstColumn="1" w:lastColumn="0" w:oddVBand="0" w:evenVBand="0" w:oddHBand="0" w:evenHBand="0" w:firstRowFirstColumn="0" w:firstRowLastColumn="0" w:lastRowFirstColumn="0" w:lastRowLastColumn="0"/>
            <w:tcW w:w="2203" w:type="dxa"/>
          </w:tcPr>
          <w:p w14:paraId="6970A48B" w14:textId="5096B780" w:rsidR="00BB6D28" w:rsidRPr="00A725F8" w:rsidRDefault="00BB6D28" w:rsidP="00794A2B">
            <w:r w:rsidRPr="00A725F8">
              <w:t>Équipe domicile</w:t>
            </w:r>
          </w:p>
        </w:tc>
        <w:tc>
          <w:tcPr>
            <w:tcW w:w="2095" w:type="dxa"/>
          </w:tcPr>
          <w:p w14:paraId="21655A04" w14:textId="77777777" w:rsidR="00BB6D28" w:rsidRPr="00A725F8" w:rsidRDefault="00BB6D28" w:rsidP="00794A2B">
            <w:pPr>
              <w:cnfStyle w:val="000000000000" w:firstRow="0" w:lastRow="0" w:firstColumn="0" w:lastColumn="0" w:oddVBand="0" w:evenVBand="0" w:oddHBand="0" w:evenHBand="0" w:firstRowFirstColumn="0" w:firstRowLastColumn="0" w:lastRowFirstColumn="0" w:lastRowLastColumn="0"/>
            </w:pPr>
          </w:p>
        </w:tc>
        <w:tc>
          <w:tcPr>
            <w:tcW w:w="2098" w:type="dxa"/>
          </w:tcPr>
          <w:p w14:paraId="483B060C" w14:textId="06CAF708" w:rsidR="00BB6D28" w:rsidRPr="00A725F8" w:rsidRDefault="00C872B6" w:rsidP="00794A2B">
            <w:pPr>
              <w:cnfStyle w:val="000000000000" w:firstRow="0" w:lastRow="0" w:firstColumn="0" w:lastColumn="0" w:oddVBand="0" w:evenVBand="0" w:oddHBand="0" w:evenHBand="0" w:firstRowFirstColumn="0" w:firstRowLastColumn="0" w:lastRowFirstColumn="0" w:lastRowLastColumn="0"/>
            </w:pPr>
            <w:r w:rsidRPr="00A725F8">
              <w:t>Game</w:t>
            </w:r>
          </w:p>
        </w:tc>
        <w:tc>
          <w:tcPr>
            <w:tcW w:w="2080" w:type="dxa"/>
          </w:tcPr>
          <w:p w14:paraId="1B63D5D9" w14:textId="77777777" w:rsidR="00BB6D28" w:rsidRPr="00A725F8" w:rsidRDefault="00BB6D28" w:rsidP="00794A2B">
            <w:pPr>
              <w:cnfStyle w:val="000000000000" w:firstRow="0" w:lastRow="0" w:firstColumn="0" w:lastColumn="0" w:oddVBand="0" w:evenVBand="0" w:oddHBand="0" w:evenHBand="0" w:firstRowFirstColumn="0" w:firstRowLastColumn="0" w:lastRowFirstColumn="0" w:lastRowLastColumn="0"/>
            </w:pPr>
          </w:p>
        </w:tc>
      </w:tr>
      <w:tr w:rsidR="00BB6D28" w:rsidRPr="00A725F8" w14:paraId="6B46947E"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55F9E983" w14:textId="47E004BF" w:rsidR="00BB6D28" w:rsidRPr="00A725F8" w:rsidRDefault="00BB6D28" w:rsidP="00794A2B">
            <w:r w:rsidRPr="00A725F8">
              <w:t>Score étranger</w:t>
            </w:r>
          </w:p>
        </w:tc>
        <w:tc>
          <w:tcPr>
            <w:tcW w:w="2095" w:type="dxa"/>
          </w:tcPr>
          <w:p w14:paraId="6F801D0E" w14:textId="77777777" w:rsidR="00BB6D28" w:rsidRPr="00A725F8" w:rsidRDefault="00BB6D28" w:rsidP="00794A2B">
            <w:pPr>
              <w:cnfStyle w:val="000000100000" w:firstRow="0" w:lastRow="0" w:firstColumn="0" w:lastColumn="0" w:oddVBand="0" w:evenVBand="0" w:oddHBand="1" w:evenHBand="0" w:firstRowFirstColumn="0" w:firstRowLastColumn="0" w:lastRowFirstColumn="0" w:lastRowLastColumn="0"/>
            </w:pPr>
          </w:p>
        </w:tc>
        <w:tc>
          <w:tcPr>
            <w:tcW w:w="2098" w:type="dxa"/>
          </w:tcPr>
          <w:p w14:paraId="20E79374" w14:textId="33738F53" w:rsidR="00BB6D28" w:rsidRPr="00A725F8" w:rsidRDefault="00C872B6" w:rsidP="00794A2B">
            <w:pPr>
              <w:cnfStyle w:val="000000100000" w:firstRow="0" w:lastRow="0" w:firstColumn="0" w:lastColumn="0" w:oddVBand="0" w:evenVBand="0" w:oddHBand="1" w:evenHBand="0" w:firstRowFirstColumn="0" w:firstRowLastColumn="0" w:lastRowFirstColumn="0" w:lastRowLastColumn="0"/>
            </w:pPr>
            <w:r w:rsidRPr="00A725F8">
              <w:t>Game</w:t>
            </w:r>
          </w:p>
        </w:tc>
        <w:tc>
          <w:tcPr>
            <w:tcW w:w="2080" w:type="dxa"/>
          </w:tcPr>
          <w:p w14:paraId="6F109C3C" w14:textId="77777777" w:rsidR="00BB6D28" w:rsidRPr="00A725F8" w:rsidRDefault="00BB6D28" w:rsidP="00794A2B">
            <w:pPr>
              <w:cnfStyle w:val="000000100000" w:firstRow="0" w:lastRow="0" w:firstColumn="0" w:lastColumn="0" w:oddVBand="0" w:evenVBand="0" w:oddHBand="1" w:evenHBand="0" w:firstRowFirstColumn="0" w:firstRowLastColumn="0" w:lastRowFirstColumn="0" w:lastRowLastColumn="0"/>
            </w:pPr>
          </w:p>
        </w:tc>
      </w:tr>
      <w:tr w:rsidR="00BB6D28" w:rsidRPr="00A725F8" w14:paraId="774C64CC" w14:textId="77777777" w:rsidTr="0BE2A40B">
        <w:trPr>
          <w:trHeight w:val="354"/>
        </w:trPr>
        <w:tc>
          <w:tcPr>
            <w:cnfStyle w:val="001000000000" w:firstRow="0" w:lastRow="0" w:firstColumn="1" w:lastColumn="0" w:oddVBand="0" w:evenVBand="0" w:oddHBand="0" w:evenHBand="0" w:firstRowFirstColumn="0" w:firstRowLastColumn="0" w:lastRowFirstColumn="0" w:lastRowLastColumn="0"/>
            <w:tcW w:w="2203" w:type="dxa"/>
          </w:tcPr>
          <w:p w14:paraId="0DBB98CB" w14:textId="7BDB93C7" w:rsidR="00BB6D28" w:rsidRPr="00A725F8" w:rsidRDefault="00BB6D28" w:rsidP="00794A2B">
            <w:r w:rsidRPr="00A725F8">
              <w:t>Score domicile</w:t>
            </w:r>
          </w:p>
        </w:tc>
        <w:tc>
          <w:tcPr>
            <w:tcW w:w="2095" w:type="dxa"/>
          </w:tcPr>
          <w:p w14:paraId="70E15053" w14:textId="77777777" w:rsidR="00BB6D28" w:rsidRPr="00A725F8" w:rsidRDefault="00BB6D28" w:rsidP="00794A2B">
            <w:pPr>
              <w:cnfStyle w:val="000000000000" w:firstRow="0" w:lastRow="0" w:firstColumn="0" w:lastColumn="0" w:oddVBand="0" w:evenVBand="0" w:oddHBand="0" w:evenHBand="0" w:firstRowFirstColumn="0" w:firstRowLastColumn="0" w:lastRowFirstColumn="0" w:lastRowLastColumn="0"/>
            </w:pPr>
          </w:p>
        </w:tc>
        <w:tc>
          <w:tcPr>
            <w:tcW w:w="2098" w:type="dxa"/>
          </w:tcPr>
          <w:p w14:paraId="0ED38348" w14:textId="734E3D70" w:rsidR="00BB6D28" w:rsidRPr="00A725F8" w:rsidRDefault="00C872B6" w:rsidP="00794A2B">
            <w:pPr>
              <w:cnfStyle w:val="000000000000" w:firstRow="0" w:lastRow="0" w:firstColumn="0" w:lastColumn="0" w:oddVBand="0" w:evenVBand="0" w:oddHBand="0" w:evenHBand="0" w:firstRowFirstColumn="0" w:firstRowLastColumn="0" w:lastRowFirstColumn="0" w:lastRowLastColumn="0"/>
            </w:pPr>
            <w:r w:rsidRPr="00A725F8">
              <w:t>Game</w:t>
            </w:r>
          </w:p>
        </w:tc>
        <w:tc>
          <w:tcPr>
            <w:tcW w:w="2080" w:type="dxa"/>
          </w:tcPr>
          <w:p w14:paraId="63600FD6" w14:textId="77777777" w:rsidR="00BB6D28" w:rsidRPr="00A725F8" w:rsidRDefault="00BB6D28" w:rsidP="00794A2B">
            <w:pPr>
              <w:cnfStyle w:val="000000000000" w:firstRow="0" w:lastRow="0" w:firstColumn="0" w:lastColumn="0" w:oddVBand="0" w:evenVBand="0" w:oddHBand="0" w:evenHBand="0" w:firstRowFirstColumn="0" w:firstRowLastColumn="0" w:lastRowFirstColumn="0" w:lastRowLastColumn="0"/>
            </w:pPr>
          </w:p>
        </w:tc>
      </w:tr>
      <w:tr w:rsidR="00BB6D28" w:rsidRPr="00A725F8" w14:paraId="7F3EF261"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48C3E111" w14:textId="76EA580F" w:rsidR="00BB6D28" w:rsidRPr="00A725F8" w:rsidRDefault="00BB6D28" w:rsidP="00794A2B">
            <w:r w:rsidRPr="00A725F8">
              <w:t>Pénalités étranger</w:t>
            </w:r>
          </w:p>
        </w:tc>
        <w:tc>
          <w:tcPr>
            <w:tcW w:w="2095" w:type="dxa"/>
          </w:tcPr>
          <w:p w14:paraId="1D9E25DD" w14:textId="77777777" w:rsidR="00BB6D28" w:rsidRPr="00A725F8" w:rsidRDefault="00BB6D28" w:rsidP="00794A2B">
            <w:pPr>
              <w:cnfStyle w:val="000000100000" w:firstRow="0" w:lastRow="0" w:firstColumn="0" w:lastColumn="0" w:oddVBand="0" w:evenVBand="0" w:oddHBand="1" w:evenHBand="0" w:firstRowFirstColumn="0" w:firstRowLastColumn="0" w:lastRowFirstColumn="0" w:lastRowLastColumn="0"/>
            </w:pPr>
          </w:p>
        </w:tc>
        <w:tc>
          <w:tcPr>
            <w:tcW w:w="2098" w:type="dxa"/>
          </w:tcPr>
          <w:p w14:paraId="571F5D36" w14:textId="1B97ED2C" w:rsidR="00BB6D28" w:rsidRPr="00A725F8" w:rsidRDefault="00C872B6" w:rsidP="00794A2B">
            <w:pPr>
              <w:cnfStyle w:val="000000100000" w:firstRow="0" w:lastRow="0" w:firstColumn="0" w:lastColumn="0" w:oddVBand="0" w:evenVBand="0" w:oddHBand="1" w:evenHBand="0" w:firstRowFirstColumn="0" w:firstRowLastColumn="0" w:lastRowFirstColumn="0" w:lastRowLastColumn="0"/>
            </w:pPr>
            <w:r w:rsidRPr="00A725F8">
              <w:t>Game</w:t>
            </w:r>
          </w:p>
        </w:tc>
        <w:tc>
          <w:tcPr>
            <w:tcW w:w="2080" w:type="dxa"/>
          </w:tcPr>
          <w:p w14:paraId="6947B6DC" w14:textId="77777777" w:rsidR="00BB6D28" w:rsidRPr="00A725F8" w:rsidRDefault="00BB6D28" w:rsidP="00794A2B">
            <w:pPr>
              <w:cnfStyle w:val="000000100000" w:firstRow="0" w:lastRow="0" w:firstColumn="0" w:lastColumn="0" w:oddVBand="0" w:evenVBand="0" w:oddHBand="1" w:evenHBand="0" w:firstRowFirstColumn="0" w:firstRowLastColumn="0" w:lastRowFirstColumn="0" w:lastRowLastColumn="0"/>
            </w:pPr>
          </w:p>
        </w:tc>
      </w:tr>
      <w:tr w:rsidR="00BB6D28" w:rsidRPr="00A725F8" w14:paraId="45849676" w14:textId="77777777" w:rsidTr="0BE2A40B">
        <w:trPr>
          <w:trHeight w:val="354"/>
        </w:trPr>
        <w:tc>
          <w:tcPr>
            <w:cnfStyle w:val="001000000000" w:firstRow="0" w:lastRow="0" w:firstColumn="1" w:lastColumn="0" w:oddVBand="0" w:evenVBand="0" w:oddHBand="0" w:evenHBand="0" w:firstRowFirstColumn="0" w:firstRowLastColumn="0" w:lastRowFirstColumn="0" w:lastRowLastColumn="0"/>
            <w:tcW w:w="2203" w:type="dxa"/>
          </w:tcPr>
          <w:p w14:paraId="2CE578FD" w14:textId="27EE1B09" w:rsidR="00BB6D28" w:rsidRPr="00A725F8" w:rsidRDefault="00BB6D28" w:rsidP="00794A2B">
            <w:r w:rsidRPr="00A725F8">
              <w:t>Pénalités domicile</w:t>
            </w:r>
          </w:p>
        </w:tc>
        <w:tc>
          <w:tcPr>
            <w:tcW w:w="2095" w:type="dxa"/>
          </w:tcPr>
          <w:p w14:paraId="7A5F3E39" w14:textId="77777777" w:rsidR="00BB6D28" w:rsidRPr="00A725F8" w:rsidRDefault="00BB6D28" w:rsidP="00794A2B">
            <w:pPr>
              <w:cnfStyle w:val="000000000000" w:firstRow="0" w:lastRow="0" w:firstColumn="0" w:lastColumn="0" w:oddVBand="0" w:evenVBand="0" w:oddHBand="0" w:evenHBand="0" w:firstRowFirstColumn="0" w:firstRowLastColumn="0" w:lastRowFirstColumn="0" w:lastRowLastColumn="0"/>
            </w:pPr>
          </w:p>
        </w:tc>
        <w:tc>
          <w:tcPr>
            <w:tcW w:w="2098" w:type="dxa"/>
          </w:tcPr>
          <w:p w14:paraId="32E31961" w14:textId="2E7271A6" w:rsidR="00BB6D28" w:rsidRPr="00A725F8" w:rsidRDefault="00C872B6" w:rsidP="00794A2B">
            <w:pPr>
              <w:cnfStyle w:val="000000000000" w:firstRow="0" w:lastRow="0" w:firstColumn="0" w:lastColumn="0" w:oddVBand="0" w:evenVBand="0" w:oddHBand="0" w:evenHBand="0" w:firstRowFirstColumn="0" w:firstRowLastColumn="0" w:lastRowFirstColumn="0" w:lastRowLastColumn="0"/>
            </w:pPr>
            <w:r w:rsidRPr="00A725F8">
              <w:t>Game</w:t>
            </w:r>
          </w:p>
        </w:tc>
        <w:tc>
          <w:tcPr>
            <w:tcW w:w="2080" w:type="dxa"/>
          </w:tcPr>
          <w:p w14:paraId="4D515DB4" w14:textId="77777777" w:rsidR="00BB6D28" w:rsidRPr="00A725F8" w:rsidRDefault="00BB6D28" w:rsidP="00794A2B">
            <w:pPr>
              <w:cnfStyle w:val="000000000000" w:firstRow="0" w:lastRow="0" w:firstColumn="0" w:lastColumn="0" w:oddVBand="0" w:evenVBand="0" w:oddHBand="0" w:evenHBand="0" w:firstRowFirstColumn="0" w:firstRowLastColumn="0" w:lastRowFirstColumn="0" w:lastRowLastColumn="0"/>
            </w:pPr>
          </w:p>
        </w:tc>
      </w:tr>
      <w:tr w:rsidR="00BB6D28" w:rsidRPr="00A725F8" w14:paraId="0033CBD6"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0A8CFF11" w14:textId="54FFDDBC" w:rsidR="00BB6D28" w:rsidRPr="00A725F8" w:rsidRDefault="00BB6D28" w:rsidP="00794A2B">
            <w:r w:rsidRPr="00A725F8">
              <w:t xml:space="preserve">Sur la glace </w:t>
            </w:r>
            <w:r w:rsidR="00C872B6" w:rsidRPr="00A725F8">
              <w:t>home</w:t>
            </w:r>
          </w:p>
        </w:tc>
        <w:tc>
          <w:tcPr>
            <w:tcW w:w="2095" w:type="dxa"/>
          </w:tcPr>
          <w:p w14:paraId="5E21EC9E" w14:textId="77777777" w:rsidR="00BB6D28" w:rsidRPr="00A725F8" w:rsidRDefault="00BB6D28" w:rsidP="00794A2B">
            <w:pPr>
              <w:cnfStyle w:val="000000100000" w:firstRow="0" w:lastRow="0" w:firstColumn="0" w:lastColumn="0" w:oddVBand="0" w:evenVBand="0" w:oddHBand="1" w:evenHBand="0" w:firstRowFirstColumn="0" w:firstRowLastColumn="0" w:lastRowFirstColumn="0" w:lastRowLastColumn="0"/>
            </w:pPr>
          </w:p>
        </w:tc>
        <w:tc>
          <w:tcPr>
            <w:tcW w:w="2098" w:type="dxa"/>
          </w:tcPr>
          <w:p w14:paraId="567F4123" w14:textId="777EBDC6" w:rsidR="00BB6D28" w:rsidRPr="00A725F8" w:rsidRDefault="00C872B6" w:rsidP="00794A2B">
            <w:pPr>
              <w:cnfStyle w:val="000000100000" w:firstRow="0" w:lastRow="0" w:firstColumn="0" w:lastColumn="0" w:oddVBand="0" w:evenVBand="0" w:oddHBand="1" w:evenHBand="0" w:firstRowFirstColumn="0" w:firstRowLastColumn="0" w:lastRowFirstColumn="0" w:lastRowLastColumn="0"/>
            </w:pPr>
            <w:r w:rsidRPr="00A725F8">
              <w:t>Game</w:t>
            </w:r>
          </w:p>
        </w:tc>
        <w:tc>
          <w:tcPr>
            <w:tcW w:w="2080" w:type="dxa"/>
          </w:tcPr>
          <w:p w14:paraId="6AF2D073" w14:textId="77777777" w:rsidR="00BB6D28" w:rsidRPr="00A725F8" w:rsidRDefault="00BB6D28" w:rsidP="00794A2B">
            <w:pPr>
              <w:cnfStyle w:val="000000100000" w:firstRow="0" w:lastRow="0" w:firstColumn="0" w:lastColumn="0" w:oddVBand="0" w:evenVBand="0" w:oddHBand="1" w:evenHBand="0" w:firstRowFirstColumn="0" w:firstRowLastColumn="0" w:lastRowFirstColumn="0" w:lastRowLastColumn="0"/>
            </w:pPr>
          </w:p>
        </w:tc>
      </w:tr>
      <w:tr w:rsidR="002C3F9C" w:rsidRPr="00A725F8" w14:paraId="7E3A5EA0" w14:textId="77777777" w:rsidTr="0BE2A40B">
        <w:trPr>
          <w:trHeight w:val="354"/>
        </w:trPr>
        <w:tc>
          <w:tcPr>
            <w:cnfStyle w:val="001000000000" w:firstRow="0" w:lastRow="0" w:firstColumn="1" w:lastColumn="0" w:oddVBand="0" w:evenVBand="0" w:oddHBand="0" w:evenHBand="0" w:firstRowFirstColumn="0" w:firstRowLastColumn="0" w:lastRowFirstColumn="0" w:lastRowLastColumn="0"/>
            <w:tcW w:w="2203" w:type="dxa"/>
          </w:tcPr>
          <w:p w14:paraId="5C27F36E" w14:textId="10E77AE8" w:rsidR="002C3F9C" w:rsidRPr="00A725F8" w:rsidRDefault="00C872B6" w:rsidP="00A837E1">
            <w:r w:rsidRPr="00A725F8">
              <w:t>Sur la glace @</w:t>
            </w:r>
          </w:p>
        </w:tc>
        <w:tc>
          <w:tcPr>
            <w:tcW w:w="2095" w:type="dxa"/>
          </w:tcPr>
          <w:p w14:paraId="03B2A0DA" w14:textId="77777777" w:rsidR="002C3F9C" w:rsidRPr="00A725F8" w:rsidRDefault="002C3F9C" w:rsidP="00A837E1">
            <w:pPr>
              <w:cnfStyle w:val="000000000000" w:firstRow="0" w:lastRow="0" w:firstColumn="0" w:lastColumn="0" w:oddVBand="0" w:evenVBand="0" w:oddHBand="0" w:evenHBand="0" w:firstRowFirstColumn="0" w:firstRowLastColumn="0" w:lastRowFirstColumn="0" w:lastRowLastColumn="0"/>
            </w:pPr>
          </w:p>
        </w:tc>
        <w:tc>
          <w:tcPr>
            <w:tcW w:w="2098" w:type="dxa"/>
          </w:tcPr>
          <w:p w14:paraId="76D16F28" w14:textId="54435847" w:rsidR="002C3F9C" w:rsidRPr="00A725F8" w:rsidRDefault="00C872B6" w:rsidP="00A837E1">
            <w:pPr>
              <w:cnfStyle w:val="000000000000" w:firstRow="0" w:lastRow="0" w:firstColumn="0" w:lastColumn="0" w:oddVBand="0" w:evenVBand="0" w:oddHBand="0" w:evenHBand="0" w:firstRowFirstColumn="0" w:firstRowLastColumn="0" w:lastRowFirstColumn="0" w:lastRowLastColumn="0"/>
            </w:pPr>
            <w:r w:rsidRPr="00A725F8">
              <w:t>Game</w:t>
            </w:r>
          </w:p>
        </w:tc>
        <w:tc>
          <w:tcPr>
            <w:tcW w:w="2080" w:type="dxa"/>
          </w:tcPr>
          <w:p w14:paraId="5BA258ED" w14:textId="77777777" w:rsidR="002C3F9C" w:rsidRPr="00A725F8" w:rsidRDefault="002C3F9C" w:rsidP="00A837E1">
            <w:pPr>
              <w:cnfStyle w:val="000000000000" w:firstRow="0" w:lastRow="0" w:firstColumn="0" w:lastColumn="0" w:oddVBand="0" w:evenVBand="0" w:oddHBand="0" w:evenHBand="0" w:firstRowFirstColumn="0" w:firstRowLastColumn="0" w:lastRowFirstColumn="0" w:lastRowLastColumn="0"/>
            </w:pPr>
          </w:p>
        </w:tc>
      </w:tr>
      <w:tr w:rsidR="002B6887" w:rsidRPr="00A725F8" w14:paraId="105DB59B"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2950BDD1" w14:textId="6C4AA868" w:rsidR="002B6887" w:rsidRPr="00A725F8" w:rsidRDefault="002B6887" w:rsidP="002B6887">
            <w:proofErr w:type="gramStart"/>
            <w:r w:rsidRPr="00A725F8">
              <w:t>Échange(</w:t>
            </w:r>
            <w:proofErr w:type="gramEnd"/>
            <w:r w:rsidRPr="00A725F8">
              <w:t>)</w:t>
            </w:r>
          </w:p>
        </w:tc>
        <w:tc>
          <w:tcPr>
            <w:tcW w:w="2095" w:type="dxa"/>
          </w:tcPr>
          <w:p w14:paraId="198EC3D5" w14:textId="072B9080" w:rsidR="002B6887" w:rsidRPr="00A725F8" w:rsidRDefault="002B6887" w:rsidP="002B6887">
            <w:pPr>
              <w:cnfStyle w:val="000000100000" w:firstRow="0" w:lastRow="0" w:firstColumn="0" w:lastColumn="0" w:oddVBand="0" w:evenVBand="0" w:oddHBand="1" w:evenHBand="0" w:firstRowFirstColumn="0" w:firstRowLastColumn="0" w:lastRowFirstColumn="0" w:lastRowLastColumn="0"/>
            </w:pPr>
            <w:r w:rsidRPr="00A725F8">
              <w:t>Joueurs</w:t>
            </w:r>
          </w:p>
        </w:tc>
        <w:tc>
          <w:tcPr>
            <w:tcW w:w="2098" w:type="dxa"/>
          </w:tcPr>
          <w:p w14:paraId="14FB921B" w14:textId="77777777" w:rsidR="002B6887" w:rsidRPr="00A725F8" w:rsidRDefault="002B6887" w:rsidP="002B6887">
            <w:pPr>
              <w:cnfStyle w:val="000000100000" w:firstRow="0" w:lastRow="0" w:firstColumn="0" w:lastColumn="0" w:oddVBand="0" w:evenVBand="0" w:oddHBand="1" w:evenHBand="0" w:firstRowFirstColumn="0" w:firstRowLastColumn="0" w:lastRowFirstColumn="0" w:lastRowLastColumn="0"/>
            </w:pPr>
          </w:p>
        </w:tc>
        <w:tc>
          <w:tcPr>
            <w:tcW w:w="2080" w:type="dxa"/>
          </w:tcPr>
          <w:p w14:paraId="1220D37A" w14:textId="77777777" w:rsidR="002B6887" w:rsidRPr="00A725F8" w:rsidRDefault="002B6887" w:rsidP="002B6887">
            <w:pPr>
              <w:cnfStyle w:val="000000100000" w:firstRow="0" w:lastRow="0" w:firstColumn="0" w:lastColumn="0" w:oddVBand="0" w:evenVBand="0" w:oddHBand="1" w:evenHBand="0" w:firstRowFirstColumn="0" w:firstRowLastColumn="0" w:lastRowFirstColumn="0" w:lastRowLastColumn="0"/>
            </w:pPr>
          </w:p>
        </w:tc>
      </w:tr>
      <w:tr w:rsidR="002B6887" w:rsidRPr="00A725F8" w14:paraId="0F38D642" w14:textId="77777777" w:rsidTr="0BE2A40B">
        <w:trPr>
          <w:trHeight w:val="354"/>
        </w:trPr>
        <w:tc>
          <w:tcPr>
            <w:cnfStyle w:val="001000000000" w:firstRow="0" w:lastRow="0" w:firstColumn="1" w:lastColumn="0" w:oddVBand="0" w:evenVBand="0" w:oddHBand="0" w:evenHBand="0" w:firstRowFirstColumn="0" w:firstRowLastColumn="0" w:lastRowFirstColumn="0" w:lastRowLastColumn="0"/>
            <w:tcW w:w="2203" w:type="dxa"/>
          </w:tcPr>
          <w:p w14:paraId="5B5F7D8C" w14:textId="3642D7DB" w:rsidR="002B6887" w:rsidRPr="00A725F8" w:rsidRDefault="002B6887" w:rsidP="002B6887">
            <w:proofErr w:type="gramStart"/>
            <w:r w:rsidRPr="00A725F8">
              <w:t>Game(</w:t>
            </w:r>
            <w:proofErr w:type="gramEnd"/>
            <w:r w:rsidRPr="00A725F8">
              <w:t>)</w:t>
            </w:r>
          </w:p>
        </w:tc>
        <w:tc>
          <w:tcPr>
            <w:tcW w:w="2095" w:type="dxa"/>
          </w:tcPr>
          <w:p w14:paraId="796048DC" w14:textId="50667A92" w:rsidR="002B6887" w:rsidRPr="00A725F8" w:rsidRDefault="0BE2A40B" w:rsidP="002B6887">
            <w:pPr>
              <w:cnfStyle w:val="000000000000" w:firstRow="0" w:lastRow="0" w:firstColumn="0" w:lastColumn="0" w:oddVBand="0" w:evenVBand="0" w:oddHBand="0" w:evenHBand="0" w:firstRowFirstColumn="0" w:firstRowLastColumn="0" w:lastRowFirstColumn="0" w:lastRowLastColumn="0"/>
            </w:pPr>
            <w:r w:rsidRPr="00A725F8">
              <w:t>Game</w:t>
            </w:r>
          </w:p>
        </w:tc>
        <w:tc>
          <w:tcPr>
            <w:tcW w:w="2098" w:type="dxa"/>
          </w:tcPr>
          <w:p w14:paraId="7DD81A6D" w14:textId="77777777" w:rsidR="002B6887" w:rsidRPr="00A725F8" w:rsidRDefault="002B6887" w:rsidP="002B6887">
            <w:pPr>
              <w:cnfStyle w:val="000000000000" w:firstRow="0" w:lastRow="0" w:firstColumn="0" w:lastColumn="0" w:oddVBand="0" w:evenVBand="0" w:oddHBand="0" w:evenHBand="0" w:firstRowFirstColumn="0" w:firstRowLastColumn="0" w:lastRowFirstColumn="0" w:lastRowLastColumn="0"/>
            </w:pPr>
          </w:p>
        </w:tc>
        <w:tc>
          <w:tcPr>
            <w:tcW w:w="2080" w:type="dxa"/>
          </w:tcPr>
          <w:p w14:paraId="667AC733" w14:textId="77777777" w:rsidR="002B6887" w:rsidRPr="00A725F8" w:rsidRDefault="002B6887" w:rsidP="002B6887">
            <w:pPr>
              <w:cnfStyle w:val="000000000000" w:firstRow="0" w:lastRow="0" w:firstColumn="0" w:lastColumn="0" w:oddVBand="0" w:evenVBand="0" w:oddHBand="0" w:evenHBand="0" w:firstRowFirstColumn="0" w:firstRowLastColumn="0" w:lastRowFirstColumn="0" w:lastRowLastColumn="0"/>
            </w:pPr>
          </w:p>
        </w:tc>
      </w:tr>
      <w:tr w:rsidR="002B6887" w:rsidRPr="00A725F8" w14:paraId="09685CF1"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12805694" w14:textId="6FF68F7B" w:rsidR="002B6887" w:rsidRPr="00A725F8" w:rsidRDefault="002B6887" w:rsidP="002B6887">
            <w:proofErr w:type="spellStart"/>
            <w:proofErr w:type="gramStart"/>
            <w:r w:rsidRPr="00A725F8">
              <w:t>UpdateStatTeam</w:t>
            </w:r>
            <w:proofErr w:type="spellEnd"/>
            <w:r w:rsidRPr="00A725F8">
              <w:t>(</w:t>
            </w:r>
            <w:proofErr w:type="gramEnd"/>
            <w:r w:rsidRPr="00A725F8">
              <w:t>)</w:t>
            </w:r>
          </w:p>
        </w:tc>
        <w:tc>
          <w:tcPr>
            <w:tcW w:w="2095" w:type="dxa"/>
          </w:tcPr>
          <w:p w14:paraId="608632DF" w14:textId="60EB5500" w:rsidR="002B6887" w:rsidRPr="00A725F8" w:rsidRDefault="002B6887" w:rsidP="002B6887">
            <w:pPr>
              <w:cnfStyle w:val="000000100000" w:firstRow="0" w:lastRow="0" w:firstColumn="0" w:lastColumn="0" w:oddVBand="0" w:evenVBand="0" w:oddHBand="1" w:evenHBand="0" w:firstRowFirstColumn="0" w:firstRowLastColumn="0" w:lastRowFirstColumn="0" w:lastRowLastColumn="0"/>
            </w:pPr>
            <w:r w:rsidRPr="00A725F8">
              <w:t>Équipes</w:t>
            </w:r>
          </w:p>
        </w:tc>
        <w:tc>
          <w:tcPr>
            <w:tcW w:w="2098" w:type="dxa"/>
          </w:tcPr>
          <w:p w14:paraId="175A7D51" w14:textId="77777777" w:rsidR="002B6887" w:rsidRPr="00A725F8" w:rsidRDefault="002B6887" w:rsidP="002B6887">
            <w:pPr>
              <w:cnfStyle w:val="000000100000" w:firstRow="0" w:lastRow="0" w:firstColumn="0" w:lastColumn="0" w:oddVBand="0" w:evenVBand="0" w:oddHBand="1" w:evenHBand="0" w:firstRowFirstColumn="0" w:firstRowLastColumn="0" w:lastRowFirstColumn="0" w:lastRowLastColumn="0"/>
            </w:pPr>
          </w:p>
        </w:tc>
        <w:tc>
          <w:tcPr>
            <w:tcW w:w="2080" w:type="dxa"/>
          </w:tcPr>
          <w:p w14:paraId="058639E9" w14:textId="77777777" w:rsidR="002B6887" w:rsidRPr="00A725F8" w:rsidRDefault="002B6887" w:rsidP="002B6887">
            <w:pPr>
              <w:cnfStyle w:val="000000100000" w:firstRow="0" w:lastRow="0" w:firstColumn="0" w:lastColumn="0" w:oddVBand="0" w:evenVBand="0" w:oddHBand="1" w:evenHBand="0" w:firstRowFirstColumn="0" w:firstRowLastColumn="0" w:lastRowFirstColumn="0" w:lastRowLastColumn="0"/>
            </w:pPr>
          </w:p>
        </w:tc>
      </w:tr>
      <w:tr w:rsidR="002B6887" w:rsidRPr="00A725F8" w14:paraId="1A61E973" w14:textId="77777777" w:rsidTr="0BE2A40B">
        <w:trPr>
          <w:trHeight w:val="354"/>
        </w:trPr>
        <w:tc>
          <w:tcPr>
            <w:cnfStyle w:val="001000000000" w:firstRow="0" w:lastRow="0" w:firstColumn="1" w:lastColumn="0" w:oddVBand="0" w:evenVBand="0" w:oddHBand="0" w:evenHBand="0" w:firstRowFirstColumn="0" w:firstRowLastColumn="0" w:lastRowFirstColumn="0" w:lastRowLastColumn="0"/>
            <w:tcW w:w="2203" w:type="dxa"/>
          </w:tcPr>
          <w:p w14:paraId="03C22CFF" w14:textId="3FE82345" w:rsidR="002B6887" w:rsidRPr="00A725F8" w:rsidRDefault="002B6887" w:rsidP="002B6887">
            <w:proofErr w:type="spellStart"/>
            <w:proofErr w:type="gramStart"/>
            <w:r w:rsidRPr="00A725F8">
              <w:t>UpdateStatPlayer</w:t>
            </w:r>
            <w:proofErr w:type="spellEnd"/>
            <w:r w:rsidRPr="00A725F8">
              <w:t>(</w:t>
            </w:r>
            <w:proofErr w:type="gramEnd"/>
            <w:r w:rsidRPr="00A725F8">
              <w:t>)</w:t>
            </w:r>
          </w:p>
        </w:tc>
        <w:tc>
          <w:tcPr>
            <w:tcW w:w="2095" w:type="dxa"/>
          </w:tcPr>
          <w:p w14:paraId="4B44E2E4" w14:textId="479DD9D2" w:rsidR="002B6887" w:rsidRPr="00A725F8" w:rsidRDefault="002B6887" w:rsidP="002B6887">
            <w:pPr>
              <w:cnfStyle w:val="000000000000" w:firstRow="0" w:lastRow="0" w:firstColumn="0" w:lastColumn="0" w:oddVBand="0" w:evenVBand="0" w:oddHBand="0" w:evenHBand="0" w:firstRowFirstColumn="0" w:firstRowLastColumn="0" w:lastRowFirstColumn="0" w:lastRowLastColumn="0"/>
            </w:pPr>
            <w:r w:rsidRPr="00A725F8">
              <w:t>Joueurs</w:t>
            </w:r>
          </w:p>
        </w:tc>
        <w:tc>
          <w:tcPr>
            <w:tcW w:w="2098" w:type="dxa"/>
          </w:tcPr>
          <w:p w14:paraId="2CC11DC5" w14:textId="77777777" w:rsidR="002B6887" w:rsidRPr="00A725F8" w:rsidRDefault="002B6887" w:rsidP="002B6887">
            <w:pPr>
              <w:cnfStyle w:val="000000000000" w:firstRow="0" w:lastRow="0" w:firstColumn="0" w:lastColumn="0" w:oddVBand="0" w:evenVBand="0" w:oddHBand="0" w:evenHBand="0" w:firstRowFirstColumn="0" w:firstRowLastColumn="0" w:lastRowFirstColumn="0" w:lastRowLastColumn="0"/>
            </w:pPr>
          </w:p>
        </w:tc>
        <w:tc>
          <w:tcPr>
            <w:tcW w:w="2080" w:type="dxa"/>
          </w:tcPr>
          <w:p w14:paraId="079FD959" w14:textId="77777777" w:rsidR="002B6887" w:rsidRPr="00A725F8" w:rsidRDefault="002B6887" w:rsidP="002B6887">
            <w:pPr>
              <w:cnfStyle w:val="000000000000" w:firstRow="0" w:lastRow="0" w:firstColumn="0" w:lastColumn="0" w:oddVBand="0" w:evenVBand="0" w:oddHBand="0" w:evenHBand="0" w:firstRowFirstColumn="0" w:firstRowLastColumn="0" w:lastRowFirstColumn="0" w:lastRowLastColumn="0"/>
            </w:pPr>
          </w:p>
        </w:tc>
      </w:tr>
      <w:tr w:rsidR="002B6887" w:rsidRPr="00A725F8" w14:paraId="52025B6E"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3945AA82" w14:textId="006B68EC" w:rsidR="002B6887" w:rsidRPr="00A725F8" w:rsidRDefault="0BE2A40B" w:rsidP="002B6887">
            <w:proofErr w:type="spellStart"/>
            <w:proofErr w:type="gramStart"/>
            <w:r w:rsidRPr="00A725F8">
              <w:t>LoadGMMode</w:t>
            </w:r>
            <w:proofErr w:type="spellEnd"/>
            <w:r w:rsidRPr="00A725F8">
              <w:t>(</w:t>
            </w:r>
            <w:proofErr w:type="gramEnd"/>
            <w:r w:rsidRPr="00A725F8">
              <w:t>)</w:t>
            </w:r>
          </w:p>
        </w:tc>
        <w:tc>
          <w:tcPr>
            <w:tcW w:w="2095" w:type="dxa"/>
          </w:tcPr>
          <w:p w14:paraId="40AB0CE0" w14:textId="207D05A4" w:rsidR="002B6887" w:rsidRPr="00A725F8" w:rsidRDefault="002B6887" w:rsidP="002B6887">
            <w:pPr>
              <w:cnfStyle w:val="000000100000" w:firstRow="0" w:lastRow="0" w:firstColumn="0" w:lastColumn="0" w:oddVBand="0" w:evenVBand="0" w:oddHBand="1" w:evenHBand="0" w:firstRowFirstColumn="0" w:firstRowLastColumn="0" w:lastRowFirstColumn="0" w:lastRowLastColumn="0"/>
            </w:pPr>
            <w:r w:rsidRPr="00A725F8">
              <w:t>Équipes</w:t>
            </w:r>
          </w:p>
        </w:tc>
        <w:tc>
          <w:tcPr>
            <w:tcW w:w="2098" w:type="dxa"/>
          </w:tcPr>
          <w:p w14:paraId="7D19CA6F" w14:textId="77777777" w:rsidR="002B6887" w:rsidRPr="00A725F8" w:rsidRDefault="002B6887" w:rsidP="002B6887">
            <w:pPr>
              <w:cnfStyle w:val="000000100000" w:firstRow="0" w:lastRow="0" w:firstColumn="0" w:lastColumn="0" w:oddVBand="0" w:evenVBand="0" w:oddHBand="1" w:evenHBand="0" w:firstRowFirstColumn="0" w:firstRowLastColumn="0" w:lastRowFirstColumn="0" w:lastRowLastColumn="0"/>
            </w:pPr>
          </w:p>
        </w:tc>
        <w:tc>
          <w:tcPr>
            <w:tcW w:w="2080" w:type="dxa"/>
          </w:tcPr>
          <w:p w14:paraId="6177F517" w14:textId="77777777" w:rsidR="002B6887" w:rsidRPr="00A725F8" w:rsidRDefault="002B6887" w:rsidP="002B6887">
            <w:pPr>
              <w:cnfStyle w:val="000000100000" w:firstRow="0" w:lastRow="0" w:firstColumn="0" w:lastColumn="0" w:oddVBand="0" w:evenVBand="0" w:oddHBand="1" w:evenHBand="0" w:firstRowFirstColumn="0" w:firstRowLastColumn="0" w:lastRowFirstColumn="0" w:lastRowLastColumn="0"/>
            </w:pPr>
          </w:p>
        </w:tc>
      </w:tr>
      <w:tr w:rsidR="002B6887" w:rsidRPr="00A725F8" w14:paraId="1FF7EBB4" w14:textId="77777777" w:rsidTr="0BE2A40B">
        <w:trPr>
          <w:trHeight w:val="354"/>
        </w:trPr>
        <w:tc>
          <w:tcPr>
            <w:cnfStyle w:val="001000000000" w:firstRow="0" w:lastRow="0" w:firstColumn="1" w:lastColumn="0" w:oddVBand="0" w:evenVBand="0" w:oddHBand="0" w:evenHBand="0" w:firstRowFirstColumn="0" w:firstRowLastColumn="0" w:lastRowFirstColumn="0" w:lastRowLastColumn="0"/>
            <w:tcW w:w="2203" w:type="dxa"/>
          </w:tcPr>
          <w:p w14:paraId="1FDD8D80" w14:textId="5FDE2A9F" w:rsidR="002B6887" w:rsidRPr="00A725F8" w:rsidRDefault="002B6887" w:rsidP="002B6887">
            <w:proofErr w:type="spellStart"/>
            <w:proofErr w:type="gramStart"/>
            <w:r w:rsidRPr="00A725F8">
              <w:t>MatchImmediat</w:t>
            </w:r>
            <w:proofErr w:type="spellEnd"/>
            <w:r w:rsidRPr="00A725F8">
              <w:t>(</w:t>
            </w:r>
            <w:proofErr w:type="gramEnd"/>
            <w:r w:rsidRPr="00A725F8">
              <w:t>)</w:t>
            </w:r>
          </w:p>
        </w:tc>
        <w:tc>
          <w:tcPr>
            <w:tcW w:w="2095" w:type="dxa"/>
          </w:tcPr>
          <w:p w14:paraId="118A2445" w14:textId="6915FE82" w:rsidR="002B6887" w:rsidRPr="00A725F8" w:rsidRDefault="002B6887" w:rsidP="002B6887">
            <w:pPr>
              <w:cnfStyle w:val="000000000000" w:firstRow="0" w:lastRow="0" w:firstColumn="0" w:lastColumn="0" w:oddVBand="0" w:evenVBand="0" w:oddHBand="0" w:evenHBand="0" w:firstRowFirstColumn="0" w:firstRowLastColumn="0" w:lastRowFirstColumn="0" w:lastRowLastColumn="0"/>
            </w:pPr>
            <w:r w:rsidRPr="00A725F8">
              <w:t>Équipes</w:t>
            </w:r>
          </w:p>
        </w:tc>
        <w:tc>
          <w:tcPr>
            <w:tcW w:w="2098" w:type="dxa"/>
          </w:tcPr>
          <w:p w14:paraId="7B9E2A74" w14:textId="77777777" w:rsidR="002B6887" w:rsidRPr="00A725F8" w:rsidRDefault="002B6887" w:rsidP="002B6887">
            <w:pPr>
              <w:cnfStyle w:val="000000000000" w:firstRow="0" w:lastRow="0" w:firstColumn="0" w:lastColumn="0" w:oddVBand="0" w:evenVBand="0" w:oddHBand="0" w:evenHBand="0" w:firstRowFirstColumn="0" w:firstRowLastColumn="0" w:lastRowFirstColumn="0" w:lastRowLastColumn="0"/>
            </w:pPr>
          </w:p>
        </w:tc>
        <w:tc>
          <w:tcPr>
            <w:tcW w:w="2080" w:type="dxa"/>
          </w:tcPr>
          <w:p w14:paraId="7DCF979A" w14:textId="77777777" w:rsidR="002B6887" w:rsidRPr="00A725F8" w:rsidRDefault="002B6887" w:rsidP="002B6887">
            <w:pPr>
              <w:cnfStyle w:val="000000000000" w:firstRow="0" w:lastRow="0" w:firstColumn="0" w:lastColumn="0" w:oddVBand="0" w:evenVBand="0" w:oddHBand="0" w:evenHBand="0" w:firstRowFirstColumn="0" w:firstRowLastColumn="0" w:lastRowFirstColumn="0" w:lastRowLastColumn="0"/>
            </w:pPr>
          </w:p>
        </w:tc>
      </w:tr>
      <w:tr w:rsidR="002B6887" w:rsidRPr="00A725F8" w14:paraId="0B4BEB15" w14:textId="77777777" w:rsidTr="0BE2A40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Pr>
          <w:p w14:paraId="0BF3916F" w14:textId="22FC944D" w:rsidR="002B6887" w:rsidRPr="00A725F8" w:rsidRDefault="002B6887" w:rsidP="002B6887">
            <w:proofErr w:type="spellStart"/>
            <w:proofErr w:type="gramStart"/>
            <w:r w:rsidRPr="00A725F8">
              <w:t>StartGMMode</w:t>
            </w:r>
            <w:proofErr w:type="spellEnd"/>
            <w:r w:rsidRPr="00A725F8">
              <w:t>(</w:t>
            </w:r>
            <w:proofErr w:type="gramEnd"/>
            <w:r w:rsidRPr="00A725F8">
              <w:t>)</w:t>
            </w:r>
          </w:p>
        </w:tc>
        <w:tc>
          <w:tcPr>
            <w:tcW w:w="2095" w:type="dxa"/>
          </w:tcPr>
          <w:p w14:paraId="1A1EF491" w14:textId="4ED21501" w:rsidR="002B6887" w:rsidRPr="00A725F8" w:rsidRDefault="002B6887" w:rsidP="002B6887">
            <w:pPr>
              <w:cnfStyle w:val="000000100000" w:firstRow="0" w:lastRow="0" w:firstColumn="0" w:lastColumn="0" w:oddVBand="0" w:evenVBand="0" w:oddHBand="1" w:evenHBand="0" w:firstRowFirstColumn="0" w:firstRowLastColumn="0" w:lastRowFirstColumn="0" w:lastRowLastColumn="0"/>
            </w:pPr>
            <w:r w:rsidRPr="00A725F8">
              <w:t>Équipes</w:t>
            </w:r>
          </w:p>
        </w:tc>
        <w:tc>
          <w:tcPr>
            <w:tcW w:w="2098" w:type="dxa"/>
          </w:tcPr>
          <w:p w14:paraId="30991CB8" w14:textId="77777777" w:rsidR="002B6887" w:rsidRPr="00A725F8" w:rsidRDefault="002B6887" w:rsidP="002B6887">
            <w:pPr>
              <w:cnfStyle w:val="000000100000" w:firstRow="0" w:lastRow="0" w:firstColumn="0" w:lastColumn="0" w:oddVBand="0" w:evenVBand="0" w:oddHBand="1" w:evenHBand="0" w:firstRowFirstColumn="0" w:firstRowLastColumn="0" w:lastRowFirstColumn="0" w:lastRowLastColumn="0"/>
            </w:pPr>
          </w:p>
        </w:tc>
        <w:tc>
          <w:tcPr>
            <w:tcW w:w="2080" w:type="dxa"/>
          </w:tcPr>
          <w:p w14:paraId="7CEF819A" w14:textId="77777777" w:rsidR="002B6887" w:rsidRPr="00A725F8" w:rsidRDefault="002B6887" w:rsidP="002B6887">
            <w:pPr>
              <w:cnfStyle w:val="000000100000" w:firstRow="0" w:lastRow="0" w:firstColumn="0" w:lastColumn="0" w:oddVBand="0" w:evenVBand="0" w:oddHBand="1" w:evenHBand="0" w:firstRowFirstColumn="0" w:firstRowLastColumn="0" w:lastRowFirstColumn="0" w:lastRowLastColumn="0"/>
            </w:pPr>
          </w:p>
        </w:tc>
      </w:tr>
    </w:tbl>
    <w:p w14:paraId="00DF5D7F" w14:textId="628BAE32" w:rsidR="00D978EE" w:rsidRPr="00A725F8" w:rsidRDefault="00D978EE" w:rsidP="00D978EE"/>
    <w:p w14:paraId="2B4D3BF4" w14:textId="623B5371" w:rsidR="00EC7123" w:rsidRPr="00A725F8" w:rsidRDefault="00EC7123" w:rsidP="00F824AF">
      <w:r w:rsidRPr="00A725F8">
        <w:br w:type="page"/>
      </w:r>
    </w:p>
    <w:p w14:paraId="18FCFC55" w14:textId="12010D8F" w:rsidR="00F824AF" w:rsidRPr="00A725F8" w:rsidRDefault="0BE2A40B" w:rsidP="00EC7123">
      <w:pPr>
        <w:pStyle w:val="Titre1"/>
      </w:pPr>
      <w:bookmarkStart w:id="9" w:name="_Toc148634365"/>
      <w:r w:rsidRPr="00A725F8">
        <w:lastRenderedPageBreak/>
        <w:t>Maquettes</w:t>
      </w:r>
      <w:bookmarkEnd w:id="9"/>
    </w:p>
    <w:p w14:paraId="56F65C4A" w14:textId="77777777" w:rsidR="00643951" w:rsidRPr="00A725F8" w:rsidRDefault="0BE2A40B" w:rsidP="46553DBD">
      <w:pPr>
        <w:pStyle w:val="Titre2"/>
      </w:pPr>
      <w:bookmarkStart w:id="10" w:name="_Toc148634366"/>
      <w:r w:rsidRPr="00A725F8">
        <w:t>Simulation de match</w:t>
      </w:r>
      <w:bookmarkEnd w:id="10"/>
    </w:p>
    <w:p w14:paraId="05281693" w14:textId="36C18DA5" w:rsidR="00EC7123" w:rsidRPr="00A725F8" w:rsidRDefault="00643951" w:rsidP="00643951">
      <w:r w:rsidRPr="00A725F8">
        <w:br/>
      </w:r>
      <w:r w:rsidR="005057AB" w:rsidRPr="00A725F8">
        <w:rPr>
          <w:noProof/>
        </w:rPr>
        <w:drawing>
          <wp:inline distT="0" distB="0" distL="0" distR="0" wp14:anchorId="299B7355" wp14:editId="46553DBD">
            <wp:extent cx="5267325" cy="2752508"/>
            <wp:effectExtent l="0" t="0" r="0" b="6350"/>
            <wp:docPr id="1947806996"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0">
                      <a:extLst>
                        <a:ext uri="{28A0092B-C50C-407E-A947-70E740481C1C}">
                          <a14:useLocalDpi xmlns:a14="http://schemas.microsoft.com/office/drawing/2010/main" val="0"/>
                        </a:ext>
                      </a:extLst>
                    </a:blip>
                    <a:stretch>
                      <a:fillRect/>
                    </a:stretch>
                  </pic:blipFill>
                  <pic:spPr>
                    <a:xfrm>
                      <a:off x="0" y="0"/>
                      <a:ext cx="5267325" cy="2752508"/>
                    </a:xfrm>
                    <a:prstGeom prst="rect">
                      <a:avLst/>
                    </a:prstGeom>
                  </pic:spPr>
                </pic:pic>
              </a:graphicData>
            </a:graphic>
          </wp:inline>
        </w:drawing>
      </w:r>
    </w:p>
    <w:p w14:paraId="44F5F2A7" w14:textId="2A6AB72D" w:rsidR="00602DA9" w:rsidRPr="00A725F8" w:rsidRDefault="00602DA9" w:rsidP="00602DA9">
      <w:pPr>
        <w:jc w:val="right"/>
      </w:pPr>
      <w:r w:rsidRPr="00A725F8">
        <w:t>Fig. 1 : Simulation d’un match</w:t>
      </w:r>
    </w:p>
    <w:p w14:paraId="190322A1" w14:textId="0EDDD3F0" w:rsidR="00720BC9" w:rsidRPr="00A725F8" w:rsidRDefault="00382498" w:rsidP="00BB0B9E">
      <w:r w:rsidRPr="00A725F8">
        <w:t xml:space="preserve">La Fig. 1 représente une maquette de la simulation </w:t>
      </w:r>
      <w:r w:rsidR="0058416C" w:rsidRPr="00A725F8">
        <w:t>d’un match. Le gardien de but sur la gla</w:t>
      </w:r>
      <w:r w:rsidR="00A17919" w:rsidRPr="00A725F8">
        <w:t xml:space="preserve">ce, les joueurs sur la glace et les joueurs sur le banc sont représentés avec des statistiques sur le match en cours. </w:t>
      </w:r>
      <w:r w:rsidR="00830C5A" w:rsidRPr="00A725F8">
        <w:t xml:space="preserve">Si un but est marqué, une alerte apparait avec le marqueur du but et les assistances </w:t>
      </w:r>
      <w:r w:rsidR="005C26C0" w:rsidRPr="00A725F8">
        <w:t>s’ils</w:t>
      </w:r>
      <w:r w:rsidR="00830C5A" w:rsidRPr="00A725F8">
        <w:t xml:space="preserve"> ont lieu</w:t>
      </w:r>
      <w:r w:rsidR="00B36D87" w:rsidRPr="00A725F8">
        <w:t xml:space="preserve"> sur la patinoire </w:t>
      </w:r>
      <w:r w:rsidR="00F40691" w:rsidRPr="00A725F8">
        <w:t>ou les actions fictives ont lieu</w:t>
      </w:r>
      <w:r w:rsidR="00830C5A" w:rsidRPr="00A725F8">
        <w:t xml:space="preserve">. </w:t>
      </w:r>
      <w:r w:rsidR="00BB4D6A" w:rsidRPr="00A725F8">
        <w:t>La partie évènement</w:t>
      </w:r>
      <w:r w:rsidR="006E53FF" w:rsidRPr="00A725F8">
        <w:t>s</w:t>
      </w:r>
      <w:r w:rsidR="00BB4D6A" w:rsidRPr="00A725F8">
        <w:t xml:space="preserve"> </w:t>
      </w:r>
      <w:r w:rsidR="00895A5E" w:rsidRPr="00A725F8">
        <w:t>est un résumé</w:t>
      </w:r>
      <w:r w:rsidR="003A23E4" w:rsidRPr="00A725F8">
        <w:t xml:space="preserve"> des actions récentes.</w:t>
      </w:r>
      <w:r w:rsidR="00665835" w:rsidRPr="00A725F8">
        <w:t xml:space="preserve"> </w:t>
      </w:r>
      <w:r w:rsidR="00A91796" w:rsidRPr="00A725F8">
        <w:t xml:space="preserve">Si une </w:t>
      </w:r>
      <w:r w:rsidR="00BF2C73" w:rsidRPr="00A725F8">
        <w:t>pénalité</w:t>
      </w:r>
      <w:r w:rsidR="00A91796" w:rsidRPr="00A725F8">
        <w:t xml:space="preserve"> </w:t>
      </w:r>
      <w:r w:rsidR="006E53FF" w:rsidRPr="00A725F8">
        <w:t>a</w:t>
      </w:r>
      <w:r w:rsidR="00A91796" w:rsidRPr="00A725F8">
        <w:t xml:space="preserve"> lieu, </w:t>
      </w:r>
      <w:r w:rsidR="002A7554" w:rsidRPr="00A725F8">
        <w:t xml:space="preserve">elle sera affichée du côté de l’équipe qui </w:t>
      </w:r>
      <w:r w:rsidR="006E53FF" w:rsidRPr="00A725F8">
        <w:t>es</w:t>
      </w:r>
      <w:r w:rsidR="00BF2C73" w:rsidRPr="00A725F8">
        <w:t>t en avantage numérique.</w:t>
      </w:r>
      <w:r w:rsidR="007D3F17" w:rsidRPr="00A725F8">
        <w:t xml:space="preserve"> Le contrôle d’une équipe </w:t>
      </w:r>
      <w:r w:rsidR="006E53FF" w:rsidRPr="00A725F8">
        <w:t>s</w:t>
      </w:r>
      <w:r w:rsidR="007D3F17" w:rsidRPr="00A725F8">
        <w:t xml:space="preserve">e fait à partir des flèches de tempo de l’équipe. Il sera possible de contrôler une équipe, les deux ou aucune des deux. </w:t>
      </w:r>
    </w:p>
    <w:p w14:paraId="130ED5FD" w14:textId="67265D30" w:rsidR="007E471E" w:rsidRPr="00A725F8" w:rsidRDefault="007E471E" w:rsidP="00BB0B9E">
      <w:r w:rsidRPr="00A725F8">
        <w:rPr>
          <w:noProof/>
        </w:rPr>
        <w:drawing>
          <wp:inline distT="0" distB="0" distL="0" distR="0" wp14:anchorId="45D1F3AC" wp14:editId="3AABAD46">
            <wp:extent cx="5274310" cy="869950"/>
            <wp:effectExtent l="0" t="0" r="2540" b="6350"/>
            <wp:docPr id="1346771237" name="Image 1" descr="Une image contenant capture d’écran, Police, lign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71237" name="Image 1" descr="Une image contenant capture d’écran, Police, ligne, texte&#10;&#10;Description générée automatiquement"/>
                    <pic:cNvPicPr/>
                  </pic:nvPicPr>
                  <pic:blipFill>
                    <a:blip r:embed="rId11"/>
                    <a:stretch>
                      <a:fillRect/>
                    </a:stretch>
                  </pic:blipFill>
                  <pic:spPr>
                    <a:xfrm>
                      <a:off x="0" y="0"/>
                      <a:ext cx="5274310" cy="869950"/>
                    </a:xfrm>
                    <a:prstGeom prst="rect">
                      <a:avLst/>
                    </a:prstGeom>
                  </pic:spPr>
                </pic:pic>
              </a:graphicData>
            </a:graphic>
          </wp:inline>
        </w:drawing>
      </w:r>
    </w:p>
    <w:p w14:paraId="1B69BA1B" w14:textId="36A0F9C6" w:rsidR="0073565D" w:rsidRDefault="46553DBD" w:rsidP="46553DBD">
      <w:r w:rsidRPr="00A725F8">
        <w:t>Le tempo très défensif va augmenter de +2 la cote défensive de tous les joueurs et baisser la cote offensive de -2, le tempo défensif va augmenter de +1 la cote défensive des joueurs et modifier de -1 la cote offensive. Le tempo neutre ne modifiera pas la cote. Le même principe s’applique pour les tempos offensifs qui boosteront la cote offensive de +1 et baissera la cote défensive de -1 et le tempo très offensif va modifier la cote offensive de +1 et la cote défensive de -1.</w:t>
      </w:r>
    </w:p>
    <w:p w14:paraId="7DD84F44" w14:textId="5B3FCFE0" w:rsidR="007125BF" w:rsidRDefault="007125BF" w:rsidP="00EC71D8"/>
    <w:p w14:paraId="52B2BD7E" w14:textId="206556DE" w:rsidR="007125BF" w:rsidRDefault="007125BF">
      <w:r>
        <w:br w:type="page"/>
      </w:r>
    </w:p>
    <w:p w14:paraId="6AC24DB9" w14:textId="77777777" w:rsidR="007125BF" w:rsidRPr="00EC71D8" w:rsidRDefault="007125BF" w:rsidP="00EC71D8"/>
    <w:p w14:paraId="46440E59" w14:textId="77777777" w:rsidR="00643951" w:rsidRPr="00A725F8" w:rsidRDefault="0BE2A40B" w:rsidP="46553DBD">
      <w:pPr>
        <w:pStyle w:val="Titre2"/>
      </w:pPr>
      <w:bookmarkStart w:id="11" w:name="_Toc148634367"/>
      <w:r w:rsidRPr="00A725F8">
        <w:t>Menu principal</w:t>
      </w:r>
      <w:bookmarkEnd w:id="11"/>
    </w:p>
    <w:p w14:paraId="4E9B671E" w14:textId="506B7A6A" w:rsidR="00D601CC" w:rsidRPr="00A725F8" w:rsidRDefault="00D601CC" w:rsidP="00643951">
      <w:r w:rsidRPr="00A725F8">
        <w:rPr>
          <w:noProof/>
        </w:rPr>
        <w:drawing>
          <wp:inline distT="0" distB="0" distL="0" distR="0" wp14:anchorId="5595FAB3" wp14:editId="00B1BD33">
            <wp:extent cx="5267325" cy="2726492"/>
            <wp:effectExtent l="0" t="0" r="3175" b="3810"/>
            <wp:docPr id="1860460085" name="Image 1" descr="Une image contenant texte, capture d’écran, équipement sportif,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2">
                      <a:extLst>
                        <a:ext uri="{28A0092B-C50C-407E-A947-70E740481C1C}">
                          <a14:useLocalDpi xmlns:a14="http://schemas.microsoft.com/office/drawing/2010/main" val="0"/>
                        </a:ext>
                      </a:extLst>
                    </a:blip>
                    <a:stretch>
                      <a:fillRect/>
                    </a:stretch>
                  </pic:blipFill>
                  <pic:spPr>
                    <a:xfrm>
                      <a:off x="0" y="0"/>
                      <a:ext cx="5267325" cy="2726492"/>
                    </a:xfrm>
                    <a:prstGeom prst="rect">
                      <a:avLst/>
                    </a:prstGeom>
                  </pic:spPr>
                </pic:pic>
              </a:graphicData>
            </a:graphic>
          </wp:inline>
        </w:drawing>
      </w:r>
    </w:p>
    <w:p w14:paraId="025BDAF8" w14:textId="283D315C" w:rsidR="00845B87" w:rsidRPr="00A725F8" w:rsidRDefault="00845B87" w:rsidP="00D601CC">
      <w:pPr>
        <w:jc w:val="right"/>
      </w:pPr>
      <w:r w:rsidRPr="00A725F8">
        <w:t xml:space="preserve">Fig. 2 : </w:t>
      </w:r>
      <w:r w:rsidR="00D601CC" w:rsidRPr="00A725F8">
        <w:t>Menu principal</w:t>
      </w:r>
    </w:p>
    <w:p w14:paraId="746DB18E" w14:textId="3235EC51" w:rsidR="00D601CC" w:rsidRPr="00A725F8" w:rsidRDefault="0BE2A40B" w:rsidP="00D601CC">
      <w:r w:rsidRPr="00A725F8">
        <w:t>Lors de l’ouverture du jeu, le menu principal sera la première page présentée. Elle dirigera l’utilisateur ou il souhaite aller, soit dans un match immédiat, fonctionnalité qui permet de simuler un match avec les équipes que l’utilisateur choisira. Ou le mode Directeur général ou l’utilisateur pourra joueur une saison avec une équipe de son choix.</w:t>
      </w:r>
    </w:p>
    <w:p w14:paraId="13D241CF" w14:textId="3837F8BD" w:rsidR="00D601CC" w:rsidRPr="00A725F8" w:rsidRDefault="0BE2A40B" w:rsidP="0BE2A40B">
      <w:pPr>
        <w:pStyle w:val="Titre3"/>
      </w:pPr>
      <w:bookmarkStart w:id="12" w:name="_Toc148634368"/>
      <w:r w:rsidRPr="00A725F8">
        <w:t>Cas d’utilisation “Menu Principal”</w:t>
      </w:r>
      <w:bookmarkEnd w:id="12"/>
    </w:p>
    <w:p w14:paraId="47C1F977" w14:textId="019A243E" w:rsidR="00D601CC" w:rsidRPr="00A725F8" w:rsidRDefault="00036C0B" w:rsidP="0BE2A40B">
      <w:r w:rsidRPr="00A725F8">
        <w:rPr>
          <w:noProof/>
        </w:rPr>
        <w:drawing>
          <wp:inline distT="0" distB="0" distL="0" distR="0" wp14:anchorId="15DC5B38" wp14:editId="7C7E30C4">
            <wp:extent cx="3517999" cy="2396636"/>
            <wp:effectExtent l="0" t="0" r="0" b="0"/>
            <wp:docPr id="288560513" name="Image 28856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517999" cy="2396636"/>
                    </a:xfrm>
                    <a:prstGeom prst="rect">
                      <a:avLst/>
                    </a:prstGeom>
                  </pic:spPr>
                </pic:pic>
              </a:graphicData>
            </a:graphic>
          </wp:inline>
        </w:drawing>
      </w:r>
      <w:r w:rsidRPr="00A725F8">
        <w:br w:type="page"/>
      </w:r>
    </w:p>
    <w:p w14:paraId="5BEC1C18" w14:textId="612C5C66" w:rsidR="00CE12BA" w:rsidRPr="00A725F8" w:rsidRDefault="0BE2A40B" w:rsidP="00CE12BA">
      <w:pPr>
        <w:pStyle w:val="Titre2"/>
      </w:pPr>
      <w:bookmarkStart w:id="13" w:name="_Toc148634369"/>
      <w:r w:rsidRPr="00A725F8">
        <w:lastRenderedPageBreak/>
        <w:t>Match immédiat</w:t>
      </w:r>
      <w:bookmarkEnd w:id="13"/>
    </w:p>
    <w:p w14:paraId="38F484EC" w14:textId="77777777" w:rsidR="00643951" w:rsidRPr="00A725F8" w:rsidRDefault="00643951" w:rsidP="00643951"/>
    <w:p w14:paraId="58E23F4D" w14:textId="2FB9A849" w:rsidR="00CE6A72" w:rsidRPr="00A725F8" w:rsidRDefault="00CE6A72" w:rsidP="00643951">
      <w:r w:rsidRPr="00A725F8">
        <w:rPr>
          <w:noProof/>
        </w:rPr>
        <w:drawing>
          <wp:inline distT="0" distB="0" distL="0" distR="0" wp14:anchorId="7653BDCA" wp14:editId="050CC34E">
            <wp:extent cx="5244575" cy="2710687"/>
            <wp:effectExtent l="0" t="0" r="0" b="5715"/>
            <wp:docPr id="641180591"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4">
                      <a:extLst>
                        <a:ext uri="{28A0092B-C50C-407E-A947-70E740481C1C}">
                          <a14:useLocalDpi xmlns:a14="http://schemas.microsoft.com/office/drawing/2010/main" val="0"/>
                        </a:ext>
                      </a:extLst>
                    </a:blip>
                    <a:stretch>
                      <a:fillRect/>
                    </a:stretch>
                  </pic:blipFill>
                  <pic:spPr>
                    <a:xfrm>
                      <a:off x="0" y="0"/>
                      <a:ext cx="5244575" cy="2710687"/>
                    </a:xfrm>
                    <a:prstGeom prst="rect">
                      <a:avLst/>
                    </a:prstGeom>
                  </pic:spPr>
                </pic:pic>
              </a:graphicData>
            </a:graphic>
          </wp:inline>
        </w:drawing>
      </w:r>
    </w:p>
    <w:p w14:paraId="26B74726" w14:textId="143BF6C8" w:rsidR="00822B34" w:rsidRPr="00A725F8" w:rsidRDefault="00440A2C" w:rsidP="00CE6A72">
      <w:r w:rsidRPr="00A725F8">
        <w:t>La carte du match immédiat permet de sélectionner</w:t>
      </w:r>
      <w:r w:rsidR="00994452" w:rsidRPr="00A725F8">
        <w:t xml:space="preserve"> dans les équipes sélectionné</w:t>
      </w:r>
      <w:r w:rsidR="00B9179D" w:rsidRPr="00A725F8">
        <w:t>e</w:t>
      </w:r>
      <w:r w:rsidR="00994452" w:rsidRPr="00A725F8">
        <w:t>s</w:t>
      </w:r>
      <w:r w:rsidRPr="00A725F8">
        <w:t xml:space="preserve"> deux équipes qui vont s’affronter</w:t>
      </w:r>
      <w:r w:rsidR="00994452" w:rsidRPr="00A725F8">
        <w:t xml:space="preserve"> pour seulement une partie sans garder les statistiques</w:t>
      </w:r>
      <w:r w:rsidR="00F8232D" w:rsidRPr="00A725F8">
        <w:t xml:space="preserve"> qui </w:t>
      </w:r>
      <w:r w:rsidR="00A03047" w:rsidRPr="00A725F8">
        <w:t>sont utiles pour la saison régulière.</w:t>
      </w:r>
    </w:p>
    <w:p w14:paraId="7F979CB1" w14:textId="582A3602" w:rsidR="00E81DE0" w:rsidRPr="00A725F8" w:rsidRDefault="00E81DE0">
      <w:r w:rsidRPr="00A725F8">
        <w:br w:type="page"/>
      </w:r>
    </w:p>
    <w:p w14:paraId="6666D8F2" w14:textId="5FA658C6" w:rsidR="00A03047" w:rsidRPr="00A725F8" w:rsidRDefault="0BE2A40B" w:rsidP="00E81DE0">
      <w:pPr>
        <w:pStyle w:val="Titre2"/>
      </w:pPr>
      <w:bookmarkStart w:id="14" w:name="_Toc148634370"/>
      <w:r w:rsidRPr="00A725F8">
        <w:lastRenderedPageBreak/>
        <w:t>Mode Directeur Général</w:t>
      </w:r>
      <w:bookmarkEnd w:id="14"/>
    </w:p>
    <w:p w14:paraId="101AF1CE" w14:textId="2B515FC7" w:rsidR="00E81DE0" w:rsidRPr="00A725F8" w:rsidRDefault="00E81DE0" w:rsidP="46553DBD">
      <w:r w:rsidRPr="00A725F8">
        <w:rPr>
          <w:noProof/>
        </w:rPr>
        <w:drawing>
          <wp:inline distT="0" distB="0" distL="0" distR="0" wp14:anchorId="402242CB" wp14:editId="0ED5B17C">
            <wp:extent cx="5267325" cy="2737664"/>
            <wp:effectExtent l="0" t="0" r="0" b="7620"/>
            <wp:docPr id="1650856490" name="Image 1" descr="Une image contenant texte, capture d’écran,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5">
                      <a:extLst>
                        <a:ext uri="{28A0092B-C50C-407E-A947-70E740481C1C}">
                          <a14:useLocalDpi xmlns:a14="http://schemas.microsoft.com/office/drawing/2010/main" val="0"/>
                        </a:ext>
                      </a:extLst>
                    </a:blip>
                    <a:stretch>
                      <a:fillRect/>
                    </a:stretch>
                  </pic:blipFill>
                  <pic:spPr>
                    <a:xfrm>
                      <a:off x="0" y="0"/>
                      <a:ext cx="5267325" cy="2737664"/>
                    </a:xfrm>
                    <a:prstGeom prst="rect">
                      <a:avLst/>
                    </a:prstGeom>
                  </pic:spPr>
                </pic:pic>
              </a:graphicData>
            </a:graphic>
          </wp:inline>
        </w:drawing>
      </w:r>
    </w:p>
    <w:p w14:paraId="054293E3" w14:textId="02F17BEE" w:rsidR="0BE2A40B" w:rsidRDefault="0BE2A40B">
      <w:r w:rsidRPr="00A725F8">
        <w:t>Le mode directeur général simule une saison au complet, chaque équipe va jouer deux fois un contre l’autre. Un calendrier qui affiche les matches avenir, une messagerie pour des retours sur des échanges entre joueurs, la liste des joueurs, les paires/trios et la table de la ligue seront des options qui seront disponibles pour l’utilisateur. Le bouton Jouer le match va rediriger l’utilisateur à la page ou le match est joué.</w:t>
      </w:r>
    </w:p>
    <w:p w14:paraId="0308B6CC" w14:textId="5EE3D804" w:rsidR="001213F1" w:rsidRDefault="00BF6C92">
      <w:r w:rsidRPr="00BF6C92">
        <w:rPr>
          <w:noProof/>
        </w:rPr>
        <w:drawing>
          <wp:inline distT="0" distB="0" distL="0" distR="0" wp14:anchorId="65E2E9F2" wp14:editId="2F569D89">
            <wp:extent cx="5274310" cy="2734945"/>
            <wp:effectExtent l="0" t="0" r="2540" b="8255"/>
            <wp:docPr id="186325449"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5449" name="Image 1" descr="Une image contenant texte, capture d’écran, affichage, logiciel&#10;&#10;Description générée automatiquement"/>
                    <pic:cNvPicPr/>
                  </pic:nvPicPr>
                  <pic:blipFill>
                    <a:blip r:embed="rId16"/>
                    <a:stretch>
                      <a:fillRect/>
                    </a:stretch>
                  </pic:blipFill>
                  <pic:spPr>
                    <a:xfrm>
                      <a:off x="0" y="0"/>
                      <a:ext cx="5274310" cy="2734945"/>
                    </a:xfrm>
                    <a:prstGeom prst="rect">
                      <a:avLst/>
                    </a:prstGeom>
                  </pic:spPr>
                </pic:pic>
              </a:graphicData>
            </a:graphic>
          </wp:inline>
        </w:drawing>
      </w:r>
    </w:p>
    <w:p w14:paraId="36329FF1" w14:textId="67991BAA" w:rsidR="001213F1" w:rsidRDefault="001213F1">
      <w:r>
        <w:t xml:space="preserve">La messagerie sera </w:t>
      </w:r>
      <w:r w:rsidR="00B42F30">
        <w:t xml:space="preserve">la ou l’utilisateur sera mis </w:t>
      </w:r>
      <w:r w:rsidR="005C0B85">
        <w:t>à</w:t>
      </w:r>
      <w:r w:rsidR="00B42F30">
        <w:t xml:space="preserve"> jour des </w:t>
      </w:r>
      <w:r w:rsidR="005C0B85">
        <w:t>jours des développements concernant son équipe</w:t>
      </w:r>
      <w:r w:rsidR="000B6295">
        <w:t>, comme des matches à venir, les blessures</w:t>
      </w:r>
      <w:r w:rsidR="00562D0C">
        <w:t xml:space="preserve"> et d’autres faits sur la ligue et les autres équipes.</w:t>
      </w:r>
    </w:p>
    <w:p w14:paraId="30475992" w14:textId="6227B0EF" w:rsidR="00562D0C" w:rsidRDefault="00FF4893">
      <w:r w:rsidRPr="00FF4893">
        <w:rPr>
          <w:noProof/>
        </w:rPr>
        <w:lastRenderedPageBreak/>
        <w:drawing>
          <wp:inline distT="0" distB="0" distL="0" distR="0" wp14:anchorId="27BBAE72" wp14:editId="7BD612E6">
            <wp:extent cx="5274310" cy="2753995"/>
            <wp:effectExtent l="0" t="0" r="2540" b="8255"/>
            <wp:docPr id="667387734" name="Image 1" descr="Une image contenant texte, capture d’écran,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87734" name="Image 1" descr="Une image contenant texte, capture d’écran, ligne, Parallèle&#10;&#10;Description générée automatiquement"/>
                    <pic:cNvPicPr/>
                  </pic:nvPicPr>
                  <pic:blipFill>
                    <a:blip r:embed="rId17"/>
                    <a:stretch>
                      <a:fillRect/>
                    </a:stretch>
                  </pic:blipFill>
                  <pic:spPr>
                    <a:xfrm>
                      <a:off x="0" y="0"/>
                      <a:ext cx="5274310" cy="2753995"/>
                    </a:xfrm>
                    <a:prstGeom prst="rect">
                      <a:avLst/>
                    </a:prstGeom>
                  </pic:spPr>
                </pic:pic>
              </a:graphicData>
            </a:graphic>
          </wp:inline>
        </w:drawing>
      </w:r>
    </w:p>
    <w:p w14:paraId="3A876BC6" w14:textId="7DC3AA9F" w:rsidR="00FF4893" w:rsidRDefault="00FF4893">
      <w:r>
        <w:t>La page « Liste des joueurs »</w:t>
      </w:r>
      <w:r w:rsidR="00E11CBF">
        <w:t xml:space="preserve"> permet d’afficher les statistiques des joueurs et </w:t>
      </w:r>
      <w:r w:rsidR="00100111">
        <w:t>afficher plus d’information si l’utilisateur sélectionne un joueur.</w:t>
      </w:r>
    </w:p>
    <w:p w14:paraId="2081865A" w14:textId="426075C3" w:rsidR="00197DA6" w:rsidRDefault="00FC34EA">
      <w:r w:rsidRPr="00FC34EA">
        <w:rPr>
          <w:noProof/>
        </w:rPr>
        <w:drawing>
          <wp:inline distT="0" distB="0" distL="0" distR="0" wp14:anchorId="099285F8" wp14:editId="4A2FED3A">
            <wp:extent cx="5274310" cy="2741295"/>
            <wp:effectExtent l="0" t="0" r="2540" b="1905"/>
            <wp:docPr id="55821129" name="Image 1"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1129" name="Image 1" descr="Une image contenant texte, capture d’écran, ligne, nombre&#10;&#10;Description générée automatiquement"/>
                    <pic:cNvPicPr/>
                  </pic:nvPicPr>
                  <pic:blipFill>
                    <a:blip r:embed="rId18"/>
                    <a:stretch>
                      <a:fillRect/>
                    </a:stretch>
                  </pic:blipFill>
                  <pic:spPr>
                    <a:xfrm>
                      <a:off x="0" y="0"/>
                      <a:ext cx="5274310" cy="2741295"/>
                    </a:xfrm>
                    <a:prstGeom prst="rect">
                      <a:avLst/>
                    </a:prstGeom>
                  </pic:spPr>
                </pic:pic>
              </a:graphicData>
            </a:graphic>
          </wp:inline>
        </w:drawing>
      </w:r>
    </w:p>
    <w:p w14:paraId="540BFAE9" w14:textId="77777777" w:rsidR="00F41F09" w:rsidRDefault="00912C88">
      <w:r>
        <w:t xml:space="preserve">La </w:t>
      </w:r>
      <w:r w:rsidR="00FC34EA">
        <w:t>« Table de la ligue » permet d’afficher</w:t>
      </w:r>
      <w:r w:rsidR="00A37278">
        <w:t xml:space="preserve"> les équipes et les statistiques de la saison en cours</w:t>
      </w:r>
      <w:r w:rsidR="00F41F09">
        <w:t>. En cliquant sur l’équipe, il sera possible d’inspecter plus de détails sur l’équipe.</w:t>
      </w:r>
    </w:p>
    <w:p w14:paraId="7A7743AE" w14:textId="432A97BD" w:rsidR="00912C88" w:rsidRPr="00A725F8" w:rsidRDefault="00F41F09">
      <w:r>
        <w:br w:type="page"/>
      </w:r>
    </w:p>
    <w:p w14:paraId="00D2927D" w14:textId="1C60D437" w:rsidR="0BE2A40B" w:rsidRPr="00A725F8" w:rsidRDefault="0BE2A40B" w:rsidP="0BE2A40B">
      <w:pPr>
        <w:pStyle w:val="Titre3"/>
      </w:pPr>
      <w:bookmarkStart w:id="15" w:name="_Toc148634371"/>
      <w:r w:rsidRPr="00A725F8">
        <w:lastRenderedPageBreak/>
        <w:t>Cas d’utilisation “Mode DG”</w:t>
      </w:r>
      <w:bookmarkEnd w:id="15"/>
    </w:p>
    <w:p w14:paraId="309638A4" w14:textId="150A6EA1" w:rsidR="00C157EC" w:rsidRPr="00A725F8" w:rsidRDefault="00791D05" w:rsidP="00C157EC">
      <w:r w:rsidRPr="00A725F8">
        <w:t>Voici comment l’utilisateur peux afficher les données des équipes ou des joueurs.</w:t>
      </w:r>
    </w:p>
    <w:p w14:paraId="6FD508E2" w14:textId="3274D40D" w:rsidR="0BE2A40B" w:rsidRPr="00A725F8" w:rsidRDefault="0BE2A40B" w:rsidP="0BE2A40B">
      <w:r w:rsidRPr="00A725F8">
        <w:rPr>
          <w:noProof/>
        </w:rPr>
        <w:drawing>
          <wp:inline distT="0" distB="0" distL="0" distR="0" wp14:anchorId="47F39342" wp14:editId="766C875C">
            <wp:extent cx="5202116" cy="2709435"/>
            <wp:effectExtent l="0" t="0" r="0" b="0"/>
            <wp:docPr id="1529461480" name="Image 152946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02116" cy="2709435"/>
                    </a:xfrm>
                    <a:prstGeom prst="rect">
                      <a:avLst/>
                    </a:prstGeom>
                  </pic:spPr>
                </pic:pic>
              </a:graphicData>
            </a:graphic>
          </wp:inline>
        </w:drawing>
      </w:r>
    </w:p>
    <w:p w14:paraId="5A79AD2B" w14:textId="04302B27" w:rsidR="0BE2A40B" w:rsidRPr="00A725F8" w:rsidRDefault="0BE2A40B" w:rsidP="0BE2A40B"/>
    <w:p w14:paraId="67C39C92" w14:textId="2534ACB0" w:rsidR="0BE2A40B" w:rsidRPr="00A725F8" w:rsidRDefault="0BE2A40B" w:rsidP="0BE2A40B">
      <w:pPr>
        <w:pStyle w:val="Titre"/>
      </w:pPr>
      <w:bookmarkStart w:id="16" w:name="_Toc148634372"/>
      <w:r w:rsidRPr="00A725F8">
        <w:t>Diagramme de classe</w:t>
      </w:r>
      <w:bookmarkEnd w:id="16"/>
    </w:p>
    <w:p w14:paraId="638A1F09" w14:textId="76A6A24B" w:rsidR="0BE2A40B" w:rsidRPr="00A725F8" w:rsidRDefault="0BE2A40B" w:rsidP="0BE2A40B">
      <w:r w:rsidRPr="00A725F8">
        <w:rPr>
          <w:noProof/>
        </w:rPr>
        <w:drawing>
          <wp:inline distT="0" distB="0" distL="0" distR="0" wp14:anchorId="6B2DF70E" wp14:editId="184DF67E">
            <wp:extent cx="4674642" cy="3178419"/>
            <wp:effectExtent l="0" t="0" r="0" b="0"/>
            <wp:docPr id="1513227866" name="Image 1513227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674642" cy="3178419"/>
                    </a:xfrm>
                    <a:prstGeom prst="rect">
                      <a:avLst/>
                    </a:prstGeom>
                  </pic:spPr>
                </pic:pic>
              </a:graphicData>
            </a:graphic>
          </wp:inline>
        </w:drawing>
      </w:r>
    </w:p>
    <w:p w14:paraId="76DA5492" w14:textId="30E665E2" w:rsidR="00E20C31" w:rsidRPr="00A725F8" w:rsidRDefault="005E2BDF" w:rsidP="00640F6C">
      <w:r w:rsidRPr="00A725F8">
        <w:br w:type="page"/>
      </w:r>
    </w:p>
    <w:p w14:paraId="4493BA2E" w14:textId="6474A8EF" w:rsidR="46553DBD" w:rsidRPr="00A725F8" w:rsidRDefault="0BE2A40B" w:rsidP="46553DBD">
      <w:pPr>
        <w:pStyle w:val="Titre1"/>
      </w:pPr>
      <w:bookmarkStart w:id="17" w:name="_Toc148634373"/>
      <w:r w:rsidRPr="00A725F8">
        <w:lastRenderedPageBreak/>
        <w:t>User Story</w:t>
      </w:r>
      <w:bookmarkEnd w:id="17"/>
    </w:p>
    <w:p w14:paraId="6B1A732C" w14:textId="3AD9235C" w:rsidR="46553DBD" w:rsidRPr="00A725F8" w:rsidRDefault="0BE2A40B" w:rsidP="46553DBD">
      <w:pPr>
        <w:pStyle w:val="Titre2"/>
      </w:pPr>
      <w:bookmarkStart w:id="18" w:name="_Toc148634374"/>
      <w:r w:rsidRPr="00A725F8">
        <w:t>Faire un match immédiat</w:t>
      </w:r>
      <w:bookmarkEnd w:id="18"/>
    </w:p>
    <w:p w14:paraId="7D0F80D2" w14:textId="77777777" w:rsidR="00434625" w:rsidRPr="00A725F8" w:rsidRDefault="46553DBD" w:rsidP="46553DBD">
      <w:r w:rsidRPr="00A725F8">
        <w:t>L’objectif du match immédiat est de simuler un match avec les équipes sélectionnées sans passer par la création d’une saison pour simuler un match entre deux équipes sélectionnées.</w:t>
      </w:r>
    </w:p>
    <w:p w14:paraId="05D72E8F" w14:textId="43F3A83B" w:rsidR="001D739B" w:rsidRPr="00A725F8" w:rsidRDefault="001D739B" w:rsidP="46553DBD">
      <w:r w:rsidRPr="00A725F8">
        <w:t>Précondition : L’utilisateur est dans le mode de jeu « Match immédiat » et dans l’onglet</w:t>
      </w:r>
    </w:p>
    <w:p w14:paraId="0C29CBDA" w14:textId="71DF7FCB" w:rsidR="00434625" w:rsidRPr="00A725F8" w:rsidRDefault="00434625" w:rsidP="00434625">
      <w:pPr>
        <w:pStyle w:val="Paragraphedeliste"/>
        <w:numPr>
          <w:ilvl w:val="0"/>
          <w:numId w:val="25"/>
        </w:numPr>
      </w:pPr>
      <w:r w:rsidRPr="00A725F8">
        <w:t xml:space="preserve">L’utilisateur sélectionne </w:t>
      </w:r>
      <w:r w:rsidR="001D739B" w:rsidRPr="00A725F8">
        <w:t>l’équipe qui va jouer à l’étranger.</w:t>
      </w:r>
    </w:p>
    <w:p w14:paraId="56FA0017" w14:textId="1ED2BE86" w:rsidR="00434625" w:rsidRPr="00A725F8" w:rsidRDefault="001D739B" w:rsidP="00434625">
      <w:pPr>
        <w:pStyle w:val="Paragraphedeliste"/>
        <w:numPr>
          <w:ilvl w:val="0"/>
          <w:numId w:val="25"/>
        </w:numPr>
      </w:pPr>
      <w:r w:rsidRPr="00A725F8">
        <w:t>L’utilisateur sélectionne l’équipe qui va jouer à domicile.</w:t>
      </w:r>
    </w:p>
    <w:p w14:paraId="6096789F" w14:textId="5B849513" w:rsidR="001D739B" w:rsidRPr="00A725F8" w:rsidRDefault="00C169DF" w:rsidP="00434625">
      <w:pPr>
        <w:pStyle w:val="Paragraphedeliste"/>
        <w:numPr>
          <w:ilvl w:val="0"/>
          <w:numId w:val="25"/>
        </w:numPr>
      </w:pPr>
      <w:r w:rsidRPr="00A725F8">
        <w:t xml:space="preserve">L’utilisateur sélectionne </w:t>
      </w:r>
      <w:r w:rsidR="00593A4B" w:rsidRPr="00A725F8">
        <w:t>quelle équipe</w:t>
      </w:r>
      <w:r w:rsidRPr="00A725F8">
        <w:t xml:space="preserve"> il veut </w:t>
      </w:r>
      <w:r w:rsidR="00593A4B" w:rsidRPr="00A725F8">
        <w:t>contrôler.</w:t>
      </w:r>
    </w:p>
    <w:p w14:paraId="1F6CD287" w14:textId="5EB7BF14" w:rsidR="00AC2EFA" w:rsidRPr="00A725F8" w:rsidRDefault="00593A4B" w:rsidP="0BE2A40B">
      <w:pPr>
        <w:pStyle w:val="Paragraphedeliste"/>
        <w:numPr>
          <w:ilvl w:val="0"/>
          <w:numId w:val="25"/>
        </w:numPr>
      </w:pPr>
      <w:r w:rsidRPr="00A725F8">
        <w:t>L’utilisateur clique le bouton Confirmer et le match entre les deux équipes démarre.</w:t>
      </w:r>
    </w:p>
    <w:p w14:paraId="66672840" w14:textId="6613C4AB" w:rsidR="46553DBD" w:rsidRPr="00A725F8" w:rsidRDefault="0BE2A40B" w:rsidP="00472502">
      <w:pPr>
        <w:pStyle w:val="Titre"/>
      </w:pPr>
      <w:bookmarkStart w:id="19" w:name="_Toc148634375"/>
      <w:r w:rsidRPr="00A725F8">
        <w:t>Mode Directeur Général</w:t>
      </w:r>
      <w:bookmarkEnd w:id="19"/>
    </w:p>
    <w:p w14:paraId="1D9F977D" w14:textId="04E656CC" w:rsidR="00D975CE" w:rsidRPr="00A725F8" w:rsidRDefault="00D975CE" w:rsidP="00D975CE">
      <w:r w:rsidRPr="00A725F8">
        <w:t>En tout temps dans le « Monde Directeur Général » :</w:t>
      </w:r>
    </w:p>
    <w:p w14:paraId="75710EAC" w14:textId="030B5DAA" w:rsidR="00D975CE" w:rsidRPr="00A725F8" w:rsidRDefault="00D975CE" w:rsidP="00D975CE">
      <w:pPr>
        <w:pStyle w:val="Paragraphedeliste"/>
        <w:numPr>
          <w:ilvl w:val="0"/>
          <w:numId w:val="27"/>
        </w:numPr>
      </w:pPr>
      <w:r w:rsidRPr="00A725F8">
        <w:t>L’utilisateur peux naviguer dans les onglets</w:t>
      </w:r>
    </w:p>
    <w:p w14:paraId="4D5F6BA9" w14:textId="5F52C3E6" w:rsidR="00D975CE" w:rsidRPr="00A725F8" w:rsidRDefault="00D975CE" w:rsidP="00D975CE">
      <w:pPr>
        <w:pStyle w:val="Paragraphedeliste"/>
        <w:numPr>
          <w:ilvl w:val="0"/>
          <w:numId w:val="27"/>
        </w:numPr>
      </w:pPr>
      <w:r w:rsidRPr="00A725F8">
        <w:t xml:space="preserve">Peut lire la date </w:t>
      </w:r>
      <w:r w:rsidR="007842FB" w:rsidRPr="00A725F8">
        <w:t xml:space="preserve">virtuelle. </w:t>
      </w:r>
    </w:p>
    <w:p w14:paraId="775A8A02" w14:textId="3E9E29BF" w:rsidR="008B7FE8" w:rsidRPr="00A725F8" w:rsidRDefault="008B7FE8" w:rsidP="00D975CE">
      <w:pPr>
        <w:pStyle w:val="Paragraphedeliste"/>
        <w:numPr>
          <w:ilvl w:val="0"/>
          <w:numId w:val="27"/>
        </w:numPr>
      </w:pPr>
      <w:r w:rsidRPr="00A725F8">
        <w:t>Peux appuyer sur « Continuer » pour simuler une journée virtuelle, ou en cas de jour de match, l’utilisateur peut jouer la partie.</w:t>
      </w:r>
    </w:p>
    <w:p w14:paraId="1D1171DF" w14:textId="3DCD51A8" w:rsidR="00472502" w:rsidRPr="00A725F8" w:rsidRDefault="0BE2A40B" w:rsidP="00472502">
      <w:pPr>
        <w:pStyle w:val="Titre3"/>
      </w:pPr>
      <w:bookmarkStart w:id="20" w:name="_Toc148634376"/>
      <w:r w:rsidRPr="00A725F8">
        <w:t>Calendrier</w:t>
      </w:r>
      <w:bookmarkEnd w:id="20"/>
    </w:p>
    <w:p w14:paraId="26EF8EA2" w14:textId="04BDC854" w:rsidR="00472502" w:rsidRPr="00A725F8" w:rsidRDefault="0BE2A40B" w:rsidP="00472502">
      <w:r w:rsidRPr="00A725F8">
        <w:t>Quand l’utilisateur sélectionne l’onglet « Calendrier », l’utilisateur est présenté avec un calendrier. Il va afficher la programmation de l’équipe et les logos des prochains adversaires et s'ils sont à domicile ou à l’étranger.</w:t>
      </w:r>
    </w:p>
    <w:p w14:paraId="345E8CD7" w14:textId="5F9E6F35" w:rsidR="009E058E" w:rsidRPr="00A725F8" w:rsidRDefault="009E058E" w:rsidP="00472502">
      <w:r w:rsidRPr="00A725F8">
        <w:t>Scénario 1 :</w:t>
      </w:r>
    </w:p>
    <w:p w14:paraId="2D7A1F3D" w14:textId="4E0DA11D" w:rsidR="00AC2EFA" w:rsidRPr="00A725F8" w:rsidRDefault="00874E7A" w:rsidP="00CC4A39">
      <w:pPr>
        <w:pStyle w:val="Paragraphedeliste"/>
        <w:numPr>
          <w:ilvl w:val="0"/>
          <w:numId w:val="17"/>
        </w:numPr>
      </w:pPr>
      <w:r w:rsidRPr="00A725F8">
        <w:t>L’utilisateur peu</w:t>
      </w:r>
      <w:r w:rsidR="00AC2EFA" w:rsidRPr="00A725F8">
        <w:t>t sélectionner une date dans le calendrier</w:t>
      </w:r>
    </w:p>
    <w:p w14:paraId="74935057" w14:textId="41F386F0" w:rsidR="00CC4A39" w:rsidRPr="00A725F8" w:rsidRDefault="00263798" w:rsidP="009E058E">
      <w:pPr>
        <w:pStyle w:val="Paragraphedeliste"/>
        <w:numPr>
          <w:ilvl w:val="0"/>
          <w:numId w:val="19"/>
        </w:numPr>
      </w:pPr>
      <w:r w:rsidRPr="00A725F8">
        <w:t>L’utilisateur peut simuler les matchs et se rendre à cette journée en particulier</w:t>
      </w:r>
    </w:p>
    <w:p w14:paraId="6C5C469F" w14:textId="77777777" w:rsidR="009E058E" w:rsidRPr="00A725F8" w:rsidRDefault="00392A23" w:rsidP="00263798">
      <w:pPr>
        <w:pStyle w:val="Paragraphedeliste"/>
        <w:numPr>
          <w:ilvl w:val="0"/>
          <w:numId w:val="19"/>
        </w:numPr>
      </w:pPr>
      <w:r w:rsidRPr="00A725F8">
        <w:t xml:space="preserve">Pour </w:t>
      </w:r>
      <w:r w:rsidR="00A4680E" w:rsidRPr="00A725F8">
        <w:t>les matchs</w:t>
      </w:r>
      <w:r w:rsidRPr="00A725F8">
        <w:t xml:space="preserve"> </w:t>
      </w:r>
      <w:r w:rsidR="00A4680E" w:rsidRPr="00A725F8">
        <w:t xml:space="preserve">précédents la journée d’aujourd’hui virtuelle, les résultats vont </w:t>
      </w:r>
      <w:r w:rsidR="00CE1700" w:rsidRPr="00A725F8">
        <w:t>être</w:t>
      </w:r>
      <w:r w:rsidR="00A4680E" w:rsidRPr="00A725F8">
        <w:t xml:space="preserve"> affichés.</w:t>
      </w:r>
    </w:p>
    <w:p w14:paraId="739BC249" w14:textId="77777777" w:rsidR="009E058E" w:rsidRPr="00A725F8" w:rsidRDefault="009E058E" w:rsidP="009E058E">
      <w:r w:rsidRPr="00A725F8">
        <w:t>Scénario 2 :</w:t>
      </w:r>
    </w:p>
    <w:p w14:paraId="30E9E9C3" w14:textId="704B2091" w:rsidR="009E058E" w:rsidRPr="00A725F8" w:rsidRDefault="009E058E" w:rsidP="009E058E">
      <w:pPr>
        <w:pStyle w:val="Paragraphedeliste"/>
        <w:numPr>
          <w:ilvl w:val="0"/>
          <w:numId w:val="26"/>
        </w:numPr>
      </w:pPr>
      <w:r w:rsidRPr="00A725F8">
        <w:t>Si la date est un jour de match, le joueur peux sélectionner l’onglet « Afficher l’équipe »</w:t>
      </w:r>
      <w:r w:rsidR="00204AE1" w:rsidRPr="00A725F8">
        <w:t xml:space="preserve"> </w:t>
      </w:r>
      <w:r w:rsidRPr="00A725F8">
        <w:t>pour se préparer pour le prochain match.</w:t>
      </w:r>
    </w:p>
    <w:p w14:paraId="547CF5AE" w14:textId="14FD74F8" w:rsidR="00263798" w:rsidRPr="00A725F8" w:rsidRDefault="009E058E" w:rsidP="009E058E">
      <w:pPr>
        <w:pStyle w:val="Paragraphedeliste"/>
        <w:numPr>
          <w:ilvl w:val="0"/>
          <w:numId w:val="26"/>
        </w:numPr>
      </w:pPr>
      <w:r w:rsidRPr="00A725F8">
        <w:t>Pour les matchs précédents la journée d’aujourd’hui virtuelle, les résultats vont être affichés.</w:t>
      </w:r>
      <w:r w:rsidR="00A4680E" w:rsidRPr="00A725F8">
        <w:br/>
      </w:r>
    </w:p>
    <w:p w14:paraId="71E4AF98" w14:textId="46E2D899" w:rsidR="00A4680E" w:rsidRPr="00A725F8" w:rsidRDefault="0BE2A40B" w:rsidP="00CE1700">
      <w:pPr>
        <w:pStyle w:val="Titre3"/>
      </w:pPr>
      <w:bookmarkStart w:id="21" w:name="_Toc148634377"/>
      <w:r w:rsidRPr="00A725F8">
        <w:t>Initier un échange</w:t>
      </w:r>
      <w:bookmarkEnd w:id="21"/>
    </w:p>
    <w:p w14:paraId="0D597B76" w14:textId="1E20EF03" w:rsidR="001E6842" w:rsidRPr="00A725F8" w:rsidRDefault="001E6842" w:rsidP="001E6842">
      <w:r w:rsidRPr="00A725F8">
        <w:t>Dans le calendrier, qui est une sorte de page d’accueil pour le « Mode DG »</w:t>
      </w:r>
      <w:r w:rsidR="00556E67" w:rsidRPr="00A725F8">
        <w:t xml:space="preserve">, il y aura la fonction « Initier un échange ». Cette fonction permettra de changer les joueurs d’équipes. L’échange doit être juste, vous pouvez </w:t>
      </w:r>
      <w:r w:rsidR="002F27A7" w:rsidRPr="00A725F8">
        <w:t>proposer un échange et voir si l’autre équipe accepte.</w:t>
      </w:r>
    </w:p>
    <w:p w14:paraId="15260A66" w14:textId="570DBF13" w:rsidR="008220FE" w:rsidRPr="00A725F8" w:rsidRDefault="008220FE" w:rsidP="001E6842">
      <w:r w:rsidRPr="00A725F8">
        <w:lastRenderedPageBreak/>
        <w:t>Précondition : L’utilisateur est dans le mode de jeu « Mode Directeur Général » et dans l’onglet « Calendrier ».</w:t>
      </w:r>
    </w:p>
    <w:p w14:paraId="7AF6DEAA" w14:textId="32BC044C" w:rsidR="002F27A7" w:rsidRPr="00A725F8" w:rsidRDefault="006E5B06" w:rsidP="002F27A7">
      <w:pPr>
        <w:pStyle w:val="Paragraphedeliste"/>
        <w:numPr>
          <w:ilvl w:val="0"/>
          <w:numId w:val="20"/>
        </w:numPr>
      </w:pPr>
      <w:r w:rsidRPr="00A725F8">
        <w:t xml:space="preserve">L’utilisateur </w:t>
      </w:r>
      <w:r w:rsidR="00DA3884" w:rsidRPr="00A725F8">
        <w:t>sélectionne l’équipe avec qui initier l’échange.</w:t>
      </w:r>
    </w:p>
    <w:p w14:paraId="28ADA712" w14:textId="20B491B7" w:rsidR="00DA3884" w:rsidRPr="00A725F8" w:rsidRDefault="00CB3152" w:rsidP="002F27A7">
      <w:pPr>
        <w:pStyle w:val="Paragraphedeliste"/>
        <w:numPr>
          <w:ilvl w:val="0"/>
          <w:numId w:val="20"/>
        </w:numPr>
      </w:pPr>
      <w:r w:rsidRPr="00A725F8">
        <w:t>La liste des joueurs de l’équipe sélectionnée et l’équipe de l’utilisateur affiche</w:t>
      </w:r>
      <w:r w:rsidR="00281220" w:rsidRPr="00A725F8">
        <w:t xml:space="preserve">. </w:t>
      </w:r>
    </w:p>
    <w:p w14:paraId="43F1B826" w14:textId="7AF33370" w:rsidR="0018781F" w:rsidRPr="00A725F8" w:rsidRDefault="006109FA" w:rsidP="002F27A7">
      <w:pPr>
        <w:pStyle w:val="Paragraphedeliste"/>
        <w:numPr>
          <w:ilvl w:val="0"/>
          <w:numId w:val="20"/>
        </w:numPr>
      </w:pPr>
      <w:r w:rsidRPr="00A725F8">
        <w:t xml:space="preserve">L’utilisateur propose </w:t>
      </w:r>
      <w:r w:rsidR="0021159F" w:rsidRPr="00A725F8">
        <w:t>un échange</w:t>
      </w:r>
      <w:r w:rsidRPr="00A725F8">
        <w:t xml:space="preserve"> de joueurs (Le code va faire la différence des cotes des joueurs et </w:t>
      </w:r>
      <w:r w:rsidR="001B3ED4" w:rsidRPr="00A725F8">
        <w:t>soit accepter ou refuser l’offre</w:t>
      </w:r>
      <w:r w:rsidRPr="00A725F8">
        <w:t>)</w:t>
      </w:r>
    </w:p>
    <w:p w14:paraId="1E7BB40D" w14:textId="6707945B" w:rsidR="00CE1700" w:rsidRPr="00A725F8" w:rsidRDefault="0021159F" w:rsidP="002F27A7">
      <w:pPr>
        <w:pStyle w:val="Paragraphedeliste"/>
        <w:numPr>
          <w:ilvl w:val="0"/>
          <w:numId w:val="20"/>
        </w:numPr>
      </w:pPr>
      <w:r w:rsidRPr="00A725F8">
        <w:t xml:space="preserve">L’utilisateur cliquer sur le bouton « Proposer l’offre » et va avoir un retour </w:t>
      </w:r>
      <w:r w:rsidR="00CE1700" w:rsidRPr="00A725F8">
        <w:t>pour savoir si l’offre est acceptée ou refusée</w:t>
      </w:r>
      <w:r w:rsidR="002B6A99" w:rsidRPr="00A725F8">
        <w:t>.</w:t>
      </w:r>
    </w:p>
    <w:p w14:paraId="211791E9" w14:textId="4010530E" w:rsidR="00CE1700" w:rsidRPr="00A725F8" w:rsidRDefault="0BE2A40B" w:rsidP="00CE1700">
      <w:pPr>
        <w:pStyle w:val="Titre3"/>
      </w:pPr>
      <w:bookmarkStart w:id="22" w:name="_Toc148634378"/>
      <w:r w:rsidRPr="00A725F8">
        <w:t>Messagerie</w:t>
      </w:r>
      <w:bookmarkEnd w:id="22"/>
    </w:p>
    <w:p w14:paraId="6DEA730B" w14:textId="4954D3FC" w:rsidR="00CE1700" w:rsidRPr="00A725F8" w:rsidRDefault="00CE1700" w:rsidP="00CE1700">
      <w:r w:rsidRPr="00A725F8">
        <w:t xml:space="preserve">Dans l’onglet messagerie, l’utilisateur peut voir les matchs à venir comme une plateforme </w:t>
      </w:r>
      <w:proofErr w:type="gramStart"/>
      <w:r w:rsidRPr="00A725F8">
        <w:t>email</w:t>
      </w:r>
      <w:proofErr w:type="gramEnd"/>
      <w:r w:rsidRPr="00A725F8">
        <w:t>. Dans cette plateforme, l’utilisateur peux aussi recevoir des retours d’échanges.</w:t>
      </w:r>
    </w:p>
    <w:p w14:paraId="73F62DDE" w14:textId="621AFAA8" w:rsidR="00F40179" w:rsidRPr="00A725F8" w:rsidRDefault="00F40179" w:rsidP="00CE1700">
      <w:r w:rsidRPr="00A725F8">
        <w:t xml:space="preserve">L’utilisation de cette page sera comme n’importe quel </w:t>
      </w:r>
      <w:r w:rsidR="000C6462" w:rsidRPr="00A725F8">
        <w:t>boîte courriel.</w:t>
      </w:r>
    </w:p>
    <w:p w14:paraId="5656A3D5" w14:textId="664A2EF9" w:rsidR="00CC51D8" w:rsidRPr="00A725F8" w:rsidRDefault="00CC51D8" w:rsidP="00CC51D8">
      <w:r w:rsidRPr="00A725F8">
        <w:t>Précondition : L’utilisateur est dans le mode de jeu « Mode Directeur Général » et dans l’onglet « Messagerie »</w:t>
      </w:r>
    </w:p>
    <w:p w14:paraId="7CFECEF6" w14:textId="39FED777" w:rsidR="00CC51D8" w:rsidRPr="00A725F8" w:rsidRDefault="008A5369" w:rsidP="008A5369">
      <w:pPr>
        <w:pStyle w:val="Paragraphedeliste"/>
        <w:numPr>
          <w:ilvl w:val="0"/>
          <w:numId w:val="24"/>
        </w:numPr>
      </w:pPr>
      <w:r w:rsidRPr="00A725F8">
        <w:t xml:space="preserve">L’utilisateur peut sélectionner </w:t>
      </w:r>
      <w:r w:rsidR="003078E5" w:rsidRPr="00A725F8">
        <w:t>les courriels reçus</w:t>
      </w:r>
      <w:r w:rsidRPr="00A725F8">
        <w:t xml:space="preserve"> </w:t>
      </w:r>
      <w:r w:rsidR="003078E5" w:rsidRPr="00A725F8">
        <w:t>et les lires</w:t>
      </w:r>
    </w:p>
    <w:p w14:paraId="7A1B3DFE" w14:textId="40B6EBD8" w:rsidR="003078E5" w:rsidRPr="00A725F8" w:rsidRDefault="00AB557B" w:rsidP="008A5369">
      <w:pPr>
        <w:pStyle w:val="Paragraphedeliste"/>
        <w:numPr>
          <w:ilvl w:val="0"/>
          <w:numId w:val="24"/>
        </w:numPr>
      </w:pPr>
      <w:r w:rsidRPr="00A725F8">
        <w:t>En ouvrant les messages</w:t>
      </w:r>
      <w:r w:rsidR="001173F9" w:rsidRPr="00A725F8">
        <w:t>, il le marque comme lu</w:t>
      </w:r>
    </w:p>
    <w:p w14:paraId="5E3BE2AB" w14:textId="4466B66C" w:rsidR="001173F9" w:rsidRPr="00A725F8" w:rsidRDefault="001173F9" w:rsidP="008A5369">
      <w:pPr>
        <w:pStyle w:val="Paragraphedeliste"/>
        <w:numPr>
          <w:ilvl w:val="0"/>
          <w:numId w:val="24"/>
        </w:numPr>
      </w:pPr>
      <w:r w:rsidRPr="00A725F8">
        <w:t xml:space="preserve">Il peut marquer un courriel comme non-lu avec le </w:t>
      </w:r>
      <w:r w:rsidR="008220FE" w:rsidRPr="00A725F8">
        <w:t>bouton « Marquer comme non-lu »</w:t>
      </w:r>
    </w:p>
    <w:p w14:paraId="3EDFD640" w14:textId="0E957538" w:rsidR="001E4E1C" w:rsidRPr="00A725F8" w:rsidRDefault="0BE2A40B" w:rsidP="001E4E1C">
      <w:pPr>
        <w:pStyle w:val="Titre3"/>
      </w:pPr>
      <w:bookmarkStart w:id="23" w:name="_Toc148634379"/>
      <w:r w:rsidRPr="00A725F8">
        <w:t>Table de la ligue</w:t>
      </w:r>
      <w:bookmarkEnd w:id="23"/>
    </w:p>
    <w:p w14:paraId="2B7A851F" w14:textId="49BC8794" w:rsidR="001E4E1C" w:rsidRPr="00A725F8" w:rsidRDefault="00793E2C" w:rsidP="001E4E1C">
      <w:r w:rsidRPr="00A725F8">
        <w:t xml:space="preserve">La table de la ligue est le classement </w:t>
      </w:r>
      <w:r w:rsidR="003A6FD4" w:rsidRPr="00A725F8">
        <w:t>des équipes par points</w:t>
      </w:r>
      <w:r w:rsidR="009C169D" w:rsidRPr="00A725F8">
        <w:t>.</w:t>
      </w:r>
    </w:p>
    <w:p w14:paraId="7811508C" w14:textId="5F6CE325" w:rsidR="009C169D" w:rsidRPr="00A725F8" w:rsidRDefault="009C169D" w:rsidP="001E4E1C">
      <w:r w:rsidRPr="00A725F8">
        <w:t>Précondition : L’utilisateur est dans le mode de jeu « Mode Directeur Général » et dans l’onglet « Table de la ligue ».</w:t>
      </w:r>
    </w:p>
    <w:p w14:paraId="70884731" w14:textId="6625F049" w:rsidR="00921B57" w:rsidRPr="00A725F8" w:rsidRDefault="0BE2A40B" w:rsidP="00921B57">
      <w:pPr>
        <w:pStyle w:val="Paragraphedeliste"/>
        <w:numPr>
          <w:ilvl w:val="0"/>
          <w:numId w:val="22"/>
        </w:numPr>
      </w:pPr>
      <w:r w:rsidRPr="00A725F8">
        <w:t>Si l’utilisateur sélectionne une équipe, La liste des joueurs et des informations sur l’équipe sera affichée</w:t>
      </w:r>
    </w:p>
    <w:p w14:paraId="49CC9640" w14:textId="5D9BBC77" w:rsidR="00921B57" w:rsidRPr="00A725F8" w:rsidRDefault="00921B57" w:rsidP="00921B57">
      <w:pPr>
        <w:pStyle w:val="Paragraphedeliste"/>
        <w:numPr>
          <w:ilvl w:val="0"/>
          <w:numId w:val="22"/>
        </w:numPr>
      </w:pPr>
      <w:r w:rsidRPr="00A725F8">
        <w:t>Dans la page d’</w:t>
      </w:r>
      <w:r w:rsidR="00370C84" w:rsidRPr="00A725F8">
        <w:t xml:space="preserve">informations sur l’équipe, la page pour voir les informations des joueurs sera sélectionnable </w:t>
      </w:r>
      <w:r w:rsidR="000B5AC8" w:rsidRPr="00A725F8">
        <w:t>dans la liste des joueurs</w:t>
      </w:r>
    </w:p>
    <w:p w14:paraId="56137804" w14:textId="5B0509B2" w:rsidR="00BA6FA0" w:rsidRPr="00A725F8" w:rsidRDefault="00BA6FA0" w:rsidP="00BA6FA0">
      <w:pPr>
        <w:pStyle w:val="Paragraphedeliste"/>
        <w:numPr>
          <w:ilvl w:val="0"/>
          <w:numId w:val="22"/>
        </w:numPr>
      </w:pPr>
      <w:r w:rsidRPr="00A725F8">
        <w:t>L’utilisateur peut sortir de cette page et revenir en arrière</w:t>
      </w:r>
    </w:p>
    <w:p w14:paraId="17321733" w14:textId="444B4B7C" w:rsidR="000C6462" w:rsidRPr="00A725F8" w:rsidRDefault="0BE2A40B" w:rsidP="003D2CF8">
      <w:pPr>
        <w:pStyle w:val="Titre3"/>
      </w:pPr>
      <w:bookmarkStart w:id="24" w:name="_Toc148634380"/>
      <w:r w:rsidRPr="00A725F8">
        <w:t>Liste des joueurs</w:t>
      </w:r>
      <w:bookmarkEnd w:id="24"/>
    </w:p>
    <w:p w14:paraId="6F791BAA" w14:textId="4A4C8F66" w:rsidR="003D2CF8" w:rsidRPr="00A725F8" w:rsidRDefault="003D2CF8" w:rsidP="003D2CF8">
      <w:r w:rsidRPr="00A725F8">
        <w:t xml:space="preserve">La liste des joueurs est une liste qui affiche les statistiques </w:t>
      </w:r>
      <w:r w:rsidR="00156EA1" w:rsidRPr="00A725F8">
        <w:t>des joueurs</w:t>
      </w:r>
      <w:r w:rsidR="00524ACD" w:rsidRPr="00A725F8">
        <w:t xml:space="preserve"> pour la saison régulière.</w:t>
      </w:r>
    </w:p>
    <w:p w14:paraId="7941158D" w14:textId="55A75966" w:rsidR="002C6273" w:rsidRPr="00A725F8" w:rsidRDefault="00D920CA" w:rsidP="003D2CF8">
      <w:r w:rsidRPr="00A725F8">
        <w:t>Précondition 1 : L’utilisateur est dans le mode de jeu « Mode Directeur Général » et dans l’onglet Liste des joueurs</w:t>
      </w:r>
    </w:p>
    <w:p w14:paraId="38D5D2AC" w14:textId="259A02D1" w:rsidR="00D920CA" w:rsidRPr="00A725F8" w:rsidRDefault="00D920CA" w:rsidP="003D2CF8">
      <w:r w:rsidRPr="00A725F8">
        <w:t>Précondition 2 : L’utilisateur est dans le mode de jeu « Mode Directeur Général »</w:t>
      </w:r>
      <w:r w:rsidR="003D5C23" w:rsidRPr="00A725F8">
        <w:t xml:space="preserve"> et inspecte une équipe qui n’est pas contrôlée par l’u</w:t>
      </w:r>
      <w:r w:rsidR="006C6045" w:rsidRPr="00A725F8">
        <w:t>tilisateur</w:t>
      </w:r>
    </w:p>
    <w:p w14:paraId="082DE253" w14:textId="21C38E2C" w:rsidR="006C6045" w:rsidRPr="00A725F8" w:rsidRDefault="00DA5D61" w:rsidP="003D2CF8">
      <w:r w:rsidRPr="00A725F8">
        <w:t>Scénario 1 :</w:t>
      </w:r>
    </w:p>
    <w:p w14:paraId="4FAE1645" w14:textId="79613AFF" w:rsidR="00BA6FA0" w:rsidRPr="00A725F8" w:rsidRDefault="007D0F97" w:rsidP="00CE1700">
      <w:pPr>
        <w:pStyle w:val="Paragraphedeliste"/>
        <w:numPr>
          <w:ilvl w:val="0"/>
          <w:numId w:val="21"/>
        </w:numPr>
      </w:pPr>
      <w:r w:rsidRPr="00A725F8">
        <w:t>L’utilisat</w:t>
      </w:r>
      <w:r w:rsidR="0034005B" w:rsidRPr="00A725F8">
        <w:t xml:space="preserve">eur </w:t>
      </w:r>
      <w:r w:rsidR="005020E3" w:rsidRPr="00A725F8">
        <w:t>est capable de lire les joueurs de son équipe</w:t>
      </w:r>
      <w:r w:rsidR="00B0471E" w:rsidRPr="00A725F8">
        <w:t>.</w:t>
      </w:r>
    </w:p>
    <w:p w14:paraId="5B1B0B58" w14:textId="4D4F61A1" w:rsidR="007656B1" w:rsidRPr="00A725F8" w:rsidRDefault="007656B1" w:rsidP="00CE1700">
      <w:pPr>
        <w:pStyle w:val="Paragraphedeliste"/>
        <w:numPr>
          <w:ilvl w:val="0"/>
          <w:numId w:val="21"/>
        </w:numPr>
      </w:pPr>
      <w:r w:rsidRPr="00A725F8">
        <w:lastRenderedPageBreak/>
        <w:t>Il peut gérer l’alignement des trios et paires de défense</w:t>
      </w:r>
      <w:r w:rsidR="00B0471E" w:rsidRPr="00A725F8">
        <w:t>.</w:t>
      </w:r>
    </w:p>
    <w:p w14:paraId="44884183" w14:textId="2517C04E" w:rsidR="005020E3" w:rsidRPr="00A725F8" w:rsidRDefault="005020E3" w:rsidP="00CE1700">
      <w:pPr>
        <w:pStyle w:val="Paragraphedeliste"/>
        <w:numPr>
          <w:ilvl w:val="0"/>
          <w:numId w:val="21"/>
        </w:numPr>
      </w:pPr>
      <w:r w:rsidRPr="00A725F8">
        <w:t>Il peu</w:t>
      </w:r>
      <w:r w:rsidR="007656B1" w:rsidRPr="00A725F8">
        <w:t>t</w:t>
      </w:r>
      <w:r w:rsidRPr="00A725F8">
        <w:t xml:space="preserve"> cliquer sur le joueur pour l’afficher</w:t>
      </w:r>
      <w:r w:rsidR="007656B1" w:rsidRPr="00A725F8">
        <w:t xml:space="preserve"> les informations </w:t>
      </w:r>
      <w:r w:rsidR="00B0471E" w:rsidRPr="00A725F8">
        <w:t>dans la page d’affichage du joueur</w:t>
      </w:r>
    </w:p>
    <w:p w14:paraId="7E3BC4E6" w14:textId="43D71802" w:rsidR="00B0471E" w:rsidRPr="00A725F8" w:rsidRDefault="00B0471E" w:rsidP="00B0471E">
      <w:r w:rsidRPr="00A725F8">
        <w:t xml:space="preserve">Scénario 2 : </w:t>
      </w:r>
    </w:p>
    <w:p w14:paraId="01C474B1" w14:textId="0EF78BD8" w:rsidR="00B0471E" w:rsidRPr="00A725F8" w:rsidRDefault="00B0471E" w:rsidP="00B0471E">
      <w:pPr>
        <w:pStyle w:val="Paragraphedeliste"/>
        <w:numPr>
          <w:ilvl w:val="0"/>
          <w:numId w:val="23"/>
        </w:numPr>
      </w:pPr>
      <w:r w:rsidRPr="00A725F8">
        <w:t xml:space="preserve">L’utilisateur est capable de lire les joueurs de </w:t>
      </w:r>
      <w:r w:rsidR="009C169D" w:rsidRPr="00A725F8">
        <w:t>l’</w:t>
      </w:r>
      <w:r w:rsidRPr="00A725F8">
        <w:t>équipe</w:t>
      </w:r>
      <w:r w:rsidR="009C169D" w:rsidRPr="00A725F8">
        <w:t xml:space="preserve"> sélectionné</w:t>
      </w:r>
      <w:r w:rsidRPr="00A725F8">
        <w:t>.</w:t>
      </w:r>
    </w:p>
    <w:p w14:paraId="4361B15D" w14:textId="77777777" w:rsidR="00B0471E" w:rsidRDefault="00B0471E" w:rsidP="00B0471E">
      <w:pPr>
        <w:pStyle w:val="Paragraphedeliste"/>
        <w:numPr>
          <w:ilvl w:val="0"/>
          <w:numId w:val="23"/>
        </w:numPr>
      </w:pPr>
      <w:r w:rsidRPr="00A725F8">
        <w:t>Il peut cliquer sur le joueur pour l’afficher les informations dans la page d’affichage du joueur</w:t>
      </w:r>
    </w:p>
    <w:p w14:paraId="634B30C8" w14:textId="3AAD6891" w:rsidR="00B43F47" w:rsidRDefault="00B43F47" w:rsidP="00B43F47">
      <w:pPr>
        <w:pStyle w:val="Titre3"/>
      </w:pPr>
      <w:bookmarkStart w:id="25" w:name="_Toc148634381"/>
      <w:r>
        <w:t>Match</w:t>
      </w:r>
      <w:r w:rsidR="009411F2">
        <w:t xml:space="preserve"> (Gameplay)</w:t>
      </w:r>
      <w:bookmarkEnd w:id="25"/>
    </w:p>
    <w:p w14:paraId="483829E4" w14:textId="3F234DFE" w:rsidR="009411F2" w:rsidRDefault="009411F2" w:rsidP="009411F2">
      <w:r>
        <w:t>Précondition : Un match est débuté dans le mode « Match immédiat »</w:t>
      </w:r>
      <w:r w:rsidR="003A32AD">
        <w:t xml:space="preserve"> et une équipe peux être contrôlée</w:t>
      </w:r>
      <w:r>
        <w:t xml:space="preserve"> ou « Mode Directeur Général »</w:t>
      </w:r>
      <w:r w:rsidR="003A32AD">
        <w:t xml:space="preserve">. </w:t>
      </w:r>
    </w:p>
    <w:p w14:paraId="1771475C" w14:textId="0DF7AFAB" w:rsidR="009411F2" w:rsidRDefault="00B22EFC" w:rsidP="009411F2">
      <w:pPr>
        <w:pStyle w:val="Paragraphedeliste"/>
        <w:numPr>
          <w:ilvl w:val="0"/>
          <w:numId w:val="28"/>
        </w:numPr>
      </w:pPr>
      <w:r>
        <w:t>Un joueur peut contrôler la stratégie de l’équipe ou des équipes sélectionnées.</w:t>
      </w:r>
    </w:p>
    <w:p w14:paraId="611636F8" w14:textId="146D9635" w:rsidR="000F4B9B" w:rsidRDefault="000F4B9B" w:rsidP="009411F2">
      <w:pPr>
        <w:pStyle w:val="Paragraphedeliste"/>
        <w:numPr>
          <w:ilvl w:val="0"/>
          <w:numId w:val="28"/>
        </w:numPr>
      </w:pPr>
      <w:r>
        <w:t>Il peut choisir entre les stratégies « </w:t>
      </w:r>
      <w:r w:rsidR="0046425C">
        <w:t>Très défensif », « </w:t>
      </w:r>
      <w:r w:rsidR="00D3468B">
        <w:t>D</w:t>
      </w:r>
      <w:r w:rsidR="0046425C">
        <w:t xml:space="preserve">éfensif », </w:t>
      </w:r>
      <w:r w:rsidR="00D3468B">
        <w:t>« Neutre », « Offensif » et « Très offensif ».</w:t>
      </w:r>
    </w:p>
    <w:p w14:paraId="02DC5802" w14:textId="47F5516C" w:rsidR="005935F4" w:rsidRPr="009411F2" w:rsidRDefault="005935F4" w:rsidP="005935F4">
      <w:r>
        <w:br w:type="page"/>
      </w:r>
    </w:p>
    <w:p w14:paraId="1BF25F03" w14:textId="4D1F6C38" w:rsidR="00F825D0" w:rsidRPr="00A725F8" w:rsidRDefault="00F825D0" w:rsidP="005935F4">
      <w:pPr>
        <w:pStyle w:val="Titre1"/>
      </w:pPr>
      <w:bookmarkStart w:id="26" w:name="_Toc148634382"/>
      <w:r w:rsidRPr="00A725F8">
        <w:lastRenderedPageBreak/>
        <w:t>Calendrier</w:t>
      </w:r>
      <w:r w:rsidR="00DE7BFC" w:rsidRPr="00A725F8">
        <w:t xml:space="preserve"> du projet</w:t>
      </w:r>
      <w:bookmarkEnd w:id="26"/>
    </w:p>
    <w:p w14:paraId="4F165CDD" w14:textId="2AB6A510" w:rsidR="00D265B1" w:rsidRPr="00A725F8" w:rsidRDefault="00DE7BFC" w:rsidP="00D265B1">
      <w:r w:rsidRPr="00A725F8">
        <w:t>La date de remise finale</w:t>
      </w:r>
      <w:r w:rsidR="00D84F3F" w:rsidRPr="00A725F8">
        <w:t xml:space="preserve"> est encore incertaine mais</w:t>
      </w:r>
      <w:r w:rsidRPr="00A725F8">
        <w:t xml:space="preserve"> </w:t>
      </w:r>
      <w:r w:rsidR="004A19B2" w:rsidRPr="00A725F8">
        <w:t>va être dans le mois de décembre</w:t>
      </w:r>
      <w:r w:rsidR="00DF6EE4" w:rsidRPr="00A725F8">
        <w:t xml:space="preserve">. Pour la remise, il faudrait au minimum un système de match fonctionnel, </w:t>
      </w:r>
      <w:r w:rsidR="00D84F3F" w:rsidRPr="00A725F8">
        <w:t>la fonction « Match immédiat ». Le « Mode Directeur Général » est un mode qui sera développé seulement si le temps est de notre côté</w:t>
      </w:r>
      <w:r w:rsidR="00F31D0A" w:rsidRPr="00A725F8">
        <w:t xml:space="preserve">. La base de données devra être prête et les </w:t>
      </w:r>
      <w:r w:rsidR="005354F7" w:rsidRPr="00A725F8">
        <w:t xml:space="preserve">données des équipes et des joueurs pourront </w:t>
      </w:r>
      <w:r w:rsidR="00225D50" w:rsidRPr="00A725F8">
        <w:t>être</w:t>
      </w:r>
      <w:r w:rsidR="005354F7" w:rsidRPr="00A725F8">
        <w:t xml:space="preserve"> consultés</w:t>
      </w:r>
      <w:r w:rsidR="00134CBA" w:rsidRPr="00A725F8">
        <w:t xml:space="preserve">. </w:t>
      </w:r>
    </w:p>
    <w:p w14:paraId="3B3077A6" w14:textId="63FF2AB5" w:rsidR="00072640" w:rsidRPr="00A725F8" w:rsidRDefault="00072640" w:rsidP="00D265B1">
      <w:r w:rsidRPr="00A725F8">
        <w:br w:type="page"/>
      </w:r>
    </w:p>
    <w:p w14:paraId="6DAB7697" w14:textId="6944A198" w:rsidR="0052058F" w:rsidRPr="00A725F8" w:rsidRDefault="0052058F" w:rsidP="005935F4">
      <w:pPr>
        <w:pStyle w:val="Titre2"/>
        <w:jc w:val="center"/>
      </w:pPr>
      <w:bookmarkStart w:id="27" w:name="_Toc148634383"/>
      <w:r w:rsidRPr="00A725F8">
        <w:lastRenderedPageBreak/>
        <w:t>Tâches</w:t>
      </w:r>
      <w:bookmarkEnd w:id="27"/>
    </w:p>
    <w:p w14:paraId="3482F625" w14:textId="77777777" w:rsidR="0052058F" w:rsidRPr="00A725F8" w:rsidRDefault="0052058F" w:rsidP="0052058F"/>
    <w:tbl>
      <w:tblPr>
        <w:tblStyle w:val="Grilledutableau"/>
        <w:tblW w:w="0" w:type="auto"/>
        <w:tblLook w:val="04A0" w:firstRow="1" w:lastRow="0" w:firstColumn="1" w:lastColumn="0" w:noHBand="0" w:noVBand="1"/>
      </w:tblPr>
      <w:tblGrid>
        <w:gridCol w:w="4169"/>
        <w:gridCol w:w="4127"/>
      </w:tblGrid>
      <w:tr w:rsidR="00072640" w:rsidRPr="00A725F8" w14:paraId="198AF24A" w14:textId="77777777" w:rsidTr="00653C73">
        <w:trPr>
          <w:trHeight w:val="397"/>
        </w:trPr>
        <w:tc>
          <w:tcPr>
            <w:tcW w:w="8780" w:type="dxa"/>
            <w:gridSpan w:val="2"/>
            <w:vAlign w:val="center"/>
          </w:tcPr>
          <w:p w14:paraId="4D6AE974" w14:textId="20DC5759" w:rsidR="00072640" w:rsidRPr="00A725F8" w:rsidRDefault="00595046" w:rsidP="0052058F">
            <w:pPr>
              <w:pStyle w:val="Titre4"/>
            </w:pPr>
            <w:bookmarkStart w:id="28" w:name="_Toc148634384"/>
            <w:r w:rsidRPr="00A725F8">
              <w:rPr>
                <w:rStyle w:val="Titre3Car"/>
              </w:rPr>
              <w:t>Présentation</w:t>
            </w:r>
            <w:bookmarkEnd w:id="28"/>
          </w:p>
        </w:tc>
      </w:tr>
      <w:tr w:rsidR="00072640" w:rsidRPr="00A725F8" w14:paraId="02651759" w14:textId="77777777" w:rsidTr="00653C73">
        <w:trPr>
          <w:trHeight w:val="397"/>
        </w:trPr>
        <w:tc>
          <w:tcPr>
            <w:tcW w:w="4389" w:type="dxa"/>
            <w:vAlign w:val="center"/>
          </w:tcPr>
          <w:p w14:paraId="027DD0FC" w14:textId="368264B9" w:rsidR="00072640" w:rsidRPr="00A725F8" w:rsidRDefault="00072640" w:rsidP="00653C73">
            <w:r w:rsidRPr="00A725F8">
              <w:t>Numéro de tâche:</w:t>
            </w:r>
            <w:r w:rsidR="00595046" w:rsidRPr="00A725F8">
              <w:t xml:space="preserve"> 1</w:t>
            </w:r>
          </w:p>
        </w:tc>
        <w:tc>
          <w:tcPr>
            <w:tcW w:w="4391" w:type="dxa"/>
            <w:vAlign w:val="center"/>
          </w:tcPr>
          <w:p w14:paraId="2FC70DB1" w14:textId="2A3FACF1" w:rsidR="00072640" w:rsidRPr="00A725F8" w:rsidRDefault="00072640" w:rsidP="00653C73">
            <w:r w:rsidRPr="00A725F8">
              <w:t>Phase du projet:</w:t>
            </w:r>
            <w:r w:rsidR="00595046" w:rsidRPr="00A725F8">
              <w:t xml:space="preserve"> </w:t>
            </w:r>
            <w:r w:rsidR="00CB2DD2" w:rsidRPr="00A725F8">
              <w:t>0</w:t>
            </w:r>
            <w:r w:rsidR="007B2879">
              <w:t>.1</w:t>
            </w:r>
          </w:p>
        </w:tc>
      </w:tr>
      <w:tr w:rsidR="00072640" w:rsidRPr="00A725F8" w14:paraId="35C067F3" w14:textId="77777777" w:rsidTr="00653C73">
        <w:trPr>
          <w:trHeight w:val="397"/>
        </w:trPr>
        <w:tc>
          <w:tcPr>
            <w:tcW w:w="4389" w:type="dxa"/>
            <w:vAlign w:val="center"/>
          </w:tcPr>
          <w:p w14:paraId="7B3D65DA" w14:textId="67353E60" w:rsidR="00072640" w:rsidRPr="00A725F8" w:rsidRDefault="00072640" w:rsidP="00653C73">
            <w:r w:rsidRPr="00A725F8">
              <w:t>Responsable:</w:t>
            </w:r>
            <w:r w:rsidR="00CB2DD2" w:rsidRPr="00A725F8">
              <w:t xml:space="preserve"> Philip Morris</w:t>
            </w:r>
          </w:p>
        </w:tc>
        <w:tc>
          <w:tcPr>
            <w:tcW w:w="4391" w:type="dxa"/>
            <w:vAlign w:val="center"/>
          </w:tcPr>
          <w:p w14:paraId="7D79690F" w14:textId="75490C17" w:rsidR="00072640" w:rsidRPr="00A725F8" w:rsidRDefault="00072640" w:rsidP="00653C73"/>
        </w:tc>
      </w:tr>
    </w:tbl>
    <w:p w14:paraId="3160A6BA" w14:textId="77777777" w:rsidR="00072640" w:rsidRPr="00A725F8" w:rsidRDefault="00072640" w:rsidP="00072640"/>
    <w:tbl>
      <w:tblPr>
        <w:tblStyle w:val="Grilledutableau"/>
        <w:tblW w:w="0" w:type="auto"/>
        <w:tblLook w:val="04A0" w:firstRow="1" w:lastRow="0" w:firstColumn="1" w:lastColumn="0" w:noHBand="0" w:noVBand="1"/>
      </w:tblPr>
      <w:tblGrid>
        <w:gridCol w:w="8296"/>
      </w:tblGrid>
      <w:tr w:rsidR="00072640" w:rsidRPr="00A725F8" w14:paraId="331A1EDD" w14:textId="77777777" w:rsidTr="00653C73">
        <w:tc>
          <w:tcPr>
            <w:tcW w:w="8780" w:type="dxa"/>
            <w:vAlign w:val="center"/>
          </w:tcPr>
          <w:p w14:paraId="63E8F20E" w14:textId="77777777" w:rsidR="00072640" w:rsidRPr="00A725F8" w:rsidRDefault="00072640" w:rsidP="00653C73">
            <w:r w:rsidRPr="00A725F8">
              <w:t>Activités principales:</w:t>
            </w:r>
          </w:p>
          <w:p w14:paraId="7A9ADDAC" w14:textId="77DFB9B8" w:rsidR="00072640" w:rsidRPr="00735C53" w:rsidRDefault="00A725F8" w:rsidP="00653C73">
            <w:r w:rsidRPr="00A725F8">
              <w:t>Rédiger</w:t>
            </w:r>
            <w:r w:rsidR="00CB2DD2" w:rsidRPr="00A725F8">
              <w:t xml:space="preserve"> un </w:t>
            </w:r>
            <w:r>
              <w:t xml:space="preserve">document de présentation </w:t>
            </w:r>
            <w:r w:rsidR="001F1B1E">
              <w:t xml:space="preserve">pour présenter le projet avec des descriptions, des </w:t>
            </w:r>
            <w:r w:rsidR="001F1B1E" w:rsidRPr="00735C53">
              <w:rPr>
                <w:i/>
                <w:iCs/>
              </w:rPr>
              <w:t>use cases</w:t>
            </w:r>
            <w:r w:rsidR="001F1B1E">
              <w:t>, des maquettes</w:t>
            </w:r>
            <w:r w:rsidR="00735C53">
              <w:t xml:space="preserve"> et des </w:t>
            </w:r>
            <w:r w:rsidR="00735C53" w:rsidRPr="00735C53">
              <w:rPr>
                <w:i/>
                <w:iCs/>
              </w:rPr>
              <w:t>user stories</w:t>
            </w:r>
            <w:r w:rsidR="00735C53">
              <w:t>.</w:t>
            </w:r>
          </w:p>
          <w:p w14:paraId="2237007A" w14:textId="77777777" w:rsidR="00072640" w:rsidRPr="00A725F8" w:rsidRDefault="00072640" w:rsidP="00653C73"/>
        </w:tc>
      </w:tr>
      <w:tr w:rsidR="00072640" w:rsidRPr="00A725F8" w14:paraId="430D257B" w14:textId="77777777" w:rsidTr="00653C73">
        <w:tc>
          <w:tcPr>
            <w:tcW w:w="8780" w:type="dxa"/>
            <w:vAlign w:val="center"/>
          </w:tcPr>
          <w:p w14:paraId="0C1ED643" w14:textId="62FC4A47" w:rsidR="00072640" w:rsidRPr="00A725F8" w:rsidRDefault="00072640" w:rsidP="00653C73">
            <w:r w:rsidRPr="00A725F8">
              <w:t>Entrées (</w:t>
            </w:r>
            <w:r w:rsidR="00A725F8" w:rsidRPr="00A725F8">
              <w:t>matériel</w:t>
            </w:r>
            <w:r w:rsidRPr="00A725F8">
              <w:t>, documents…):</w:t>
            </w:r>
          </w:p>
          <w:p w14:paraId="160E70E1" w14:textId="77777777" w:rsidR="00072640" w:rsidRPr="00A725F8" w:rsidRDefault="00072640" w:rsidP="00653C73"/>
        </w:tc>
      </w:tr>
      <w:tr w:rsidR="00072640" w:rsidRPr="00A725F8" w14:paraId="28DDA775" w14:textId="77777777" w:rsidTr="00653C73">
        <w:tc>
          <w:tcPr>
            <w:tcW w:w="8780" w:type="dxa"/>
            <w:vAlign w:val="center"/>
          </w:tcPr>
          <w:p w14:paraId="6A63ACEF" w14:textId="1FCE3D35" w:rsidR="00072640" w:rsidRPr="00A725F8" w:rsidRDefault="00072640" w:rsidP="00653C73">
            <w:r w:rsidRPr="00A725F8">
              <w:t>Sorties (</w:t>
            </w:r>
            <w:r w:rsidR="00A725F8" w:rsidRPr="00A725F8">
              <w:t>matériel</w:t>
            </w:r>
            <w:r w:rsidRPr="00A725F8">
              <w:t xml:space="preserve">, </w:t>
            </w:r>
            <w:r w:rsidR="00A725F8" w:rsidRPr="00A725F8">
              <w:t>documents…</w:t>
            </w:r>
            <w:r w:rsidRPr="00A725F8">
              <w:t>):</w:t>
            </w:r>
          </w:p>
          <w:p w14:paraId="0CEE3115" w14:textId="77777777" w:rsidR="00072640" w:rsidRPr="00A725F8" w:rsidRDefault="00072640" w:rsidP="00653C73"/>
        </w:tc>
      </w:tr>
      <w:tr w:rsidR="00072640" w:rsidRPr="00A725F8" w14:paraId="33E535C7" w14:textId="77777777" w:rsidTr="00653C73">
        <w:tc>
          <w:tcPr>
            <w:tcW w:w="8780" w:type="dxa"/>
            <w:vAlign w:val="center"/>
          </w:tcPr>
          <w:p w14:paraId="5A6DE927" w14:textId="77777777" w:rsidR="00072640" w:rsidRPr="00A725F8" w:rsidRDefault="00072640" w:rsidP="00653C73">
            <w:r w:rsidRPr="00A725F8">
              <w:t>Tâches exclues:</w:t>
            </w:r>
          </w:p>
          <w:p w14:paraId="4596591B" w14:textId="77777777" w:rsidR="00072640" w:rsidRPr="00A725F8" w:rsidRDefault="00072640" w:rsidP="00653C73"/>
        </w:tc>
      </w:tr>
    </w:tbl>
    <w:p w14:paraId="7B4CEC61" w14:textId="77777777" w:rsidR="00072640" w:rsidRPr="00A725F8" w:rsidRDefault="00072640" w:rsidP="00072640"/>
    <w:tbl>
      <w:tblPr>
        <w:tblStyle w:val="Grilledutableau"/>
        <w:tblW w:w="0" w:type="auto"/>
        <w:tblLook w:val="04A0" w:firstRow="1" w:lastRow="0" w:firstColumn="1" w:lastColumn="0" w:noHBand="0" w:noVBand="1"/>
      </w:tblPr>
      <w:tblGrid>
        <w:gridCol w:w="2768"/>
        <w:gridCol w:w="2758"/>
        <w:gridCol w:w="2770"/>
      </w:tblGrid>
      <w:tr w:rsidR="00072640" w:rsidRPr="00A725F8" w14:paraId="60822BC4" w14:textId="77777777" w:rsidTr="00653C73">
        <w:trPr>
          <w:trHeight w:val="397"/>
        </w:trPr>
        <w:tc>
          <w:tcPr>
            <w:tcW w:w="2926" w:type="dxa"/>
            <w:vAlign w:val="center"/>
          </w:tcPr>
          <w:p w14:paraId="51154451" w14:textId="294E4864" w:rsidR="00072640" w:rsidRPr="00A725F8" w:rsidRDefault="00072640" w:rsidP="00653C73">
            <w:r w:rsidRPr="00A725F8">
              <w:t>Date début:</w:t>
            </w:r>
            <w:r w:rsidR="006C00F2">
              <w:t xml:space="preserve"> </w:t>
            </w:r>
            <w:r w:rsidR="00893A5B">
              <w:t>7</w:t>
            </w:r>
            <w:r w:rsidR="006C00F2">
              <w:t xml:space="preserve"> sept.-23</w:t>
            </w:r>
          </w:p>
        </w:tc>
        <w:tc>
          <w:tcPr>
            <w:tcW w:w="2927" w:type="dxa"/>
            <w:vAlign w:val="center"/>
          </w:tcPr>
          <w:p w14:paraId="37EAB3AA" w14:textId="11EF9D97" w:rsidR="00072640" w:rsidRPr="00A725F8" w:rsidRDefault="00072640" w:rsidP="00653C73">
            <w:proofErr w:type="gramStart"/>
            <w:r w:rsidRPr="00A725F8">
              <w:t>Date fin</w:t>
            </w:r>
            <w:proofErr w:type="gramEnd"/>
            <w:r w:rsidRPr="00A725F8">
              <w:t>:</w:t>
            </w:r>
            <w:r w:rsidR="006C00F2">
              <w:t xml:space="preserve"> </w:t>
            </w:r>
            <w:r w:rsidR="00C926A5">
              <w:t>26 sept. 23</w:t>
            </w:r>
          </w:p>
        </w:tc>
        <w:tc>
          <w:tcPr>
            <w:tcW w:w="2927" w:type="dxa"/>
            <w:vAlign w:val="center"/>
          </w:tcPr>
          <w:p w14:paraId="41FB4B3D" w14:textId="5C668450" w:rsidR="00072640" w:rsidRPr="00A725F8" w:rsidRDefault="00072640" w:rsidP="00653C73">
            <w:r w:rsidRPr="00A725F8">
              <w:t>Durée:</w:t>
            </w:r>
            <w:r w:rsidR="0020623B">
              <w:t xml:space="preserve"> </w:t>
            </w:r>
            <w:r w:rsidR="000174CF">
              <w:t>~</w:t>
            </w:r>
            <w:r w:rsidR="00643534">
              <w:t>1</w:t>
            </w:r>
            <w:r w:rsidR="00B43F47">
              <w:t>0h</w:t>
            </w:r>
          </w:p>
        </w:tc>
      </w:tr>
    </w:tbl>
    <w:p w14:paraId="7CD5D86A" w14:textId="77777777" w:rsidR="00072640" w:rsidRPr="00A725F8" w:rsidRDefault="00072640" w:rsidP="00072640"/>
    <w:p w14:paraId="32DC4F06" w14:textId="77777777" w:rsidR="00072640" w:rsidRPr="00A725F8" w:rsidRDefault="00072640" w:rsidP="00072640">
      <w:r w:rsidRPr="00A725F8">
        <w:t>Commentaires:</w:t>
      </w:r>
    </w:p>
    <w:tbl>
      <w:tblPr>
        <w:tblStyle w:val="Grilledutableau"/>
        <w:tblW w:w="0" w:type="auto"/>
        <w:tblLook w:val="04A0" w:firstRow="1" w:lastRow="0" w:firstColumn="1" w:lastColumn="0" w:noHBand="0" w:noVBand="1"/>
      </w:tblPr>
      <w:tblGrid>
        <w:gridCol w:w="8296"/>
      </w:tblGrid>
      <w:tr w:rsidR="00072640" w:rsidRPr="00A725F8" w14:paraId="14D59129" w14:textId="77777777" w:rsidTr="00653C73">
        <w:tc>
          <w:tcPr>
            <w:tcW w:w="8780" w:type="dxa"/>
          </w:tcPr>
          <w:p w14:paraId="48D05E0A" w14:textId="77777777" w:rsidR="00072640" w:rsidRPr="00A725F8" w:rsidRDefault="00072640" w:rsidP="00653C73"/>
          <w:p w14:paraId="7CB47CB2" w14:textId="77777777" w:rsidR="00072640" w:rsidRPr="00A725F8" w:rsidRDefault="00072640" w:rsidP="00653C73"/>
          <w:p w14:paraId="3320BB6A" w14:textId="77777777" w:rsidR="00072640" w:rsidRPr="00A725F8" w:rsidRDefault="00072640" w:rsidP="00653C73"/>
          <w:p w14:paraId="09C2AA00" w14:textId="77777777" w:rsidR="00072640" w:rsidRPr="00A725F8" w:rsidRDefault="00072640" w:rsidP="00653C73"/>
          <w:p w14:paraId="0C008956" w14:textId="77777777" w:rsidR="00072640" w:rsidRPr="00A725F8" w:rsidRDefault="00072640" w:rsidP="00653C73"/>
          <w:p w14:paraId="0BA158B9" w14:textId="77777777" w:rsidR="00072640" w:rsidRPr="00A725F8" w:rsidRDefault="00072640" w:rsidP="00653C73"/>
          <w:p w14:paraId="47D578B0" w14:textId="77777777" w:rsidR="00072640" w:rsidRPr="00A725F8" w:rsidRDefault="00072640" w:rsidP="00653C73"/>
          <w:p w14:paraId="6383DCB7" w14:textId="77777777" w:rsidR="00072640" w:rsidRPr="00A725F8" w:rsidRDefault="00072640" w:rsidP="00653C73"/>
          <w:p w14:paraId="54B73E15" w14:textId="77777777" w:rsidR="00072640" w:rsidRPr="00A725F8" w:rsidRDefault="00072640" w:rsidP="00653C73"/>
        </w:tc>
      </w:tr>
    </w:tbl>
    <w:p w14:paraId="602E8A17" w14:textId="77777777" w:rsidR="00072640" w:rsidRPr="00A725F8" w:rsidRDefault="00072640" w:rsidP="00072640"/>
    <w:p w14:paraId="0CEF1935" w14:textId="0E6670DF" w:rsidR="00FC4C56" w:rsidRDefault="00FC4C56">
      <w:r>
        <w:br w:type="page"/>
      </w:r>
    </w:p>
    <w:tbl>
      <w:tblPr>
        <w:tblStyle w:val="Grilledutableau"/>
        <w:tblW w:w="0" w:type="auto"/>
        <w:tblLook w:val="04A0" w:firstRow="1" w:lastRow="0" w:firstColumn="1" w:lastColumn="0" w:noHBand="0" w:noVBand="1"/>
      </w:tblPr>
      <w:tblGrid>
        <w:gridCol w:w="4169"/>
        <w:gridCol w:w="4127"/>
      </w:tblGrid>
      <w:tr w:rsidR="00FC4C56" w:rsidRPr="00A725F8" w14:paraId="5B9FA6D6" w14:textId="77777777" w:rsidTr="00A81C80">
        <w:trPr>
          <w:trHeight w:val="397"/>
        </w:trPr>
        <w:tc>
          <w:tcPr>
            <w:tcW w:w="8780" w:type="dxa"/>
            <w:gridSpan w:val="2"/>
            <w:vAlign w:val="center"/>
          </w:tcPr>
          <w:p w14:paraId="54D3C7AA" w14:textId="0BDC8E5C" w:rsidR="00FC4C56" w:rsidRPr="00A725F8" w:rsidRDefault="00FC4C56" w:rsidP="00A81C80">
            <w:pPr>
              <w:pStyle w:val="Titre4"/>
            </w:pPr>
            <w:bookmarkStart w:id="29" w:name="_Toc148634385"/>
            <w:r>
              <w:rPr>
                <w:rStyle w:val="Titre3Car"/>
              </w:rPr>
              <w:lastRenderedPageBreak/>
              <w:t>In</w:t>
            </w:r>
            <w:r w:rsidR="007A470D">
              <w:rPr>
                <w:rStyle w:val="Titre3Car"/>
              </w:rPr>
              <w:t xml:space="preserve">terface graphique menu </w:t>
            </w:r>
            <w:r w:rsidR="00705E01">
              <w:rPr>
                <w:rStyle w:val="Titre3Car"/>
              </w:rPr>
              <w:t>principal</w:t>
            </w:r>
            <w:bookmarkEnd w:id="29"/>
          </w:p>
        </w:tc>
      </w:tr>
      <w:tr w:rsidR="00FC4C56" w:rsidRPr="00A725F8" w14:paraId="231852E5" w14:textId="77777777" w:rsidTr="00A81C80">
        <w:trPr>
          <w:trHeight w:val="397"/>
        </w:trPr>
        <w:tc>
          <w:tcPr>
            <w:tcW w:w="4389" w:type="dxa"/>
            <w:vAlign w:val="center"/>
          </w:tcPr>
          <w:p w14:paraId="16D05708" w14:textId="3501E4DB" w:rsidR="00FC4C56" w:rsidRPr="00A725F8" w:rsidRDefault="00FC4C56" w:rsidP="00A81C80">
            <w:r w:rsidRPr="00A725F8">
              <w:t xml:space="preserve">Numéro de tâche: </w:t>
            </w:r>
            <w:r w:rsidR="007A470D">
              <w:t>2</w:t>
            </w:r>
          </w:p>
        </w:tc>
        <w:tc>
          <w:tcPr>
            <w:tcW w:w="4391" w:type="dxa"/>
            <w:vAlign w:val="center"/>
          </w:tcPr>
          <w:p w14:paraId="51A787FA" w14:textId="77777777" w:rsidR="00FC4C56" w:rsidRPr="00A725F8" w:rsidRDefault="00FC4C56" w:rsidP="00A81C80">
            <w:r w:rsidRPr="00A725F8">
              <w:t>Phase du projet: 0</w:t>
            </w:r>
            <w:r>
              <w:t>.1</w:t>
            </w:r>
          </w:p>
        </w:tc>
      </w:tr>
      <w:tr w:rsidR="00FC4C56" w:rsidRPr="00A725F8" w14:paraId="03AD662E" w14:textId="77777777" w:rsidTr="00A81C80">
        <w:trPr>
          <w:trHeight w:val="397"/>
        </w:trPr>
        <w:tc>
          <w:tcPr>
            <w:tcW w:w="4389" w:type="dxa"/>
            <w:vAlign w:val="center"/>
          </w:tcPr>
          <w:p w14:paraId="7730E332" w14:textId="77777777" w:rsidR="00FC4C56" w:rsidRPr="00A725F8" w:rsidRDefault="00FC4C56" w:rsidP="00A81C80">
            <w:r w:rsidRPr="00A725F8">
              <w:t>Responsable: Philip Morris</w:t>
            </w:r>
          </w:p>
        </w:tc>
        <w:tc>
          <w:tcPr>
            <w:tcW w:w="4391" w:type="dxa"/>
            <w:vAlign w:val="center"/>
          </w:tcPr>
          <w:p w14:paraId="2988E45C" w14:textId="77777777" w:rsidR="00FC4C56" w:rsidRPr="00A725F8" w:rsidRDefault="00FC4C56" w:rsidP="00A81C80"/>
        </w:tc>
      </w:tr>
    </w:tbl>
    <w:p w14:paraId="2E35B480" w14:textId="77777777" w:rsidR="00FC4C56" w:rsidRPr="00A725F8" w:rsidRDefault="00FC4C56" w:rsidP="00FC4C56"/>
    <w:tbl>
      <w:tblPr>
        <w:tblStyle w:val="Grilledutableau"/>
        <w:tblW w:w="0" w:type="auto"/>
        <w:tblLook w:val="04A0" w:firstRow="1" w:lastRow="0" w:firstColumn="1" w:lastColumn="0" w:noHBand="0" w:noVBand="1"/>
      </w:tblPr>
      <w:tblGrid>
        <w:gridCol w:w="8296"/>
      </w:tblGrid>
      <w:tr w:rsidR="00FC4C56" w:rsidRPr="00A725F8" w14:paraId="3FFEFB70" w14:textId="77777777" w:rsidTr="00A81C80">
        <w:tc>
          <w:tcPr>
            <w:tcW w:w="8780" w:type="dxa"/>
            <w:vAlign w:val="center"/>
          </w:tcPr>
          <w:p w14:paraId="5D5A5868" w14:textId="77777777" w:rsidR="00FC4C56" w:rsidRPr="00A725F8" w:rsidRDefault="00FC4C56" w:rsidP="00A81C80">
            <w:r w:rsidRPr="00A725F8">
              <w:t>Activités principales:</w:t>
            </w:r>
          </w:p>
          <w:p w14:paraId="6DFE79AD" w14:textId="60A1B071" w:rsidR="00FC4C56" w:rsidRPr="00735C53" w:rsidRDefault="007A470D" w:rsidP="00A81C80">
            <w:r>
              <w:t xml:space="preserve">Faire en </w:t>
            </w:r>
            <w:proofErr w:type="spellStart"/>
            <w:r>
              <w:t>Tkinter</w:t>
            </w:r>
            <w:proofErr w:type="spellEnd"/>
            <w:r>
              <w:t xml:space="preserve"> </w:t>
            </w:r>
            <w:r w:rsidR="0057001D">
              <w:t>une interface basée</w:t>
            </w:r>
            <w:r w:rsidR="00A169A5">
              <w:t xml:space="preserve"> sur la maquette </w:t>
            </w:r>
            <w:proofErr w:type="spellStart"/>
            <w:r w:rsidR="00A169A5">
              <w:t>Balsamiq</w:t>
            </w:r>
            <w:proofErr w:type="spellEnd"/>
            <w:r>
              <w:t xml:space="preserve"> qui va accueillir l’utilisateur pour quand il va lancer le programme</w:t>
            </w:r>
            <w:r w:rsidR="00F74843">
              <w:t>. Il sera possible de le rediriger vers les modes de jeu disponibles</w:t>
            </w:r>
            <w:r w:rsidR="00A169A5">
              <w:t>.</w:t>
            </w:r>
          </w:p>
          <w:p w14:paraId="568ED144" w14:textId="77777777" w:rsidR="00FC4C56" w:rsidRPr="00A725F8" w:rsidRDefault="00FC4C56" w:rsidP="00A81C80"/>
        </w:tc>
      </w:tr>
      <w:tr w:rsidR="00FC4C56" w:rsidRPr="00A725F8" w14:paraId="7E9DF3DB" w14:textId="77777777" w:rsidTr="00A81C80">
        <w:tc>
          <w:tcPr>
            <w:tcW w:w="8780" w:type="dxa"/>
            <w:vAlign w:val="center"/>
          </w:tcPr>
          <w:p w14:paraId="3400DA72" w14:textId="77777777" w:rsidR="00FC4C56" w:rsidRPr="00A725F8" w:rsidRDefault="00FC4C56" w:rsidP="00A81C80">
            <w:r w:rsidRPr="00A725F8">
              <w:t>Entrées (matériel, documents…):</w:t>
            </w:r>
          </w:p>
          <w:p w14:paraId="1FC90A54" w14:textId="6B821D86" w:rsidR="00FC4C56" w:rsidRPr="00A725F8" w:rsidRDefault="00F74843" w:rsidP="00A81C80">
            <w:r>
              <w:t>L’utilisateur clique sur un bouton</w:t>
            </w:r>
          </w:p>
        </w:tc>
      </w:tr>
      <w:tr w:rsidR="00FC4C56" w:rsidRPr="00A725F8" w14:paraId="744B0CB8" w14:textId="77777777" w:rsidTr="00A81C80">
        <w:tc>
          <w:tcPr>
            <w:tcW w:w="8780" w:type="dxa"/>
            <w:vAlign w:val="center"/>
          </w:tcPr>
          <w:p w14:paraId="0CA1135F" w14:textId="77777777" w:rsidR="00FC4C56" w:rsidRPr="00A725F8" w:rsidRDefault="00FC4C56" w:rsidP="00A81C80">
            <w:r w:rsidRPr="00A725F8">
              <w:t>Sorties (matériel, documents…):</w:t>
            </w:r>
          </w:p>
          <w:p w14:paraId="1A70CBE7" w14:textId="545D4A13" w:rsidR="00FC4C56" w:rsidRPr="00A725F8" w:rsidRDefault="00F74843" w:rsidP="00A81C80">
            <w:r>
              <w:t>Il est redirigé vers le mode qu’il est sélectionné</w:t>
            </w:r>
          </w:p>
        </w:tc>
      </w:tr>
      <w:tr w:rsidR="00FC4C56" w:rsidRPr="00A725F8" w14:paraId="5E19FB95" w14:textId="77777777" w:rsidTr="00A81C80">
        <w:tc>
          <w:tcPr>
            <w:tcW w:w="8780" w:type="dxa"/>
            <w:vAlign w:val="center"/>
          </w:tcPr>
          <w:p w14:paraId="7E33EAB2" w14:textId="77777777" w:rsidR="00FC4C56" w:rsidRPr="00A725F8" w:rsidRDefault="00FC4C56" w:rsidP="00A81C80">
            <w:r w:rsidRPr="00A725F8">
              <w:t>Tâches exclues:</w:t>
            </w:r>
          </w:p>
          <w:p w14:paraId="28BFB89C" w14:textId="7CB0C443" w:rsidR="00FC4C56" w:rsidRPr="00A725F8" w:rsidRDefault="00F74843" w:rsidP="00A81C80">
            <w:r>
              <w:t>Mettre une musique de fond</w:t>
            </w:r>
          </w:p>
        </w:tc>
      </w:tr>
    </w:tbl>
    <w:p w14:paraId="25D564D6" w14:textId="77777777" w:rsidR="00FC4C56" w:rsidRPr="00A725F8" w:rsidRDefault="00FC4C56" w:rsidP="00FC4C56"/>
    <w:tbl>
      <w:tblPr>
        <w:tblStyle w:val="Grilledutableau"/>
        <w:tblW w:w="0" w:type="auto"/>
        <w:tblLook w:val="04A0" w:firstRow="1" w:lastRow="0" w:firstColumn="1" w:lastColumn="0" w:noHBand="0" w:noVBand="1"/>
      </w:tblPr>
      <w:tblGrid>
        <w:gridCol w:w="2768"/>
        <w:gridCol w:w="2757"/>
        <w:gridCol w:w="2771"/>
      </w:tblGrid>
      <w:tr w:rsidR="00FC4C56" w:rsidRPr="00A725F8" w14:paraId="6EE552FC" w14:textId="77777777" w:rsidTr="00A81C80">
        <w:trPr>
          <w:trHeight w:val="397"/>
        </w:trPr>
        <w:tc>
          <w:tcPr>
            <w:tcW w:w="2926" w:type="dxa"/>
            <w:vAlign w:val="center"/>
          </w:tcPr>
          <w:p w14:paraId="068A3A31" w14:textId="5B7A4FB6" w:rsidR="00FC4C56" w:rsidRPr="00A725F8" w:rsidRDefault="00FC4C56" w:rsidP="00A81C80">
            <w:r w:rsidRPr="00A725F8">
              <w:t>Date début:</w:t>
            </w:r>
            <w:r>
              <w:t xml:space="preserve"> </w:t>
            </w:r>
            <w:r w:rsidR="006127A9">
              <w:t>4 oct</w:t>
            </w:r>
            <w:r>
              <w:t>.-23</w:t>
            </w:r>
          </w:p>
        </w:tc>
        <w:tc>
          <w:tcPr>
            <w:tcW w:w="2927" w:type="dxa"/>
            <w:vAlign w:val="center"/>
          </w:tcPr>
          <w:p w14:paraId="7FE7121C" w14:textId="14EEDE9C" w:rsidR="00FC4C56" w:rsidRPr="00A725F8" w:rsidRDefault="00FC4C56" w:rsidP="00A81C80">
            <w:proofErr w:type="gramStart"/>
            <w:r w:rsidRPr="00A725F8">
              <w:t>Date fin</w:t>
            </w:r>
            <w:proofErr w:type="gramEnd"/>
            <w:r w:rsidRPr="00A725F8">
              <w:t>:</w:t>
            </w:r>
            <w:r>
              <w:t xml:space="preserve"> </w:t>
            </w:r>
            <w:r w:rsidR="00A169A5">
              <w:t>17</w:t>
            </w:r>
            <w:r>
              <w:t xml:space="preserve"> </w:t>
            </w:r>
            <w:r w:rsidR="00A169A5">
              <w:t>oct</w:t>
            </w:r>
            <w:r>
              <w:t>. 23</w:t>
            </w:r>
          </w:p>
        </w:tc>
        <w:tc>
          <w:tcPr>
            <w:tcW w:w="2927" w:type="dxa"/>
            <w:vAlign w:val="center"/>
          </w:tcPr>
          <w:p w14:paraId="5EAEB1BC" w14:textId="2364AA12" w:rsidR="00FC4C56" w:rsidRPr="00A725F8" w:rsidRDefault="00FC4C56" w:rsidP="00A81C80">
            <w:r w:rsidRPr="00A725F8">
              <w:t>Durée:</w:t>
            </w:r>
            <w:r>
              <w:t xml:space="preserve"> ~</w:t>
            </w:r>
            <w:r w:rsidR="006127A9">
              <w:t>4h</w:t>
            </w:r>
          </w:p>
        </w:tc>
      </w:tr>
    </w:tbl>
    <w:p w14:paraId="6EAD77A5" w14:textId="77777777" w:rsidR="00FC4C56" w:rsidRPr="00A725F8" w:rsidRDefault="00FC4C56" w:rsidP="00FC4C56"/>
    <w:p w14:paraId="0FD3D694" w14:textId="77777777" w:rsidR="00FC4C56" w:rsidRPr="00A725F8" w:rsidRDefault="00FC4C56" w:rsidP="00FC4C56">
      <w:r w:rsidRPr="00A725F8">
        <w:t>Commentaires:</w:t>
      </w:r>
    </w:p>
    <w:tbl>
      <w:tblPr>
        <w:tblStyle w:val="Grilledutableau"/>
        <w:tblW w:w="0" w:type="auto"/>
        <w:tblLook w:val="04A0" w:firstRow="1" w:lastRow="0" w:firstColumn="1" w:lastColumn="0" w:noHBand="0" w:noVBand="1"/>
      </w:tblPr>
      <w:tblGrid>
        <w:gridCol w:w="8296"/>
      </w:tblGrid>
      <w:tr w:rsidR="00FC4C56" w:rsidRPr="00A725F8" w14:paraId="3DE3BF5A" w14:textId="77777777" w:rsidTr="00A81C80">
        <w:tc>
          <w:tcPr>
            <w:tcW w:w="8780" w:type="dxa"/>
          </w:tcPr>
          <w:p w14:paraId="4CDB92F4" w14:textId="77777777" w:rsidR="00FC4C56" w:rsidRPr="00A725F8" w:rsidRDefault="00FC4C56" w:rsidP="00A81C80"/>
          <w:p w14:paraId="1EA17468" w14:textId="2EC24B8F" w:rsidR="00FC4C56" w:rsidRDefault="006127A9" w:rsidP="00A81C80">
            <w:r>
              <w:t xml:space="preserve">J’ai cherché un moyen de </w:t>
            </w:r>
            <w:r w:rsidR="009F3577">
              <w:t xml:space="preserve">lancer l’interface avec un objet, c’est ce que propose </w:t>
            </w:r>
            <w:proofErr w:type="spellStart"/>
            <w:r w:rsidR="009F3577">
              <w:t>Pygubu</w:t>
            </w:r>
            <w:proofErr w:type="spellEnd"/>
            <w:r w:rsidR="009F3577">
              <w:t xml:space="preserve"> Designer, l’application avec laquelle j’ai fait l’interface. Elle est </w:t>
            </w:r>
            <w:r w:rsidR="00FA6857">
              <w:t xml:space="preserve">codée en XML </w:t>
            </w:r>
            <w:r w:rsidR="008A5B0E">
              <w:t xml:space="preserve">avec une extension de fichier </w:t>
            </w:r>
            <w:proofErr w:type="spellStart"/>
            <w:r w:rsidR="008A5B0E">
              <w:t>ui</w:t>
            </w:r>
            <w:proofErr w:type="spellEnd"/>
            <w:r w:rsidR="008A5B0E">
              <w:t>.</w:t>
            </w:r>
          </w:p>
          <w:p w14:paraId="25FE7422" w14:textId="77777777" w:rsidR="008A5B0E" w:rsidRDefault="008A5B0E" w:rsidP="00A81C80"/>
          <w:p w14:paraId="7616668E" w14:textId="423D3A79" w:rsidR="00FC4C56" w:rsidRPr="00A725F8" w:rsidRDefault="008A5B0E" w:rsidP="00A81C80">
            <w:r>
              <w:t xml:space="preserve">J’ai aussi cherché </w:t>
            </w:r>
            <w:r w:rsidR="00AF6661">
              <w:t xml:space="preserve">à trouver comment mettre une musique de fond. Cela à été possible grâce au module « Mixer » qui vient avec l’extension </w:t>
            </w:r>
            <w:proofErr w:type="spellStart"/>
            <w:r w:rsidR="00AF6661">
              <w:t>Pygame</w:t>
            </w:r>
            <w:proofErr w:type="spellEnd"/>
            <w:r w:rsidR="00AF6661">
              <w:t>.</w:t>
            </w:r>
            <w:r w:rsidR="00705E01">
              <w:t xml:space="preserve"> J’ai fait une boucle qui joue « La soirée du hockey » pour jouer sur le menu principal. </w:t>
            </w:r>
          </w:p>
          <w:p w14:paraId="546949CC" w14:textId="77777777" w:rsidR="00FC4C56" w:rsidRPr="00A725F8" w:rsidRDefault="00FC4C56" w:rsidP="00A81C80"/>
          <w:p w14:paraId="66410CD2" w14:textId="77777777" w:rsidR="00FC4C56" w:rsidRPr="00A725F8" w:rsidRDefault="00FC4C56" w:rsidP="00A81C80"/>
          <w:p w14:paraId="6895BBD6" w14:textId="77777777" w:rsidR="00FC4C56" w:rsidRPr="00A725F8" w:rsidRDefault="00FC4C56" w:rsidP="00A81C80"/>
          <w:p w14:paraId="535401FE" w14:textId="77777777" w:rsidR="00FC4C56" w:rsidRPr="00A725F8" w:rsidRDefault="00FC4C56" w:rsidP="00A81C80"/>
          <w:p w14:paraId="58DD53C6" w14:textId="77777777" w:rsidR="00FC4C56" w:rsidRPr="00A725F8" w:rsidRDefault="00FC4C56" w:rsidP="00A81C80"/>
        </w:tc>
      </w:tr>
    </w:tbl>
    <w:p w14:paraId="0B04DE60" w14:textId="77777777" w:rsidR="00FC4C56" w:rsidRPr="00072640" w:rsidRDefault="00FC4C56" w:rsidP="00072640"/>
    <w:sectPr w:rsidR="00FC4C56" w:rsidRPr="00072640" w:rsidSect="00BB04DB">
      <w:headerReference w:type="even" r:id="rId21"/>
      <w:headerReference w:type="default" r:id="rId22"/>
      <w:footerReference w:type="even" r:id="rId23"/>
      <w:footerReference w:type="default" r:id="rId24"/>
      <w:headerReference w:type="first" r:id="rId25"/>
      <w:footerReference w:type="first" r:id="rId26"/>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872F2" w14:textId="77777777" w:rsidR="00A55DEE" w:rsidRPr="00A725F8" w:rsidRDefault="00A55DEE" w:rsidP="00C6554A">
      <w:pPr>
        <w:spacing w:before="0" w:after="0" w:line="240" w:lineRule="auto"/>
      </w:pPr>
      <w:r w:rsidRPr="00A725F8">
        <w:separator/>
      </w:r>
    </w:p>
  </w:endnote>
  <w:endnote w:type="continuationSeparator" w:id="0">
    <w:p w14:paraId="78234930" w14:textId="77777777" w:rsidR="00A55DEE" w:rsidRPr="00A725F8" w:rsidRDefault="00A55DEE" w:rsidP="00C6554A">
      <w:pPr>
        <w:spacing w:before="0" w:after="0" w:line="240" w:lineRule="auto"/>
      </w:pPr>
      <w:r w:rsidRPr="00A725F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B0E48" w14:textId="77777777" w:rsidR="00A61B61" w:rsidRPr="00A725F8" w:rsidRDefault="00A61B6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F3E6C" w14:textId="77777777" w:rsidR="00EE10E7" w:rsidRPr="00A725F8" w:rsidRDefault="00ED7C44">
    <w:pPr>
      <w:pStyle w:val="Pieddepage"/>
    </w:pPr>
    <w:r w:rsidRPr="00A725F8">
      <w:rPr>
        <w:lang w:bidi="fr-FR"/>
      </w:rPr>
      <w:t>Page </w:t>
    </w:r>
    <w:r w:rsidRPr="00A725F8">
      <w:rPr>
        <w:lang w:bidi="fr-FR"/>
      </w:rPr>
      <w:fldChar w:fldCharType="begin"/>
    </w:r>
    <w:r w:rsidRPr="00A725F8">
      <w:rPr>
        <w:lang w:bidi="fr-FR"/>
      </w:rPr>
      <w:instrText xml:space="preserve"> PAGE  \* Arabic  \* MERGEFORMAT </w:instrText>
    </w:r>
    <w:r w:rsidRPr="00A725F8">
      <w:rPr>
        <w:lang w:bidi="fr-FR"/>
      </w:rPr>
      <w:fldChar w:fldCharType="separate"/>
    </w:r>
    <w:r w:rsidR="00FE5B1E" w:rsidRPr="00A725F8">
      <w:rPr>
        <w:lang w:bidi="fr-FR"/>
      </w:rPr>
      <w:t>1</w:t>
    </w:r>
    <w:r w:rsidRPr="00A725F8">
      <w:rPr>
        <w:lang w:bidi="fr-F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84D7D" w14:textId="77777777" w:rsidR="00A61B61" w:rsidRPr="00A725F8" w:rsidRDefault="00A61B6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157EC" w14:textId="77777777" w:rsidR="00A55DEE" w:rsidRPr="00A725F8" w:rsidRDefault="00A55DEE" w:rsidP="00C6554A">
      <w:pPr>
        <w:spacing w:before="0" w:after="0" w:line="240" w:lineRule="auto"/>
      </w:pPr>
      <w:r w:rsidRPr="00A725F8">
        <w:separator/>
      </w:r>
    </w:p>
  </w:footnote>
  <w:footnote w:type="continuationSeparator" w:id="0">
    <w:p w14:paraId="3DB1CD17" w14:textId="77777777" w:rsidR="00A55DEE" w:rsidRPr="00A725F8" w:rsidRDefault="00A55DEE" w:rsidP="00C6554A">
      <w:pPr>
        <w:spacing w:before="0" w:after="0" w:line="240" w:lineRule="auto"/>
      </w:pPr>
      <w:r w:rsidRPr="00A725F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9440A" w14:textId="77777777" w:rsidR="00A61B61" w:rsidRPr="00A725F8" w:rsidRDefault="00A61B6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03DC3" w14:textId="77777777" w:rsidR="00A61B61" w:rsidRPr="00A725F8" w:rsidRDefault="00A61B6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F5845" w14:textId="77777777" w:rsidR="00A61B61" w:rsidRPr="00A725F8" w:rsidRDefault="00A61B61">
    <w:pPr>
      <w:pStyle w:val="En-tte"/>
    </w:pPr>
  </w:p>
</w:hdr>
</file>

<file path=word/intelligence2.xml><?xml version="1.0" encoding="utf-8"?>
<int2:intelligence xmlns:int2="http://schemas.microsoft.com/office/intelligence/2020/intelligence" xmlns:oel="http://schemas.microsoft.com/office/2019/extlst">
  <int2:observations>
    <int2:textHash int2:hashCode="8vLHR28OErEvTe" int2:id="eo9pX7N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06472CF"/>
    <w:multiLevelType w:val="hybridMultilevel"/>
    <w:tmpl w:val="127C846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15:restartNumberingAfterBreak="0">
    <w:nsid w:val="1A375AB1"/>
    <w:multiLevelType w:val="hybridMultilevel"/>
    <w:tmpl w:val="1AF6A6F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2C644311"/>
    <w:multiLevelType w:val="multilevel"/>
    <w:tmpl w:val="483C7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8C12E8"/>
    <w:multiLevelType w:val="hybridMultilevel"/>
    <w:tmpl w:val="047ED830"/>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3FF14CB6"/>
    <w:multiLevelType w:val="multilevel"/>
    <w:tmpl w:val="681A21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5BF5A8B"/>
    <w:multiLevelType w:val="hybridMultilevel"/>
    <w:tmpl w:val="69AEBD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8406AF3"/>
    <w:multiLevelType w:val="hybridMultilevel"/>
    <w:tmpl w:val="265E4F18"/>
    <w:lvl w:ilvl="0" w:tplc="0C0C000F">
      <w:start w:val="2"/>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0" w15:restartNumberingAfterBreak="0">
    <w:nsid w:val="652800CD"/>
    <w:multiLevelType w:val="hybridMultilevel"/>
    <w:tmpl w:val="7F80DB7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1" w15:restartNumberingAfterBreak="0">
    <w:nsid w:val="69DA2702"/>
    <w:multiLevelType w:val="hybridMultilevel"/>
    <w:tmpl w:val="69AEBDE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2" w15:restartNumberingAfterBreak="0">
    <w:nsid w:val="7529678E"/>
    <w:multiLevelType w:val="hybridMultilevel"/>
    <w:tmpl w:val="8BA23C4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3" w15:restartNumberingAfterBreak="0">
    <w:nsid w:val="783317C9"/>
    <w:multiLevelType w:val="hybridMultilevel"/>
    <w:tmpl w:val="F476E3E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15:restartNumberingAfterBreak="0">
    <w:nsid w:val="7B181540"/>
    <w:multiLevelType w:val="hybridMultilevel"/>
    <w:tmpl w:val="435C7EE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5" w15:restartNumberingAfterBreak="0">
    <w:nsid w:val="7C1928ED"/>
    <w:multiLevelType w:val="hybridMultilevel"/>
    <w:tmpl w:val="E236D71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1194611184">
    <w:abstractNumId w:val="9"/>
  </w:num>
  <w:num w:numId="2" w16cid:durableId="1442145557">
    <w:abstractNumId w:val="8"/>
  </w:num>
  <w:num w:numId="3" w16cid:durableId="687098037">
    <w:abstractNumId w:val="8"/>
  </w:num>
  <w:num w:numId="4" w16cid:durableId="1103695444">
    <w:abstractNumId w:val="9"/>
  </w:num>
  <w:num w:numId="5" w16cid:durableId="93749014">
    <w:abstractNumId w:val="17"/>
  </w:num>
  <w:num w:numId="6" w16cid:durableId="342632268">
    <w:abstractNumId w:val="10"/>
  </w:num>
  <w:num w:numId="7" w16cid:durableId="92409331">
    <w:abstractNumId w:val="11"/>
  </w:num>
  <w:num w:numId="8" w16cid:durableId="719596294">
    <w:abstractNumId w:val="7"/>
  </w:num>
  <w:num w:numId="9" w16cid:durableId="449401610">
    <w:abstractNumId w:val="6"/>
  </w:num>
  <w:num w:numId="10" w16cid:durableId="1609923138">
    <w:abstractNumId w:val="5"/>
  </w:num>
  <w:num w:numId="11" w16cid:durableId="243490384">
    <w:abstractNumId w:val="4"/>
  </w:num>
  <w:num w:numId="12" w16cid:durableId="967779799">
    <w:abstractNumId w:val="3"/>
  </w:num>
  <w:num w:numId="13" w16cid:durableId="115225040">
    <w:abstractNumId w:val="2"/>
  </w:num>
  <w:num w:numId="14" w16cid:durableId="2029678919">
    <w:abstractNumId w:val="1"/>
  </w:num>
  <w:num w:numId="15" w16cid:durableId="2063095234">
    <w:abstractNumId w:val="0"/>
  </w:num>
  <w:num w:numId="16" w16cid:durableId="2012751811">
    <w:abstractNumId w:val="14"/>
  </w:num>
  <w:num w:numId="17" w16cid:durableId="2086874147">
    <w:abstractNumId w:val="12"/>
  </w:num>
  <w:num w:numId="18" w16cid:durableId="823662878">
    <w:abstractNumId w:val="16"/>
  </w:num>
  <w:num w:numId="19" w16cid:durableId="476142075">
    <w:abstractNumId w:val="19"/>
  </w:num>
  <w:num w:numId="20" w16cid:durableId="1279793174">
    <w:abstractNumId w:val="22"/>
  </w:num>
  <w:num w:numId="21" w16cid:durableId="966664258">
    <w:abstractNumId w:val="21"/>
  </w:num>
  <w:num w:numId="22" w16cid:durableId="441651332">
    <w:abstractNumId w:val="20"/>
  </w:num>
  <w:num w:numId="23" w16cid:durableId="1321612519">
    <w:abstractNumId w:val="18"/>
  </w:num>
  <w:num w:numId="24" w16cid:durableId="1391490963">
    <w:abstractNumId w:val="13"/>
  </w:num>
  <w:num w:numId="25" w16cid:durableId="2057270779">
    <w:abstractNumId w:val="25"/>
  </w:num>
  <w:num w:numId="26" w16cid:durableId="1595632166">
    <w:abstractNumId w:val="15"/>
  </w:num>
  <w:num w:numId="27" w16cid:durableId="1921593487">
    <w:abstractNumId w:val="24"/>
  </w:num>
  <w:num w:numId="28" w16cid:durableId="32309697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4AF"/>
    <w:rsid w:val="00013A2E"/>
    <w:rsid w:val="000174CF"/>
    <w:rsid w:val="00036C0B"/>
    <w:rsid w:val="00071210"/>
    <w:rsid w:val="00072640"/>
    <w:rsid w:val="000862E2"/>
    <w:rsid w:val="000969F8"/>
    <w:rsid w:val="000A0E17"/>
    <w:rsid w:val="000A7A8C"/>
    <w:rsid w:val="000B5AC8"/>
    <w:rsid w:val="000B6295"/>
    <w:rsid w:val="000C4828"/>
    <w:rsid w:val="000C6462"/>
    <w:rsid w:val="000F4B9B"/>
    <w:rsid w:val="00100111"/>
    <w:rsid w:val="001173F9"/>
    <w:rsid w:val="001213F1"/>
    <w:rsid w:val="00132CA0"/>
    <w:rsid w:val="00134CBA"/>
    <w:rsid w:val="001505F9"/>
    <w:rsid w:val="00152AC2"/>
    <w:rsid w:val="00156EA1"/>
    <w:rsid w:val="0018781F"/>
    <w:rsid w:val="00191ADF"/>
    <w:rsid w:val="00197DA6"/>
    <w:rsid w:val="001A5A07"/>
    <w:rsid w:val="001A6F22"/>
    <w:rsid w:val="001A7317"/>
    <w:rsid w:val="001B3ED4"/>
    <w:rsid w:val="001B6420"/>
    <w:rsid w:val="001C2745"/>
    <w:rsid w:val="001C6E6E"/>
    <w:rsid w:val="001D1B44"/>
    <w:rsid w:val="001D739B"/>
    <w:rsid w:val="001E4E1C"/>
    <w:rsid w:val="001E6842"/>
    <w:rsid w:val="001F1B1E"/>
    <w:rsid w:val="00204AE1"/>
    <w:rsid w:val="0020623B"/>
    <w:rsid w:val="0021159F"/>
    <w:rsid w:val="00213C89"/>
    <w:rsid w:val="00225D50"/>
    <w:rsid w:val="00230825"/>
    <w:rsid w:val="002315D2"/>
    <w:rsid w:val="002554CD"/>
    <w:rsid w:val="00263798"/>
    <w:rsid w:val="0027289B"/>
    <w:rsid w:val="00281220"/>
    <w:rsid w:val="00293B83"/>
    <w:rsid w:val="002A7554"/>
    <w:rsid w:val="002B0507"/>
    <w:rsid w:val="002B4294"/>
    <w:rsid w:val="002B6887"/>
    <w:rsid w:val="002B6A99"/>
    <w:rsid w:val="002C3F9C"/>
    <w:rsid w:val="002C6273"/>
    <w:rsid w:val="002F27A7"/>
    <w:rsid w:val="003078E5"/>
    <w:rsid w:val="00313D3C"/>
    <w:rsid w:val="0031439F"/>
    <w:rsid w:val="00333D0D"/>
    <w:rsid w:val="0034005B"/>
    <w:rsid w:val="0035328C"/>
    <w:rsid w:val="00370C84"/>
    <w:rsid w:val="00382498"/>
    <w:rsid w:val="00387393"/>
    <w:rsid w:val="00392A23"/>
    <w:rsid w:val="00396F7D"/>
    <w:rsid w:val="003A23E4"/>
    <w:rsid w:val="003A32AD"/>
    <w:rsid w:val="003A4FB3"/>
    <w:rsid w:val="003A6FD4"/>
    <w:rsid w:val="003D2CF8"/>
    <w:rsid w:val="003D3F8C"/>
    <w:rsid w:val="003D5C23"/>
    <w:rsid w:val="003E0C7C"/>
    <w:rsid w:val="003E4CD7"/>
    <w:rsid w:val="00405309"/>
    <w:rsid w:val="00412C89"/>
    <w:rsid w:val="004149D7"/>
    <w:rsid w:val="00434625"/>
    <w:rsid w:val="00440A2C"/>
    <w:rsid w:val="004527E0"/>
    <w:rsid w:val="0046425C"/>
    <w:rsid w:val="00470D8F"/>
    <w:rsid w:val="00472502"/>
    <w:rsid w:val="004820E7"/>
    <w:rsid w:val="004A19B2"/>
    <w:rsid w:val="004A2F4A"/>
    <w:rsid w:val="004B4F03"/>
    <w:rsid w:val="004C049F"/>
    <w:rsid w:val="005000E2"/>
    <w:rsid w:val="005020E3"/>
    <w:rsid w:val="005057AB"/>
    <w:rsid w:val="0052058F"/>
    <w:rsid w:val="00524ACD"/>
    <w:rsid w:val="00526554"/>
    <w:rsid w:val="00527B4C"/>
    <w:rsid w:val="005354F7"/>
    <w:rsid w:val="00556E67"/>
    <w:rsid w:val="00562D0C"/>
    <w:rsid w:val="0057001D"/>
    <w:rsid w:val="0058416C"/>
    <w:rsid w:val="005905EC"/>
    <w:rsid w:val="005935F4"/>
    <w:rsid w:val="00593A4B"/>
    <w:rsid w:val="00595046"/>
    <w:rsid w:val="005A2819"/>
    <w:rsid w:val="005C0B85"/>
    <w:rsid w:val="005C26C0"/>
    <w:rsid w:val="005E058A"/>
    <w:rsid w:val="005E2BDF"/>
    <w:rsid w:val="005E6AD4"/>
    <w:rsid w:val="00602DA9"/>
    <w:rsid w:val="006109FA"/>
    <w:rsid w:val="0061121A"/>
    <w:rsid w:val="006127A9"/>
    <w:rsid w:val="006222D2"/>
    <w:rsid w:val="00622E69"/>
    <w:rsid w:val="00640F6C"/>
    <w:rsid w:val="00642663"/>
    <w:rsid w:val="00643534"/>
    <w:rsid w:val="00643951"/>
    <w:rsid w:val="0065427D"/>
    <w:rsid w:val="006616E3"/>
    <w:rsid w:val="00665835"/>
    <w:rsid w:val="00666F5C"/>
    <w:rsid w:val="006753B7"/>
    <w:rsid w:val="006A3CE7"/>
    <w:rsid w:val="006B3DC1"/>
    <w:rsid w:val="006C00F2"/>
    <w:rsid w:val="006C0435"/>
    <w:rsid w:val="006C6045"/>
    <w:rsid w:val="006D7AE3"/>
    <w:rsid w:val="006E53FF"/>
    <w:rsid w:val="006E5B06"/>
    <w:rsid w:val="00700DE8"/>
    <w:rsid w:val="00705E01"/>
    <w:rsid w:val="007125BF"/>
    <w:rsid w:val="00720BC9"/>
    <w:rsid w:val="0073565D"/>
    <w:rsid w:val="00735C53"/>
    <w:rsid w:val="0076495D"/>
    <w:rsid w:val="007656B1"/>
    <w:rsid w:val="007842FB"/>
    <w:rsid w:val="00791D05"/>
    <w:rsid w:val="00793E2C"/>
    <w:rsid w:val="007A470D"/>
    <w:rsid w:val="007A7402"/>
    <w:rsid w:val="007B2879"/>
    <w:rsid w:val="007B60EB"/>
    <w:rsid w:val="007D0F97"/>
    <w:rsid w:val="007D3F17"/>
    <w:rsid w:val="007E471E"/>
    <w:rsid w:val="008220FE"/>
    <w:rsid w:val="00822B34"/>
    <w:rsid w:val="00830C5A"/>
    <w:rsid w:val="00845B87"/>
    <w:rsid w:val="008746D2"/>
    <w:rsid w:val="00874E7A"/>
    <w:rsid w:val="00887BF3"/>
    <w:rsid w:val="00891694"/>
    <w:rsid w:val="00893A5B"/>
    <w:rsid w:val="0089461B"/>
    <w:rsid w:val="00895A5E"/>
    <w:rsid w:val="008A1A76"/>
    <w:rsid w:val="008A5369"/>
    <w:rsid w:val="008A5B0E"/>
    <w:rsid w:val="008B2DBB"/>
    <w:rsid w:val="008B7FE8"/>
    <w:rsid w:val="008D20A0"/>
    <w:rsid w:val="008D236D"/>
    <w:rsid w:val="008E5B8B"/>
    <w:rsid w:val="00912C88"/>
    <w:rsid w:val="00921B57"/>
    <w:rsid w:val="00925485"/>
    <w:rsid w:val="00930CE1"/>
    <w:rsid w:val="009411F2"/>
    <w:rsid w:val="00944518"/>
    <w:rsid w:val="009476EA"/>
    <w:rsid w:val="0095012F"/>
    <w:rsid w:val="00994452"/>
    <w:rsid w:val="009A39B6"/>
    <w:rsid w:val="009B71FF"/>
    <w:rsid w:val="009C169D"/>
    <w:rsid w:val="009C34E7"/>
    <w:rsid w:val="009D1C0F"/>
    <w:rsid w:val="009E058E"/>
    <w:rsid w:val="009F3577"/>
    <w:rsid w:val="00A03047"/>
    <w:rsid w:val="00A169A5"/>
    <w:rsid w:val="00A17919"/>
    <w:rsid w:val="00A37278"/>
    <w:rsid w:val="00A4680E"/>
    <w:rsid w:val="00A55DEE"/>
    <w:rsid w:val="00A61B61"/>
    <w:rsid w:val="00A725F8"/>
    <w:rsid w:val="00A837E1"/>
    <w:rsid w:val="00A91796"/>
    <w:rsid w:val="00A95800"/>
    <w:rsid w:val="00A97D06"/>
    <w:rsid w:val="00AA0194"/>
    <w:rsid w:val="00AB557B"/>
    <w:rsid w:val="00AC2EFA"/>
    <w:rsid w:val="00AD0AE2"/>
    <w:rsid w:val="00AE6A22"/>
    <w:rsid w:val="00AF6661"/>
    <w:rsid w:val="00AF6C63"/>
    <w:rsid w:val="00B0471E"/>
    <w:rsid w:val="00B20E05"/>
    <w:rsid w:val="00B22E35"/>
    <w:rsid w:val="00B22EFC"/>
    <w:rsid w:val="00B36D87"/>
    <w:rsid w:val="00B42F30"/>
    <w:rsid w:val="00B43F47"/>
    <w:rsid w:val="00B61D8B"/>
    <w:rsid w:val="00B74E4D"/>
    <w:rsid w:val="00B769E4"/>
    <w:rsid w:val="00B85A60"/>
    <w:rsid w:val="00B9179D"/>
    <w:rsid w:val="00BA6FA0"/>
    <w:rsid w:val="00BB04DB"/>
    <w:rsid w:val="00BB0B9E"/>
    <w:rsid w:val="00BB4D6A"/>
    <w:rsid w:val="00BB6D28"/>
    <w:rsid w:val="00BD6E6F"/>
    <w:rsid w:val="00BF2C73"/>
    <w:rsid w:val="00BF4294"/>
    <w:rsid w:val="00BF6346"/>
    <w:rsid w:val="00BF6C92"/>
    <w:rsid w:val="00C044E1"/>
    <w:rsid w:val="00C157EC"/>
    <w:rsid w:val="00C169DF"/>
    <w:rsid w:val="00C6554A"/>
    <w:rsid w:val="00C65EB1"/>
    <w:rsid w:val="00C872B6"/>
    <w:rsid w:val="00C926A5"/>
    <w:rsid w:val="00CB2DD2"/>
    <w:rsid w:val="00CB3152"/>
    <w:rsid w:val="00CC2DED"/>
    <w:rsid w:val="00CC4A39"/>
    <w:rsid w:val="00CC51D8"/>
    <w:rsid w:val="00CE12BA"/>
    <w:rsid w:val="00CE1700"/>
    <w:rsid w:val="00CE6A72"/>
    <w:rsid w:val="00CF28C0"/>
    <w:rsid w:val="00D038FB"/>
    <w:rsid w:val="00D05ACE"/>
    <w:rsid w:val="00D265B1"/>
    <w:rsid w:val="00D3468B"/>
    <w:rsid w:val="00D601CC"/>
    <w:rsid w:val="00D7718B"/>
    <w:rsid w:val="00D84F3F"/>
    <w:rsid w:val="00D920CA"/>
    <w:rsid w:val="00D975CE"/>
    <w:rsid w:val="00D978EE"/>
    <w:rsid w:val="00DA3884"/>
    <w:rsid w:val="00DA5D61"/>
    <w:rsid w:val="00DD3574"/>
    <w:rsid w:val="00DE105B"/>
    <w:rsid w:val="00DE7BFC"/>
    <w:rsid w:val="00DF6EE4"/>
    <w:rsid w:val="00E11CBF"/>
    <w:rsid w:val="00E11D8C"/>
    <w:rsid w:val="00E20C31"/>
    <w:rsid w:val="00E20D56"/>
    <w:rsid w:val="00E3593D"/>
    <w:rsid w:val="00E81DE0"/>
    <w:rsid w:val="00E91910"/>
    <w:rsid w:val="00EB196B"/>
    <w:rsid w:val="00EC0EE2"/>
    <w:rsid w:val="00EC7123"/>
    <w:rsid w:val="00EC71D8"/>
    <w:rsid w:val="00ED7C44"/>
    <w:rsid w:val="00EE03AB"/>
    <w:rsid w:val="00EE10E7"/>
    <w:rsid w:val="00F06211"/>
    <w:rsid w:val="00F13E34"/>
    <w:rsid w:val="00F24C31"/>
    <w:rsid w:val="00F31D0A"/>
    <w:rsid w:val="00F40179"/>
    <w:rsid w:val="00F40691"/>
    <w:rsid w:val="00F41F09"/>
    <w:rsid w:val="00F6005E"/>
    <w:rsid w:val="00F67026"/>
    <w:rsid w:val="00F74843"/>
    <w:rsid w:val="00F8232D"/>
    <w:rsid w:val="00F824AF"/>
    <w:rsid w:val="00F825D0"/>
    <w:rsid w:val="00F9094D"/>
    <w:rsid w:val="00FA6857"/>
    <w:rsid w:val="00FB5586"/>
    <w:rsid w:val="00FC34EA"/>
    <w:rsid w:val="00FC4C56"/>
    <w:rsid w:val="00FE5B1E"/>
    <w:rsid w:val="00FF4893"/>
    <w:rsid w:val="0BE2A40B"/>
    <w:rsid w:val="46553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8A2233"/>
  <w15:chartTrackingRefBased/>
  <w15:docId w15:val="{B27114C0-F94F-4FE7-B5DA-407DE2056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rPr>
      <w:lang w:val="fr-CA"/>
    </w:rPr>
  </w:style>
  <w:style w:type="paragraph" w:styleId="Titre1">
    <w:name w:val="heading 1"/>
    <w:basedOn w:val="Normal"/>
    <w:next w:val="Normal"/>
    <w:link w:val="Titre1Car"/>
    <w:uiPriority w:val="9"/>
    <w:qFormat/>
    <w:rsid w:val="00470D8F"/>
    <w:pPr>
      <w:keepNext/>
      <w:keepLines/>
      <w:spacing w:before="600" w:after="60"/>
      <w:contextualSpacing/>
      <w:jc w:val="center"/>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470D8F"/>
    <w:pPr>
      <w:keepNext/>
      <w:keepLines/>
      <w:spacing w:before="240" w:after="0"/>
      <w:contextualSpacing/>
      <w:outlineLvl w:val="1"/>
    </w:pPr>
    <w:rPr>
      <w:rFonts w:asciiTheme="majorHAnsi" w:eastAsiaTheme="majorEastAsia" w:hAnsiTheme="majorHAnsi" w:cstheme="majorBidi"/>
      <w:color w:val="007789" w:themeColor="accent1" w:themeShade="BF"/>
      <w:sz w:val="32"/>
    </w:rPr>
  </w:style>
  <w:style w:type="paragraph" w:styleId="Titre3">
    <w:name w:val="heading 3"/>
    <w:basedOn w:val="Normal"/>
    <w:next w:val="Normal"/>
    <w:link w:val="Titre3Car"/>
    <w:uiPriority w:val="9"/>
    <w:unhideWhenUsed/>
    <w:qFormat/>
    <w:rsid w:val="005E6AD4"/>
    <w:pPr>
      <w:keepNext/>
      <w:keepLines/>
      <w:spacing w:before="40" w:after="0"/>
      <w:outlineLvl w:val="2"/>
    </w:pPr>
    <w:rPr>
      <w:rFonts w:asciiTheme="majorHAnsi" w:eastAsiaTheme="majorEastAsia" w:hAnsiTheme="majorHAnsi" w:cstheme="majorBidi"/>
      <w:color w:val="00A0B8" w:themeColor="accent1"/>
      <w:sz w:val="24"/>
      <w:szCs w:val="24"/>
    </w:rPr>
  </w:style>
  <w:style w:type="paragraph" w:styleId="Titre4">
    <w:name w:val="heading 4"/>
    <w:basedOn w:val="Normal"/>
    <w:next w:val="Normal"/>
    <w:link w:val="Titre4Car"/>
    <w:uiPriority w:val="9"/>
    <w:unhideWhenUsed/>
    <w:qFormat/>
    <w:rsid w:val="00CE1700"/>
    <w:pPr>
      <w:keepNext/>
      <w:keepLines/>
      <w:spacing w:before="40" w:after="0"/>
      <w:outlineLvl w:val="3"/>
    </w:pPr>
    <w:rPr>
      <w:rFonts w:asciiTheme="majorHAnsi" w:eastAsiaTheme="majorEastAsia" w:hAnsiTheme="majorHAnsi" w:cstheme="majorBidi"/>
      <w:iCs/>
      <w:color w:val="007789" w:themeColor="accent1" w:themeShade="BF"/>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70D8F"/>
    <w:rPr>
      <w:rFonts w:asciiTheme="majorHAnsi" w:eastAsiaTheme="majorEastAsia" w:hAnsiTheme="majorHAnsi" w:cstheme="majorBidi"/>
      <w:color w:val="007789" w:themeColor="accent1" w:themeShade="BF"/>
      <w:sz w:val="32"/>
      <w:lang w:val="fr-CA"/>
    </w:rPr>
  </w:style>
  <w:style w:type="character" w:customStyle="1" w:styleId="Titre2Car">
    <w:name w:val="Titre 2 Car"/>
    <w:basedOn w:val="Policepardfaut"/>
    <w:link w:val="Titre2"/>
    <w:uiPriority w:val="9"/>
    <w:rsid w:val="00470D8F"/>
    <w:rPr>
      <w:rFonts w:asciiTheme="majorHAnsi" w:eastAsiaTheme="majorEastAsia" w:hAnsiTheme="majorHAnsi" w:cstheme="majorBidi"/>
      <w:color w:val="007789" w:themeColor="accent1" w:themeShade="BF"/>
      <w:sz w:val="32"/>
      <w:lang w:val="fr-CA"/>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Titre2"/>
    <w:link w:val="TitreCar"/>
    <w:uiPriority w:val="2"/>
    <w:unhideWhenUsed/>
    <w:qFormat/>
    <w:rsid w:val="46553DBD"/>
  </w:style>
  <w:style w:type="character" w:customStyle="1" w:styleId="TitreCar">
    <w:name w:val="Titre Car"/>
    <w:basedOn w:val="Policepardfaut"/>
    <w:link w:val="Titre"/>
    <w:uiPriority w:val="2"/>
    <w:rsid w:val="46553DBD"/>
    <w:rPr>
      <w:rFonts w:asciiTheme="majorHAnsi" w:eastAsiaTheme="majorEastAsia" w:hAnsiTheme="majorHAnsi" w:cstheme="majorBidi"/>
      <w:caps/>
      <w:color w:val="007789" w:themeColor="accent1" w:themeShade="BF"/>
      <w:sz w:val="24"/>
      <w:szCs w:val="24"/>
      <w:lang w:val="fr-CA"/>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rsid w:val="005E6AD4"/>
    <w:rPr>
      <w:rFonts w:asciiTheme="majorHAnsi" w:eastAsiaTheme="majorEastAsia" w:hAnsiTheme="majorHAnsi" w:cstheme="majorBidi"/>
      <w:color w:val="00A0B8" w:themeColor="accent1"/>
      <w:sz w:val="24"/>
      <w:szCs w:val="24"/>
      <w:lang w:val="fr-CA"/>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table" w:styleId="Grilledutableau">
    <w:name w:val="Table Grid"/>
    <w:basedOn w:val="TableauNormal"/>
    <w:uiPriority w:val="59"/>
    <w:rsid w:val="00D978E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D978E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3">
    <w:name w:val="Plain Table 3"/>
    <w:basedOn w:val="TableauNormal"/>
    <w:uiPriority w:val="43"/>
    <w:rsid w:val="000969F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230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ttedetabledesmatires">
    <w:name w:val="TOC Heading"/>
    <w:basedOn w:val="Titre1"/>
    <w:next w:val="Normal"/>
    <w:uiPriority w:val="39"/>
    <w:unhideWhenUsed/>
    <w:qFormat/>
    <w:rsid w:val="00622E69"/>
    <w:pPr>
      <w:spacing w:before="240" w:after="0" w:line="259" w:lineRule="auto"/>
      <w:contextualSpacing w:val="0"/>
      <w:outlineLvl w:val="9"/>
    </w:pPr>
    <w:rPr>
      <w:szCs w:val="32"/>
      <w:lang w:eastAsia="fr-CA"/>
    </w:rPr>
  </w:style>
  <w:style w:type="paragraph" w:styleId="TM1">
    <w:name w:val="toc 1"/>
    <w:basedOn w:val="Normal"/>
    <w:next w:val="Normal"/>
    <w:autoRedefine/>
    <w:uiPriority w:val="39"/>
    <w:unhideWhenUsed/>
    <w:rsid w:val="00622E69"/>
    <w:pPr>
      <w:spacing w:after="100"/>
    </w:pPr>
  </w:style>
  <w:style w:type="paragraph" w:styleId="TM2">
    <w:name w:val="toc 2"/>
    <w:basedOn w:val="Normal"/>
    <w:next w:val="Normal"/>
    <w:autoRedefine/>
    <w:uiPriority w:val="39"/>
    <w:unhideWhenUsed/>
    <w:rsid w:val="00622E69"/>
    <w:pPr>
      <w:spacing w:after="100"/>
      <w:ind w:left="220"/>
    </w:pPr>
  </w:style>
  <w:style w:type="paragraph" w:customStyle="1" w:styleId="Style1">
    <w:name w:val="Style1"/>
    <w:basedOn w:val="Normal"/>
    <w:link w:val="Style1Char"/>
    <w:qFormat/>
    <w:rsid w:val="46553DBD"/>
    <w:pPr>
      <w:keepNext/>
      <w:keepLines/>
      <w:spacing w:before="240" w:after="0"/>
      <w:contextualSpacing/>
      <w:outlineLvl w:val="1"/>
    </w:pPr>
    <w:rPr>
      <w:rFonts w:asciiTheme="majorHAnsi" w:eastAsiaTheme="majorEastAsia" w:hAnsiTheme="majorHAnsi" w:cstheme="majorBidi"/>
      <w:caps/>
      <w:color w:val="007789" w:themeColor="accent1" w:themeShade="BF"/>
      <w:sz w:val="24"/>
      <w:szCs w:val="24"/>
    </w:rPr>
  </w:style>
  <w:style w:type="character" w:customStyle="1" w:styleId="Style1Char">
    <w:name w:val="Style1 Char"/>
    <w:basedOn w:val="Policepardfaut"/>
    <w:link w:val="Style1"/>
    <w:rsid w:val="46553DBD"/>
    <w:rPr>
      <w:rFonts w:asciiTheme="majorHAnsi" w:eastAsiaTheme="majorEastAsia" w:hAnsiTheme="majorHAnsi" w:cstheme="majorBidi"/>
      <w:caps/>
      <w:color w:val="007789" w:themeColor="accent1" w:themeShade="BF"/>
      <w:sz w:val="24"/>
      <w:szCs w:val="24"/>
      <w:lang w:val="fr-CA"/>
    </w:rPr>
  </w:style>
  <w:style w:type="paragraph" w:styleId="Paragraphedeliste">
    <w:name w:val="List Paragraph"/>
    <w:basedOn w:val="Normal"/>
    <w:uiPriority w:val="34"/>
    <w:unhideWhenUsed/>
    <w:qFormat/>
    <w:rsid w:val="00874E7A"/>
    <w:pPr>
      <w:ind w:left="720"/>
      <w:contextualSpacing/>
    </w:pPr>
  </w:style>
  <w:style w:type="paragraph" w:styleId="TM3">
    <w:name w:val="toc 3"/>
    <w:basedOn w:val="Normal"/>
    <w:next w:val="Normal"/>
    <w:autoRedefine/>
    <w:uiPriority w:val="39"/>
    <w:unhideWhenUsed/>
    <w:rsid w:val="00643951"/>
    <w:pPr>
      <w:spacing w:after="100"/>
      <w:ind w:left="440"/>
    </w:pPr>
  </w:style>
  <w:style w:type="character" w:customStyle="1" w:styleId="Titre4Car">
    <w:name w:val="Titre 4 Car"/>
    <w:basedOn w:val="Policepardfaut"/>
    <w:link w:val="Titre4"/>
    <w:uiPriority w:val="9"/>
    <w:rsid w:val="00CE1700"/>
    <w:rPr>
      <w:rFonts w:asciiTheme="majorHAnsi" w:eastAsiaTheme="majorEastAsia" w:hAnsiTheme="majorHAnsi" w:cstheme="majorBidi"/>
      <w:iCs/>
      <w:color w:val="007789" w:themeColor="accent1" w:themeShade="BF"/>
      <w:lang w:val="fr-CA"/>
    </w:rPr>
  </w:style>
  <w:style w:type="paragraph" w:customStyle="1" w:styleId="tableau">
    <w:name w:val="tableau"/>
    <w:basedOn w:val="Normal"/>
    <w:rsid w:val="005E2BDF"/>
    <w:pPr>
      <w:spacing w:before="40" w:after="20" w:line="240" w:lineRule="auto"/>
    </w:pPr>
    <w:rPr>
      <w:rFonts w:ascii="Arial" w:eastAsia="Times New Roman" w:hAnsi="Arial" w:cs="Times New Roman"/>
      <w:color w:val="auto"/>
      <w:sz w:val="18"/>
      <w:szCs w:val="20"/>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219592">
      <w:bodyDiv w:val="1"/>
      <w:marLeft w:val="0"/>
      <w:marRight w:val="0"/>
      <w:marTop w:val="0"/>
      <w:marBottom w:val="0"/>
      <w:divBdr>
        <w:top w:val="none" w:sz="0" w:space="0" w:color="auto"/>
        <w:left w:val="none" w:sz="0" w:space="0" w:color="auto"/>
        <w:bottom w:val="none" w:sz="0" w:space="0" w:color="auto"/>
        <w:right w:val="none" w:sz="0" w:space="0" w:color="auto"/>
      </w:divBdr>
    </w:div>
    <w:div w:id="194156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tilisateur\AppData\Roaming\Microsoft\Templates\Rapport%20d&#8217;&#233;tudiant%20avec%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49734-7F9A-4F81-AB6D-7B89A5ED6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avec photo.dotx</Template>
  <TotalTime>274</TotalTime>
  <Pages>19</Pages>
  <Words>2329</Words>
  <Characters>12814</Characters>
  <Application>Microsoft Office Word</Application>
  <DocSecurity>0</DocSecurity>
  <Lines>106</Lines>
  <Paragraphs>30</Paragraphs>
  <ScaleCrop>false</ScaleCrop>
  <Company/>
  <LinksUpToDate>false</LinksUpToDate>
  <CharactersWithSpaces>15113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dc:creator>
  <cp:keywords/>
  <dc:description/>
  <cp:lastModifiedBy>Philip Morris</cp:lastModifiedBy>
  <cp:revision>267</cp:revision>
  <dcterms:created xsi:type="dcterms:W3CDTF">2023-09-06T15:24:00Z</dcterms:created>
  <dcterms:modified xsi:type="dcterms:W3CDTF">2023-10-19T23:00:00Z</dcterms:modified>
</cp:coreProperties>
</file>